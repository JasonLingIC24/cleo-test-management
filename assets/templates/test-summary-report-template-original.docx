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514251"/>
        <w:docPartObj>
          <w:docPartGallery w:val="Cover Pages"/>
          <w:docPartUnique/>
        </w:docPartObj>
      </w:sdtPr>
      <w:sdtEndPr>
        <w:rPr>
          <w:rFonts w:ascii="Arial" w:hAnsi="Arial" w:cs="Arial"/>
          <w:color w:val="0000FF"/>
          <w:szCs w:val="22"/>
        </w:rPr>
      </w:sdtEndPr>
      <w:sdtContent>
        <w:p w14:paraId="034E8716" w14:textId="3E5E0021" w:rsidR="00542015" w:rsidRDefault="004D2B95" w:rsidP="004838BA">
          <w:pPr>
            <w:tabs>
              <w:tab w:val="left" w:pos="7050"/>
              <w:tab w:val="left" w:pos="7605"/>
            </w:tabs>
          </w:pPr>
          <w:r>
            <w:rPr>
              <w:noProof/>
            </w:rPr>
            <w:drawing>
              <wp:anchor distT="0" distB="0" distL="0" distR="0" simplePos="0" relativeHeight="251659264" behindDoc="1" locked="0" layoutInCell="1" allowOverlap="1" wp14:anchorId="6A55F219" wp14:editId="12C2E6A4">
                <wp:simplePos x="0" y="0"/>
                <wp:positionH relativeFrom="margin">
                  <wp:posOffset>3834765</wp:posOffset>
                </wp:positionH>
                <wp:positionV relativeFrom="page">
                  <wp:posOffset>525780</wp:posOffset>
                </wp:positionV>
                <wp:extent cx="2194430" cy="830580"/>
                <wp:effectExtent l="0" t="0" r="0" b="762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2194430" cy="8305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1312" behindDoc="1" locked="0" layoutInCell="1" allowOverlap="1" wp14:anchorId="248D3318" wp14:editId="02718F80">
                <wp:simplePos x="0" y="0"/>
                <wp:positionH relativeFrom="page">
                  <wp:posOffset>10088880</wp:posOffset>
                </wp:positionH>
                <wp:positionV relativeFrom="page">
                  <wp:posOffset>662940</wp:posOffset>
                </wp:positionV>
                <wp:extent cx="1673859" cy="634364"/>
                <wp:effectExtent l="0" t="0" r="0" b="0"/>
                <wp:wrapNone/>
                <wp:docPr id="73333651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1673859" cy="634364"/>
                        </a:xfrm>
                        <a:prstGeom prst="rect">
                          <a:avLst/>
                        </a:prstGeom>
                      </pic:spPr>
                    </pic:pic>
                  </a:graphicData>
                </a:graphic>
              </wp:anchor>
            </w:drawing>
          </w:r>
          <w:r w:rsidR="004138B4">
            <w:tab/>
          </w:r>
          <w:r w:rsidR="004838BA">
            <w:tab/>
          </w:r>
        </w:p>
        <w:tbl>
          <w:tblPr>
            <w:tblpPr w:leftFromText="187" w:rightFromText="187" w:vertAnchor="page" w:horzAnchor="margin" w:tblpXSpec="center" w:tblpY="4576"/>
            <w:tblW w:w="5177" w:type="pct"/>
            <w:tblLook w:val="04A0" w:firstRow="1" w:lastRow="0" w:firstColumn="1" w:lastColumn="0" w:noHBand="0" w:noVBand="1"/>
          </w:tblPr>
          <w:tblGrid>
            <w:gridCol w:w="6746"/>
            <w:gridCol w:w="2600"/>
          </w:tblGrid>
          <w:tr w:rsidR="001119BD" w14:paraId="18D9A944" w14:textId="77777777" w:rsidTr="00E53E33">
            <w:trPr>
              <w:trHeight w:val="2039"/>
            </w:trPr>
            <w:tc>
              <w:tcPr>
                <w:tcW w:w="9346" w:type="dxa"/>
                <w:gridSpan w:val="2"/>
              </w:tcPr>
              <w:p w14:paraId="1833B3D7" w14:textId="6E922461" w:rsidR="00E53E33" w:rsidRPr="00E53E33" w:rsidRDefault="00E53E33" w:rsidP="009E707A">
                <w:pPr>
                  <w:pStyle w:val="HeadingSub"/>
                </w:pPr>
                <w:sdt>
                  <w:sdtPr>
                    <w:rPr>
                      <w:rStyle w:val="TitleChar"/>
                      <w:rFonts w:ascii="Oswald" w:eastAsia="Times New Roman" w:hAnsi="Oswald" w:cs="Times New Roman"/>
                      <w:b/>
                      <w:bCs/>
                      <w:color w:val="AE2674"/>
                      <w:sz w:val="72"/>
                      <w:szCs w:val="72"/>
                    </w:rPr>
                    <w:alias w:val="Title"/>
                    <w:id w:val="703864190"/>
                    <w:dataBinding w:prefixMappings="xmlns:ns0='http://schemas.openxmlformats.org/package/2006/metadata/core-properties' xmlns:ns1='http://purl.org/dc/elements/1.1/'" w:xpath="/ns0:coreProperties[1]/ns1:title[1]" w:storeItemID="{6C3C8BC8-F283-45AE-878A-BAB7291924A1}"/>
                    <w:text/>
                  </w:sdtPr>
                  <w:sdtContent>
                    <w:r w:rsidRPr="00E53E33">
                      <w:rPr>
                        <w:rStyle w:val="TitleChar"/>
                        <w:rFonts w:ascii="Oswald" w:eastAsia="Times New Roman" w:hAnsi="Oswald" w:cs="Times New Roman"/>
                        <w:b/>
                        <w:bCs/>
                        <w:color w:val="AE2674"/>
                        <w:sz w:val="72"/>
                        <w:szCs w:val="72"/>
                      </w:rPr>
                      <w:t>Title:</w:t>
                    </w:r>
                  </w:sdtContent>
                </w:sdt>
                <w:r>
                  <w:rPr>
                    <w:rStyle w:val="TitleChar"/>
                    <w:rFonts w:ascii="Oswald" w:eastAsia="Times New Roman" w:hAnsi="Oswald" w:cs="Times New Roman"/>
                    <w:b/>
                    <w:bCs/>
                    <w:color w:val="AE2674"/>
                    <w:sz w:val="120"/>
                    <w:szCs w:val="120"/>
                  </w:rPr>
                  <w:tab/>
                </w:r>
                <w:r>
                  <w:t xml:space="preserve"> </w:t>
                </w:r>
                <w:r w:rsidRPr="00344E12">
                  <w:rPr>
                    <w:rStyle w:val="TitleChar"/>
                    <w:rFonts w:ascii="Oswald" w:eastAsia="Times New Roman" w:hAnsi="Oswald" w:cs="Times New Roman"/>
                    <w:b/>
                    <w:bCs/>
                    <w:color w:val="AE2674"/>
                    <w:sz w:val="48"/>
                    <w:szCs w:val="48"/>
                  </w:rPr>
                  <w:t>Elevate</w:t>
                </w:r>
                <w:r w:rsidRPr="00E53E33">
                  <w:rPr>
                    <w:rStyle w:val="TitleChar"/>
                    <w:rFonts w:ascii="Oswald" w:eastAsia="Times New Roman" w:hAnsi="Oswald" w:cs="Times New Roman"/>
                    <w:b/>
                    <w:bCs/>
                    <w:color w:val="AE2674"/>
                    <w:sz w:val="48"/>
                    <w:szCs w:val="48"/>
                  </w:rPr>
                  <w:t xml:space="preserve"> Test Summary Report</w:t>
                </w:r>
              </w:p>
              <w:p w14:paraId="76A0FB68" w14:textId="1286FD39" w:rsidR="001119BD" w:rsidRDefault="001119BD" w:rsidP="00E53E33">
                <w:pPr>
                  <w:pStyle w:val="NoSpacing"/>
                  <w:tabs>
                    <w:tab w:val="left" w:pos="4905"/>
                  </w:tabs>
                  <w:ind w:right="2555"/>
                  <w:rPr>
                    <w:rFonts w:asciiTheme="majorHAnsi" w:eastAsiaTheme="majorEastAsia" w:hAnsiTheme="majorHAnsi" w:cstheme="majorBidi"/>
                    <w:b/>
                    <w:bCs/>
                    <w:color w:val="365F91" w:themeColor="accent1" w:themeShade="BF"/>
                    <w:sz w:val="48"/>
                    <w:szCs w:val="48"/>
                  </w:rPr>
                </w:pPr>
              </w:p>
            </w:tc>
          </w:tr>
          <w:tr w:rsidR="001119BD" w14:paraId="24EFAF7D" w14:textId="77777777" w:rsidTr="00E53E33">
            <w:trPr>
              <w:gridAfter w:val="1"/>
              <w:wAfter w:w="2600" w:type="dxa"/>
              <w:trHeight w:val="737"/>
            </w:trPr>
            <w:sdt>
              <w:sdtPr>
                <w:rPr>
                  <w:rFonts w:ascii="Nunito Sans" w:eastAsia="Times New Roman" w:hAnsi="Nunito Sans" w:cs="Arial"/>
                  <w:b/>
                  <w:color w:val="706E6E"/>
                  <w:sz w:val="48"/>
                  <w:szCs w:val="48"/>
                  <w:lang w:val="en-GB"/>
                </w:rPr>
                <w:alias w:val="Subtitle"/>
                <w:id w:val="703864195"/>
                <w:dataBinding w:prefixMappings="xmlns:ns0='http://schemas.openxmlformats.org/package/2006/metadata/core-properties' xmlns:ns1='http://purl.org/dc/elements/1.1/'" w:xpath="/ns0:coreProperties[1]/ns1:subject[1]" w:storeItemID="{6C3C8BC8-F283-45AE-878A-BAB7291924A1}"/>
                <w:text/>
              </w:sdtPr>
              <w:sdtContent>
                <w:tc>
                  <w:tcPr>
                    <w:tcW w:w="6746" w:type="dxa"/>
                  </w:tcPr>
                  <w:p w14:paraId="713F5012" w14:textId="452D08E2" w:rsidR="001119BD" w:rsidRDefault="00546294" w:rsidP="00546294">
                    <w:pPr>
                      <w:pStyle w:val="NoSpacing"/>
                      <w:jc w:val="both"/>
                      <w:rPr>
                        <w:color w:val="484329" w:themeColor="background2" w:themeShade="3F"/>
                        <w:sz w:val="28"/>
                        <w:szCs w:val="28"/>
                      </w:rPr>
                    </w:pPr>
                    <w:r w:rsidRPr="002D7948">
                      <w:rPr>
                        <w:rFonts w:ascii="Nunito Sans" w:eastAsia="Times New Roman" w:hAnsi="Nunito Sans" w:cs="Arial"/>
                        <w:b/>
                        <w:color w:val="706E6E"/>
                        <w:sz w:val="48"/>
                        <w:szCs w:val="48"/>
                        <w:lang w:val="en-GB"/>
                      </w:rPr>
                      <w:t>Version</w:t>
                    </w:r>
                    <w:r>
                      <w:rPr>
                        <w:rFonts w:ascii="Nunito Sans" w:eastAsia="Times New Roman" w:hAnsi="Nunito Sans" w:cs="Arial"/>
                        <w:b/>
                        <w:color w:val="706E6E"/>
                        <w:sz w:val="48"/>
                        <w:szCs w:val="48"/>
                        <w:lang w:val="en-GB"/>
                      </w:rPr>
                      <w:t xml:space="preserve"> </w:t>
                    </w:r>
                    <w:r w:rsidR="00E53E33">
                      <w:rPr>
                        <w:rFonts w:ascii="Nunito Sans" w:eastAsia="Times New Roman" w:hAnsi="Nunito Sans" w:cs="Arial"/>
                        <w:b/>
                        <w:color w:val="706E6E"/>
                        <w:sz w:val="48"/>
                        <w:szCs w:val="48"/>
                        <w:lang w:val="en-GB"/>
                      </w:rPr>
                      <w:t>26.5.1</w:t>
                    </w:r>
                  </w:p>
                </w:tc>
              </w:sdtContent>
            </w:sdt>
          </w:tr>
        </w:tbl>
        <w:p w14:paraId="7F2AD89C" w14:textId="77777777" w:rsidR="002F6C9F" w:rsidRDefault="002F6C9F" w:rsidP="001A7905">
          <w:pPr>
            <w:rPr>
              <w:rFonts w:ascii="Arial" w:hAnsi="Arial" w:cs="Arial"/>
              <w:color w:val="0000FF"/>
              <w:szCs w:val="22"/>
            </w:rPr>
          </w:pPr>
        </w:p>
        <w:p w14:paraId="1E4092B6" w14:textId="77777777" w:rsidR="006D2E98" w:rsidRDefault="006D2E98">
          <w:pPr>
            <w:rPr>
              <w:rFonts w:ascii="Arial" w:hAnsi="Arial" w:cs="Arial"/>
              <w:color w:val="0000FF"/>
              <w:szCs w:val="22"/>
            </w:rPr>
          </w:pPr>
        </w:p>
        <w:p w14:paraId="46461FE9" w14:textId="77777777" w:rsidR="006D2E98" w:rsidRDefault="006D2E98">
          <w:pPr>
            <w:rPr>
              <w:rFonts w:ascii="Arial" w:hAnsi="Arial" w:cs="Arial"/>
              <w:color w:val="0000FF"/>
              <w:szCs w:val="22"/>
            </w:rPr>
          </w:pPr>
        </w:p>
        <w:p w14:paraId="264948CC" w14:textId="77777777" w:rsidR="006D2E98" w:rsidRDefault="006D2E98">
          <w:pPr>
            <w:rPr>
              <w:rFonts w:ascii="Arial" w:hAnsi="Arial" w:cs="Arial"/>
              <w:color w:val="0000FF"/>
              <w:szCs w:val="22"/>
            </w:rPr>
          </w:pPr>
        </w:p>
        <w:p w14:paraId="4B1ADF03" w14:textId="77777777" w:rsidR="006D2E98" w:rsidRDefault="006D2E98">
          <w:pPr>
            <w:rPr>
              <w:rFonts w:ascii="Arial" w:hAnsi="Arial" w:cs="Arial"/>
              <w:color w:val="0000FF"/>
              <w:szCs w:val="22"/>
            </w:rPr>
          </w:pPr>
        </w:p>
        <w:p w14:paraId="19C0FB59" w14:textId="77777777" w:rsidR="006D2E98" w:rsidRDefault="006D2E98">
          <w:pPr>
            <w:rPr>
              <w:rFonts w:ascii="Arial" w:hAnsi="Arial" w:cs="Arial"/>
              <w:color w:val="0000FF"/>
              <w:szCs w:val="22"/>
            </w:rPr>
          </w:pPr>
        </w:p>
        <w:p w14:paraId="4AF8AA46" w14:textId="77777777" w:rsidR="006D2E98" w:rsidRDefault="006D2E98">
          <w:pPr>
            <w:rPr>
              <w:rFonts w:ascii="Arial" w:hAnsi="Arial" w:cs="Arial"/>
              <w:color w:val="0000FF"/>
              <w:szCs w:val="22"/>
            </w:rPr>
          </w:pPr>
        </w:p>
        <w:p w14:paraId="2FDCB907" w14:textId="77777777" w:rsidR="006D2E98" w:rsidRDefault="006D2E98">
          <w:pPr>
            <w:rPr>
              <w:rFonts w:ascii="Arial" w:hAnsi="Arial" w:cs="Arial"/>
              <w:color w:val="0000FF"/>
              <w:szCs w:val="22"/>
            </w:rPr>
          </w:pPr>
        </w:p>
        <w:p w14:paraId="0D31872B" w14:textId="77777777" w:rsidR="006D2E98" w:rsidRDefault="006D2E98">
          <w:pPr>
            <w:rPr>
              <w:rFonts w:ascii="Arial" w:hAnsi="Arial" w:cs="Arial"/>
              <w:color w:val="0000FF"/>
              <w:szCs w:val="22"/>
            </w:rPr>
          </w:pPr>
        </w:p>
        <w:p w14:paraId="6E13E09F" w14:textId="77777777" w:rsidR="006D2E98" w:rsidRDefault="006D2E98">
          <w:pPr>
            <w:rPr>
              <w:rFonts w:ascii="Arial" w:hAnsi="Arial" w:cs="Arial"/>
              <w:color w:val="0000FF"/>
              <w:szCs w:val="22"/>
            </w:rPr>
          </w:pPr>
        </w:p>
        <w:p w14:paraId="28300471" w14:textId="77777777" w:rsidR="006D2E98" w:rsidRDefault="006D2E98">
          <w:pPr>
            <w:rPr>
              <w:rFonts w:ascii="Arial" w:hAnsi="Arial" w:cs="Arial"/>
              <w:color w:val="0000FF"/>
              <w:szCs w:val="22"/>
            </w:rPr>
          </w:pPr>
        </w:p>
        <w:p w14:paraId="5CCAEED6" w14:textId="77777777" w:rsidR="006D2E98" w:rsidRDefault="006D2E98">
          <w:pPr>
            <w:rPr>
              <w:rFonts w:ascii="Arial" w:hAnsi="Arial" w:cs="Arial"/>
              <w:color w:val="0000FF"/>
              <w:szCs w:val="22"/>
            </w:rPr>
          </w:pPr>
        </w:p>
        <w:p w14:paraId="65D4321E" w14:textId="77777777" w:rsidR="006D2E98" w:rsidRDefault="006D2E98">
          <w:pPr>
            <w:rPr>
              <w:rFonts w:ascii="Arial" w:hAnsi="Arial" w:cs="Arial"/>
              <w:color w:val="0000FF"/>
              <w:szCs w:val="22"/>
            </w:rPr>
          </w:pPr>
        </w:p>
        <w:p w14:paraId="6ECED589" w14:textId="77777777" w:rsidR="006D2E98" w:rsidRDefault="006D2E98">
          <w:pPr>
            <w:rPr>
              <w:rFonts w:ascii="Arial" w:hAnsi="Arial" w:cs="Arial"/>
              <w:color w:val="0000FF"/>
              <w:szCs w:val="22"/>
            </w:rPr>
          </w:pPr>
        </w:p>
        <w:p w14:paraId="0D3EBF28" w14:textId="77777777" w:rsidR="006D2E98" w:rsidRDefault="006D2E98">
          <w:pPr>
            <w:rPr>
              <w:rFonts w:ascii="Arial" w:hAnsi="Arial" w:cs="Arial"/>
              <w:color w:val="0000FF"/>
              <w:szCs w:val="22"/>
            </w:rPr>
          </w:pPr>
        </w:p>
        <w:p w14:paraId="74D4F981" w14:textId="77777777" w:rsidR="006D2E98" w:rsidRPr="006D2E98" w:rsidRDefault="006D2E98">
          <w:pPr>
            <w:rPr>
              <w:rFonts w:ascii="Nunito Sans" w:hAnsi="Nunito Sans" w:cs="Arial"/>
              <w:color w:val="0000FF"/>
              <w:szCs w:val="22"/>
            </w:rPr>
          </w:pPr>
        </w:p>
        <w:tbl>
          <w:tblPr>
            <w:tblpPr w:leftFromText="180" w:rightFromText="180" w:vertAnchor="text" w:tblpY="88"/>
            <w:tblW w:w="9954" w:type="dxa"/>
            <w:tblBorders>
              <w:top w:val="single" w:sz="4" w:space="0" w:color="B9B9B9"/>
              <w:bottom w:val="single" w:sz="4" w:space="0" w:color="B9B9B9"/>
              <w:insideH w:val="single" w:sz="4" w:space="0" w:color="B9B9B9"/>
            </w:tblBorders>
            <w:tblLayout w:type="fixed"/>
            <w:tblLook w:val="0000" w:firstRow="0" w:lastRow="0" w:firstColumn="0" w:lastColumn="0" w:noHBand="0" w:noVBand="0"/>
          </w:tblPr>
          <w:tblGrid>
            <w:gridCol w:w="2626"/>
            <w:gridCol w:w="2903"/>
            <w:gridCol w:w="2558"/>
            <w:gridCol w:w="1867"/>
          </w:tblGrid>
          <w:tr w:rsidR="006D2E98" w:rsidRPr="006D2E98" w14:paraId="3926BEBA" w14:textId="77777777" w:rsidTr="006D2E98">
            <w:trPr>
              <w:trHeight w:val="442"/>
            </w:trPr>
            <w:tc>
              <w:tcPr>
                <w:tcW w:w="9954" w:type="dxa"/>
                <w:gridSpan w:val="4"/>
              </w:tcPr>
              <w:p w14:paraId="0FC950A0" w14:textId="77777777" w:rsidR="006D2E98" w:rsidRPr="006D2E98" w:rsidRDefault="006D2E98" w:rsidP="006D2E98">
                <w:pPr>
                  <w:keepLines/>
                  <w:tabs>
                    <w:tab w:val="right" w:pos="14580"/>
                  </w:tabs>
                  <w:spacing w:before="60" w:after="60" w:line="264" w:lineRule="auto"/>
                  <w:ind w:right="-108"/>
                  <w:rPr>
                    <w:rFonts w:ascii="Nunito Sans" w:hAnsi="Nunito Sans"/>
                  </w:rPr>
                </w:pPr>
                <w:r w:rsidRPr="006D2E98">
                  <w:rPr>
                    <w:rFonts w:ascii="Nunito Sans" w:hAnsi="Nunito Sans"/>
                    <w:b/>
                  </w:rPr>
                  <w:t xml:space="preserve">Document filename:  </w:t>
                </w:r>
                <w:r w:rsidRPr="006D2E98">
                  <w:rPr>
                    <w:rFonts w:ascii="Nunito Sans" w:hAnsi="Nunito Sans"/>
                  </w:rPr>
                  <w:t>Elevate Test Summary Report</w:t>
                </w:r>
              </w:p>
            </w:tc>
          </w:tr>
          <w:tr w:rsidR="006D2E98" w:rsidRPr="006D2E98" w14:paraId="7020802B" w14:textId="77777777" w:rsidTr="006D2E98">
            <w:trPr>
              <w:trHeight w:val="221"/>
            </w:trPr>
            <w:tc>
              <w:tcPr>
                <w:tcW w:w="2626" w:type="dxa"/>
              </w:tcPr>
              <w:p w14:paraId="1E6FACAE" w14:textId="77777777" w:rsidR="006D2E98" w:rsidRPr="006D2E98" w:rsidRDefault="006D2E98" w:rsidP="006D2E98">
                <w:pPr>
                  <w:keepLines/>
                  <w:tabs>
                    <w:tab w:val="right" w:pos="14580"/>
                  </w:tabs>
                  <w:spacing w:before="60" w:after="60" w:line="264" w:lineRule="auto"/>
                  <w:ind w:right="-108"/>
                  <w:rPr>
                    <w:rFonts w:ascii="Nunito Sans" w:hAnsi="Nunito Sans"/>
                    <w:b/>
                  </w:rPr>
                </w:pPr>
                <w:r w:rsidRPr="006D2E98">
                  <w:rPr>
                    <w:rFonts w:ascii="Nunito Sans" w:hAnsi="Nunito Sans"/>
                    <w:b/>
                  </w:rPr>
                  <w:t>Directorate / Programme</w:t>
                </w:r>
              </w:p>
            </w:tc>
            <w:tc>
              <w:tcPr>
                <w:tcW w:w="2903" w:type="dxa"/>
                <w:tcBorders>
                  <w:right w:val="single" w:sz="4" w:space="0" w:color="B9B9B9"/>
                </w:tcBorders>
              </w:tcPr>
              <w:p w14:paraId="3D405126" w14:textId="77777777" w:rsidR="006D2E98" w:rsidRPr="006D2E98" w:rsidRDefault="006D2E98" w:rsidP="006D2E98">
                <w:pPr>
                  <w:keepLines/>
                  <w:spacing w:before="60" w:after="60" w:line="264" w:lineRule="auto"/>
                  <w:rPr>
                    <w:rFonts w:ascii="Nunito Sans" w:hAnsi="Nunito Sans"/>
                  </w:rPr>
                </w:pPr>
                <w:r w:rsidRPr="006D2E98">
                  <w:rPr>
                    <w:rFonts w:ascii="Nunito Sans" w:hAnsi="Nunito Sans"/>
                  </w:rPr>
                  <w:t>Assurance</w:t>
                </w:r>
              </w:p>
            </w:tc>
            <w:tc>
              <w:tcPr>
                <w:tcW w:w="2558" w:type="dxa"/>
                <w:tcBorders>
                  <w:left w:val="single" w:sz="4" w:space="0" w:color="B9B9B9"/>
                </w:tcBorders>
              </w:tcPr>
              <w:p w14:paraId="6775F2A6" w14:textId="77777777" w:rsidR="006D2E98" w:rsidRPr="006D2E98" w:rsidRDefault="006D2E98" w:rsidP="006D2E98">
                <w:pPr>
                  <w:keepLines/>
                  <w:tabs>
                    <w:tab w:val="right" w:pos="14580"/>
                  </w:tabs>
                  <w:spacing w:before="60" w:after="60" w:line="264" w:lineRule="auto"/>
                  <w:ind w:right="-108"/>
                  <w:rPr>
                    <w:rFonts w:ascii="Nunito Sans" w:hAnsi="Nunito Sans"/>
                    <w:b/>
                  </w:rPr>
                </w:pPr>
              </w:p>
            </w:tc>
            <w:tc>
              <w:tcPr>
                <w:tcW w:w="1867" w:type="dxa"/>
              </w:tcPr>
              <w:p w14:paraId="32EAADF6" w14:textId="77777777" w:rsidR="006D2E98" w:rsidRPr="006D2E98" w:rsidRDefault="006D2E98" w:rsidP="006D2E98">
                <w:pPr>
                  <w:keepLines/>
                  <w:spacing w:before="60" w:after="60" w:line="264" w:lineRule="auto"/>
                  <w:rPr>
                    <w:rFonts w:ascii="Nunito Sans" w:hAnsi="Nunito Sans"/>
                  </w:rPr>
                </w:pPr>
              </w:p>
            </w:tc>
          </w:tr>
          <w:tr w:rsidR="006D2E98" w:rsidRPr="006D2E98" w14:paraId="0D5D693F" w14:textId="77777777" w:rsidTr="006D2E98">
            <w:trPr>
              <w:trHeight w:val="221"/>
            </w:trPr>
            <w:tc>
              <w:tcPr>
                <w:tcW w:w="5529" w:type="dxa"/>
                <w:gridSpan w:val="2"/>
                <w:tcBorders>
                  <w:right w:val="single" w:sz="4" w:space="0" w:color="B9B9B9"/>
                </w:tcBorders>
              </w:tcPr>
              <w:p w14:paraId="29E1EE9A" w14:textId="77777777" w:rsidR="006D2E98" w:rsidRPr="006D2E98" w:rsidRDefault="006D2E98" w:rsidP="006D2E98">
                <w:pPr>
                  <w:keepLines/>
                  <w:tabs>
                    <w:tab w:val="right" w:pos="14580"/>
                  </w:tabs>
                  <w:spacing w:before="60" w:after="60" w:line="264" w:lineRule="auto"/>
                  <w:ind w:right="-108"/>
                  <w:rPr>
                    <w:rFonts w:ascii="Nunito Sans" w:hAnsi="Nunito Sans"/>
                    <w:b/>
                  </w:rPr>
                </w:pPr>
                <w:r w:rsidRPr="006D2E98">
                  <w:rPr>
                    <w:rFonts w:ascii="Nunito Sans" w:hAnsi="Nunito Sans"/>
                    <w:b/>
                  </w:rPr>
                  <w:t>Document Reference</w:t>
                </w:r>
              </w:p>
            </w:tc>
            <w:tc>
              <w:tcPr>
                <w:tcW w:w="4425" w:type="dxa"/>
                <w:gridSpan w:val="2"/>
                <w:tcBorders>
                  <w:left w:val="single" w:sz="4" w:space="0" w:color="B9B9B9"/>
                </w:tcBorders>
              </w:tcPr>
              <w:p w14:paraId="5B8B62E2" w14:textId="77777777" w:rsidR="006D2E98" w:rsidRPr="006D2E98" w:rsidRDefault="006D2E98" w:rsidP="006D2E98">
                <w:pPr>
                  <w:keepLines/>
                  <w:tabs>
                    <w:tab w:val="right" w:pos="14580"/>
                  </w:tabs>
                  <w:spacing w:before="60" w:after="60" w:line="264" w:lineRule="auto"/>
                  <w:ind w:right="-108"/>
                  <w:rPr>
                    <w:rFonts w:ascii="Nunito Sans" w:hAnsi="Nunito Sans"/>
                    <w:b/>
                  </w:rPr>
                </w:pPr>
              </w:p>
            </w:tc>
          </w:tr>
          <w:tr w:rsidR="006D2E98" w:rsidRPr="006D2E98" w14:paraId="1BF71506" w14:textId="77777777" w:rsidTr="006D2E98">
            <w:trPr>
              <w:trHeight w:val="188"/>
            </w:trPr>
            <w:tc>
              <w:tcPr>
                <w:tcW w:w="2626" w:type="dxa"/>
              </w:tcPr>
              <w:p w14:paraId="539B5400" w14:textId="19367ED9" w:rsidR="006D2E98" w:rsidRPr="006D2E98" w:rsidRDefault="00E4027F" w:rsidP="006D2E98">
                <w:pPr>
                  <w:keepLines/>
                  <w:tabs>
                    <w:tab w:val="right" w:pos="14580"/>
                  </w:tabs>
                  <w:spacing w:line="264" w:lineRule="auto"/>
                  <w:ind w:right="-108"/>
                  <w:rPr>
                    <w:rFonts w:ascii="Nunito Sans" w:hAnsi="Nunito Sans"/>
                    <w:b/>
                  </w:rPr>
                </w:pPr>
                <w:r>
                  <w:rPr>
                    <w:rFonts w:ascii="Nunito Sans" w:hAnsi="Nunito Sans"/>
                    <w:b/>
                  </w:rPr>
                  <w:t xml:space="preserve">Product </w:t>
                </w:r>
                <w:r w:rsidR="006D2E98" w:rsidRPr="006D2E98">
                  <w:rPr>
                    <w:rFonts w:ascii="Nunito Sans" w:hAnsi="Nunito Sans"/>
                    <w:b/>
                  </w:rPr>
                  <w:t>Director</w:t>
                </w:r>
              </w:p>
            </w:tc>
            <w:tc>
              <w:tcPr>
                <w:tcW w:w="2903" w:type="dxa"/>
                <w:tcBorders>
                  <w:right w:val="single" w:sz="4" w:space="0" w:color="B9B9B9"/>
                </w:tcBorders>
              </w:tcPr>
              <w:p w14:paraId="08F27419" w14:textId="77777777" w:rsidR="006D2E98" w:rsidRPr="006D2E98" w:rsidRDefault="006D2E98" w:rsidP="006D2E98">
                <w:pPr>
                  <w:keepLines/>
                  <w:spacing w:line="264" w:lineRule="auto"/>
                  <w:rPr>
                    <w:rFonts w:ascii="Nunito Sans" w:hAnsi="Nunito Sans"/>
                  </w:rPr>
                </w:pPr>
                <w:r w:rsidRPr="006D2E98">
                  <w:rPr>
                    <w:rFonts w:ascii="Nunito Sans" w:hAnsi="Nunito Sans"/>
                  </w:rPr>
                  <w:t>Karen Ventura</w:t>
                </w:r>
              </w:p>
            </w:tc>
            <w:tc>
              <w:tcPr>
                <w:tcW w:w="2558" w:type="dxa"/>
                <w:tcBorders>
                  <w:left w:val="single" w:sz="4" w:space="0" w:color="B9B9B9"/>
                </w:tcBorders>
              </w:tcPr>
              <w:p w14:paraId="585C8C5E" w14:textId="77777777" w:rsidR="006D2E98" w:rsidRPr="006D2E98" w:rsidRDefault="006D2E98" w:rsidP="006D2E98">
                <w:pPr>
                  <w:keepLines/>
                  <w:tabs>
                    <w:tab w:val="right" w:pos="14580"/>
                  </w:tabs>
                  <w:spacing w:line="264" w:lineRule="auto"/>
                  <w:ind w:right="-108"/>
                  <w:rPr>
                    <w:rFonts w:ascii="Nunito Sans" w:hAnsi="Nunito Sans"/>
                    <w:b/>
                  </w:rPr>
                </w:pPr>
                <w:r w:rsidRPr="006D2E98">
                  <w:rPr>
                    <w:rFonts w:ascii="Nunito Sans" w:hAnsi="Nunito Sans"/>
                    <w:b/>
                  </w:rPr>
                  <w:t>Status</w:t>
                </w:r>
              </w:p>
            </w:tc>
            <w:tc>
              <w:tcPr>
                <w:tcW w:w="1867" w:type="dxa"/>
              </w:tcPr>
              <w:p w14:paraId="7181CF35" w14:textId="77777777" w:rsidR="006D2E98" w:rsidRPr="006D2E98" w:rsidRDefault="006D2E98" w:rsidP="006D2E98">
                <w:pPr>
                  <w:rPr>
                    <w:rFonts w:ascii="Nunito Sans" w:hAnsi="Nunito Sans"/>
                    <w:color w:val="FF0000"/>
                  </w:rPr>
                </w:pPr>
                <w:r w:rsidRPr="006D2E98">
                  <w:rPr>
                    <w:rFonts w:ascii="Nunito Sans" w:hAnsi="Nunito Sans"/>
                  </w:rPr>
                  <w:t>Draft</w:t>
                </w:r>
              </w:p>
            </w:tc>
          </w:tr>
          <w:tr w:rsidR="006D2E98" w:rsidRPr="006D2E98" w14:paraId="00CBAD6E" w14:textId="77777777" w:rsidTr="006D2E98">
            <w:trPr>
              <w:trHeight w:val="221"/>
            </w:trPr>
            <w:tc>
              <w:tcPr>
                <w:tcW w:w="2626" w:type="dxa"/>
              </w:tcPr>
              <w:p w14:paraId="70EE48E4" w14:textId="77777777" w:rsidR="006D2E98" w:rsidRPr="006D2E98" w:rsidRDefault="006D2E98" w:rsidP="006D2E98">
                <w:pPr>
                  <w:keepLines/>
                  <w:tabs>
                    <w:tab w:val="right" w:pos="14580"/>
                  </w:tabs>
                  <w:spacing w:line="264" w:lineRule="auto"/>
                  <w:ind w:right="-108"/>
                  <w:rPr>
                    <w:rFonts w:ascii="Nunito Sans" w:hAnsi="Nunito Sans"/>
                    <w:b/>
                  </w:rPr>
                </w:pPr>
                <w:r w:rsidRPr="006D2E98">
                  <w:rPr>
                    <w:rFonts w:ascii="Nunito Sans" w:hAnsi="Nunito Sans"/>
                    <w:b/>
                  </w:rPr>
                  <w:t>Owner</w:t>
                </w:r>
              </w:p>
            </w:tc>
            <w:tc>
              <w:tcPr>
                <w:tcW w:w="2903" w:type="dxa"/>
                <w:tcBorders>
                  <w:right w:val="single" w:sz="4" w:space="0" w:color="B9B9B9"/>
                </w:tcBorders>
              </w:tcPr>
              <w:p w14:paraId="006F3823" w14:textId="77777777" w:rsidR="006D2E98" w:rsidRPr="006D2E98" w:rsidRDefault="006D2E98" w:rsidP="006D2E98">
                <w:pPr>
                  <w:keepLines/>
                  <w:spacing w:line="264" w:lineRule="auto"/>
                  <w:rPr>
                    <w:rFonts w:ascii="Nunito Sans" w:hAnsi="Nunito Sans"/>
                  </w:rPr>
                </w:pPr>
                <w:r w:rsidRPr="006D2E98">
                  <w:rPr>
                    <w:rFonts w:ascii="Nunito Sans" w:hAnsi="Nunito Sans"/>
                  </w:rPr>
                  <w:t>Stuff Netherton</w:t>
                </w:r>
              </w:p>
            </w:tc>
            <w:tc>
              <w:tcPr>
                <w:tcW w:w="2558" w:type="dxa"/>
                <w:tcBorders>
                  <w:left w:val="single" w:sz="4" w:space="0" w:color="B9B9B9"/>
                </w:tcBorders>
              </w:tcPr>
              <w:p w14:paraId="45C93A02" w14:textId="77777777" w:rsidR="006D2E98" w:rsidRPr="006D2E98" w:rsidRDefault="006D2E98" w:rsidP="006D2E98">
                <w:pPr>
                  <w:keepLines/>
                  <w:tabs>
                    <w:tab w:val="right" w:pos="14580"/>
                  </w:tabs>
                  <w:spacing w:line="264" w:lineRule="auto"/>
                  <w:ind w:right="-108"/>
                  <w:rPr>
                    <w:rFonts w:ascii="Nunito Sans" w:hAnsi="Nunito Sans"/>
                    <w:b/>
                  </w:rPr>
                </w:pPr>
                <w:r w:rsidRPr="006D2E98">
                  <w:rPr>
                    <w:rFonts w:ascii="Nunito Sans" w:hAnsi="Nunito Sans"/>
                    <w:b/>
                  </w:rPr>
                  <w:t>Version</w:t>
                </w:r>
              </w:p>
            </w:tc>
            <w:tc>
              <w:tcPr>
                <w:tcW w:w="1867" w:type="dxa"/>
              </w:tcPr>
              <w:p w14:paraId="53C32768" w14:textId="77777777" w:rsidR="006D2E98" w:rsidRPr="006D2E98" w:rsidRDefault="006D2E98" w:rsidP="006D2E98">
                <w:pPr>
                  <w:keepLines/>
                  <w:spacing w:line="264" w:lineRule="auto"/>
                  <w:rPr>
                    <w:rFonts w:ascii="Nunito Sans" w:hAnsi="Nunito Sans"/>
                  </w:rPr>
                </w:pPr>
                <w:r w:rsidRPr="006D2E98">
                  <w:rPr>
                    <w:rFonts w:ascii="Nunito Sans" w:hAnsi="Nunito Sans"/>
                  </w:rPr>
                  <w:t>1.0</w:t>
                </w:r>
              </w:p>
            </w:tc>
          </w:tr>
          <w:tr w:rsidR="006D2E98" w:rsidRPr="006D2E98" w14:paraId="31F665E0" w14:textId="77777777" w:rsidTr="006D2E98">
            <w:trPr>
              <w:trHeight w:val="221"/>
            </w:trPr>
            <w:tc>
              <w:tcPr>
                <w:tcW w:w="2626" w:type="dxa"/>
              </w:tcPr>
              <w:p w14:paraId="20C916FA" w14:textId="77777777" w:rsidR="006D2E98" w:rsidRPr="006D2E98" w:rsidRDefault="006D2E98" w:rsidP="006D2E98">
                <w:pPr>
                  <w:keepLines/>
                  <w:tabs>
                    <w:tab w:val="right" w:pos="14580"/>
                  </w:tabs>
                  <w:spacing w:line="264" w:lineRule="auto"/>
                  <w:ind w:right="-108"/>
                  <w:rPr>
                    <w:rFonts w:ascii="Nunito Sans" w:hAnsi="Nunito Sans"/>
                    <w:b/>
                  </w:rPr>
                </w:pPr>
                <w:r w:rsidRPr="006D2E98">
                  <w:rPr>
                    <w:rFonts w:ascii="Nunito Sans" w:hAnsi="Nunito Sans"/>
                    <w:b/>
                  </w:rPr>
                  <w:t>Authors</w:t>
                </w:r>
              </w:p>
            </w:tc>
            <w:tc>
              <w:tcPr>
                <w:tcW w:w="2903" w:type="dxa"/>
                <w:tcBorders>
                  <w:right w:val="single" w:sz="4" w:space="0" w:color="B9B9B9"/>
                </w:tcBorders>
              </w:tcPr>
              <w:p w14:paraId="5D832945" w14:textId="77777777" w:rsidR="006D2E98" w:rsidRPr="006D2E98" w:rsidRDefault="006D2E98" w:rsidP="006D2E98">
                <w:pPr>
                  <w:keepLines/>
                  <w:spacing w:line="264" w:lineRule="auto"/>
                  <w:rPr>
                    <w:rFonts w:ascii="Nunito Sans" w:hAnsi="Nunito Sans"/>
                  </w:rPr>
                </w:pPr>
                <w:r w:rsidRPr="006D2E98">
                  <w:rPr>
                    <w:rFonts w:ascii="Nunito Sans" w:hAnsi="Nunito Sans"/>
                  </w:rPr>
                  <w:t>Jason Ling</w:t>
                </w:r>
              </w:p>
            </w:tc>
            <w:tc>
              <w:tcPr>
                <w:tcW w:w="2558" w:type="dxa"/>
                <w:tcBorders>
                  <w:left w:val="single" w:sz="4" w:space="0" w:color="B9B9B9"/>
                </w:tcBorders>
              </w:tcPr>
              <w:p w14:paraId="0BD3271B" w14:textId="77777777" w:rsidR="006D2E98" w:rsidRPr="006D2E98" w:rsidRDefault="006D2E98" w:rsidP="006D2E98">
                <w:pPr>
                  <w:keepLines/>
                  <w:tabs>
                    <w:tab w:val="right" w:pos="14580"/>
                  </w:tabs>
                  <w:spacing w:line="264" w:lineRule="auto"/>
                  <w:ind w:right="-108"/>
                  <w:rPr>
                    <w:rFonts w:ascii="Nunito Sans" w:hAnsi="Nunito Sans"/>
                    <w:b/>
                  </w:rPr>
                </w:pPr>
                <w:r w:rsidRPr="006D2E98">
                  <w:rPr>
                    <w:rFonts w:ascii="Nunito Sans" w:hAnsi="Nunito Sans"/>
                    <w:b/>
                  </w:rPr>
                  <w:t>Version issue date</w:t>
                </w:r>
              </w:p>
            </w:tc>
            <w:tc>
              <w:tcPr>
                <w:tcW w:w="1867" w:type="dxa"/>
              </w:tcPr>
              <w:p w14:paraId="3E8FE950" w14:textId="7F8829C6" w:rsidR="006D2E98" w:rsidRPr="006D2E98" w:rsidRDefault="006D2E98" w:rsidP="006D2E98">
                <w:pPr>
                  <w:rPr>
                    <w:rFonts w:ascii="Nunito Sans" w:hAnsi="Nunito Sans"/>
                    <w:color w:val="FF0000"/>
                  </w:rPr>
                </w:pPr>
                <w:r w:rsidRPr="006D2E98">
                  <w:rPr>
                    <w:rFonts w:ascii="Nunito Sans" w:hAnsi="Nunito Sans"/>
                  </w:rPr>
                  <w:t>13</w:t>
                </w:r>
                <w:r w:rsidRPr="006D2E98">
                  <w:rPr>
                    <w:rFonts w:ascii="Nunito Sans" w:hAnsi="Nunito Sans"/>
                  </w:rPr>
                  <w:t>/</w:t>
                </w:r>
                <w:r w:rsidRPr="006D2E98">
                  <w:rPr>
                    <w:rFonts w:ascii="Nunito Sans" w:hAnsi="Nunito Sans"/>
                  </w:rPr>
                  <w:t>03</w:t>
                </w:r>
                <w:r w:rsidRPr="006D2E98">
                  <w:rPr>
                    <w:rFonts w:ascii="Nunito Sans" w:hAnsi="Nunito Sans"/>
                  </w:rPr>
                  <w:t>/202</w:t>
                </w:r>
                <w:r w:rsidRPr="006D2E98">
                  <w:rPr>
                    <w:rFonts w:ascii="Nunito Sans" w:hAnsi="Nunito Sans"/>
                  </w:rPr>
                  <w:t>6</w:t>
                </w:r>
              </w:p>
            </w:tc>
          </w:tr>
        </w:tbl>
        <w:p w14:paraId="58684461" w14:textId="77777777" w:rsidR="006D2E98" w:rsidRDefault="006D2E98" w:rsidP="006D2E98"/>
        <w:p w14:paraId="33142EAE" w14:textId="77777777" w:rsidR="006D2E98" w:rsidRDefault="006D2E98" w:rsidP="006D2E98"/>
        <w:p w14:paraId="008CF205" w14:textId="0989C281" w:rsidR="002F6C9F" w:rsidRDefault="002F6C9F">
          <w:pPr>
            <w:rPr>
              <w:rFonts w:ascii="Arial" w:hAnsi="Arial" w:cs="Arial"/>
              <w:color w:val="0000FF"/>
              <w:szCs w:val="22"/>
            </w:rPr>
          </w:pPr>
          <w:r>
            <w:rPr>
              <w:rFonts w:ascii="Arial" w:hAnsi="Arial" w:cs="Arial"/>
              <w:color w:val="0000FF"/>
              <w:szCs w:val="22"/>
            </w:rPr>
            <w:br w:type="page"/>
          </w:r>
        </w:p>
        <w:p w14:paraId="2EA82FE7" w14:textId="29C4DE32" w:rsidR="001A7905" w:rsidRDefault="00000000" w:rsidP="001A7905">
          <w:pPr>
            <w:rPr>
              <w:rFonts w:ascii="Arial" w:hAnsi="Arial" w:cs="Arial"/>
              <w:color w:val="0000FF"/>
              <w:szCs w:val="22"/>
            </w:rPr>
          </w:pPr>
        </w:p>
      </w:sdtContent>
    </w:sdt>
    <w:bookmarkStart w:id="0" w:name="_Hlk161927158" w:displacedByCustomXml="prev"/>
    <w:p w14:paraId="21773279" w14:textId="77777777" w:rsidR="00320CEC" w:rsidRDefault="00320CEC" w:rsidP="00320CEC">
      <w:pPr>
        <w:pStyle w:val="BigHeading"/>
      </w:pPr>
      <w:r>
        <w:t>Document Control</w:t>
      </w:r>
    </w:p>
    <w:p w14:paraId="2793E3DE" w14:textId="77777777" w:rsidR="00320CEC" w:rsidRDefault="00320CEC" w:rsidP="00320CEC">
      <w:pPr>
        <w:pStyle w:val="BigHeading"/>
      </w:pPr>
    </w:p>
    <w:p w14:paraId="74D80127" w14:textId="77777777" w:rsidR="00320CEC" w:rsidRDefault="00320CEC" w:rsidP="00320CEC">
      <w:pPr>
        <w:pStyle w:val="HeadingSub"/>
      </w:pPr>
      <w:bookmarkStart w:id="1" w:name="_30j0zll" w:colFirst="0" w:colLast="0"/>
      <w:bookmarkEnd w:id="1"/>
      <w:r>
        <w:t>Amendment History</w:t>
      </w:r>
    </w:p>
    <w:p w14:paraId="276A18A7" w14:textId="77777777" w:rsidR="00320CEC" w:rsidRDefault="00320CEC" w:rsidP="00320CEC">
      <w:pPr>
        <w:pStyle w:val="Text2"/>
      </w:pPr>
    </w:p>
    <w:p w14:paraId="1DB13406" w14:textId="671B8FD7" w:rsidR="00320CEC" w:rsidRDefault="00320CEC" w:rsidP="00320CEC">
      <w:pPr>
        <w:pStyle w:val="Text2"/>
      </w:pPr>
      <w:r>
        <w:t>Previous amendment details have been removed as this is a major uplift to the document.</w:t>
      </w:r>
    </w:p>
    <w:p w14:paraId="5F73F73B" w14:textId="77777777" w:rsidR="00320CEC" w:rsidRDefault="00320CEC" w:rsidP="00320CEC">
      <w:pPr>
        <w:pStyle w:val="Text2"/>
      </w:pP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9"/>
        <w:gridCol w:w="1486"/>
        <w:gridCol w:w="1740"/>
        <w:gridCol w:w="4605"/>
      </w:tblGrid>
      <w:tr w:rsidR="00320CEC" w14:paraId="1CCA3A44" w14:textId="77777777" w:rsidTr="00320CEC">
        <w:tc>
          <w:tcPr>
            <w:tcW w:w="1079" w:type="dxa"/>
            <w:shd w:val="clear" w:color="auto" w:fill="C0C0C0"/>
          </w:tcPr>
          <w:p w14:paraId="664F054D" w14:textId="77777777" w:rsidR="00320CEC" w:rsidRDefault="00320CEC" w:rsidP="00320CEC">
            <w:pPr>
              <w:pStyle w:val="Text2"/>
              <w:rPr>
                <w:rFonts w:ascii="Arial" w:eastAsia="Arial" w:hAnsi="Arial" w:cs="Arial"/>
                <w:b/>
              </w:rPr>
            </w:pPr>
            <w:r>
              <w:rPr>
                <w:rFonts w:ascii="Arial" w:eastAsia="Arial" w:hAnsi="Arial" w:cs="Arial"/>
                <w:b/>
              </w:rPr>
              <w:t>Version</w:t>
            </w:r>
          </w:p>
        </w:tc>
        <w:tc>
          <w:tcPr>
            <w:tcW w:w="1486" w:type="dxa"/>
            <w:shd w:val="clear" w:color="auto" w:fill="C0C0C0"/>
          </w:tcPr>
          <w:p w14:paraId="008B44B3" w14:textId="77777777" w:rsidR="00320CEC" w:rsidRDefault="00320CEC" w:rsidP="00320CEC">
            <w:pPr>
              <w:pStyle w:val="Text2"/>
              <w:rPr>
                <w:rFonts w:ascii="Arial" w:eastAsia="Arial" w:hAnsi="Arial" w:cs="Arial"/>
                <w:b/>
              </w:rPr>
            </w:pPr>
            <w:r>
              <w:rPr>
                <w:rFonts w:ascii="Arial" w:eastAsia="Arial" w:hAnsi="Arial" w:cs="Arial"/>
                <w:b/>
              </w:rPr>
              <w:t>Date</w:t>
            </w:r>
          </w:p>
        </w:tc>
        <w:tc>
          <w:tcPr>
            <w:tcW w:w="1740" w:type="dxa"/>
            <w:shd w:val="clear" w:color="auto" w:fill="C0C0C0"/>
          </w:tcPr>
          <w:p w14:paraId="79D745D0" w14:textId="77777777" w:rsidR="00320CEC" w:rsidRDefault="00320CEC" w:rsidP="00320CEC">
            <w:pPr>
              <w:pStyle w:val="Text2"/>
              <w:rPr>
                <w:rFonts w:ascii="Arial" w:eastAsia="Arial" w:hAnsi="Arial" w:cs="Arial"/>
                <w:b/>
              </w:rPr>
            </w:pPr>
            <w:r>
              <w:rPr>
                <w:rFonts w:ascii="Arial" w:eastAsia="Arial" w:hAnsi="Arial" w:cs="Arial"/>
                <w:b/>
              </w:rPr>
              <w:t>Author</w:t>
            </w:r>
          </w:p>
        </w:tc>
        <w:tc>
          <w:tcPr>
            <w:tcW w:w="4605" w:type="dxa"/>
            <w:shd w:val="clear" w:color="auto" w:fill="C0C0C0"/>
          </w:tcPr>
          <w:p w14:paraId="529E4502" w14:textId="77777777" w:rsidR="00320CEC" w:rsidRDefault="00320CEC" w:rsidP="00320CEC">
            <w:pPr>
              <w:pStyle w:val="Text2"/>
              <w:rPr>
                <w:rFonts w:ascii="Arial" w:eastAsia="Arial" w:hAnsi="Arial" w:cs="Arial"/>
                <w:b/>
              </w:rPr>
            </w:pPr>
            <w:r>
              <w:rPr>
                <w:rFonts w:ascii="Arial" w:eastAsia="Arial" w:hAnsi="Arial" w:cs="Arial"/>
                <w:b/>
              </w:rPr>
              <w:t>Amendment History</w:t>
            </w:r>
          </w:p>
        </w:tc>
      </w:tr>
      <w:tr w:rsidR="00320CEC" w14:paraId="494F4AF3" w14:textId="77777777" w:rsidTr="00320CEC">
        <w:tc>
          <w:tcPr>
            <w:tcW w:w="1079" w:type="dxa"/>
          </w:tcPr>
          <w:p w14:paraId="152A02B2" w14:textId="77777777" w:rsidR="00320CEC" w:rsidRDefault="00320CEC" w:rsidP="00320CEC">
            <w:pPr>
              <w:pStyle w:val="Text2"/>
              <w:rPr>
                <w:rFonts w:ascii="Arial" w:eastAsia="Arial" w:hAnsi="Arial" w:cs="Arial"/>
              </w:rPr>
            </w:pPr>
            <w:r>
              <w:t>1.0</w:t>
            </w:r>
          </w:p>
        </w:tc>
        <w:tc>
          <w:tcPr>
            <w:tcW w:w="1486" w:type="dxa"/>
          </w:tcPr>
          <w:p w14:paraId="07B61ECA" w14:textId="4876F213" w:rsidR="00320CEC" w:rsidRDefault="00320CEC" w:rsidP="00320CEC">
            <w:pPr>
              <w:pStyle w:val="Text2"/>
            </w:pPr>
            <w:r>
              <w:t>13/03/2026</w:t>
            </w:r>
          </w:p>
        </w:tc>
        <w:tc>
          <w:tcPr>
            <w:tcW w:w="1740" w:type="dxa"/>
          </w:tcPr>
          <w:p w14:paraId="70C7E0BB" w14:textId="77777777" w:rsidR="00320CEC" w:rsidRDefault="00320CEC" w:rsidP="00320CEC">
            <w:pPr>
              <w:pStyle w:val="Text2"/>
            </w:pPr>
            <w:r>
              <w:t>Jason Ling</w:t>
            </w:r>
          </w:p>
        </w:tc>
        <w:tc>
          <w:tcPr>
            <w:tcW w:w="4605" w:type="dxa"/>
          </w:tcPr>
          <w:p w14:paraId="3F054C5C" w14:textId="77777777" w:rsidR="00320CEC" w:rsidRDefault="00320CEC" w:rsidP="00320CEC">
            <w:pPr>
              <w:pStyle w:val="Text2"/>
            </w:pPr>
            <w:r>
              <w:t>Document inception</w:t>
            </w:r>
          </w:p>
        </w:tc>
      </w:tr>
    </w:tbl>
    <w:p w14:paraId="01FB2AD7" w14:textId="77777777" w:rsidR="00320CEC" w:rsidRDefault="00320CEC" w:rsidP="00320CEC">
      <w:pPr>
        <w:pStyle w:val="Text2"/>
      </w:pPr>
    </w:p>
    <w:p w14:paraId="06683DF3" w14:textId="77777777" w:rsidR="00320CEC" w:rsidRDefault="00320CEC" w:rsidP="00320CEC">
      <w:pPr>
        <w:pStyle w:val="HeadingSub"/>
      </w:pPr>
      <w:bookmarkStart w:id="2" w:name="_1fob9te" w:colFirst="0" w:colLast="0"/>
      <w:bookmarkEnd w:id="2"/>
    </w:p>
    <w:p w14:paraId="1BA7366D" w14:textId="1E88EFE7" w:rsidR="00320CEC" w:rsidRDefault="00320CEC" w:rsidP="00320CEC">
      <w:pPr>
        <w:pStyle w:val="HeadingSub"/>
      </w:pPr>
      <w:r>
        <w:t>Reviewers</w:t>
      </w:r>
    </w:p>
    <w:p w14:paraId="610B0D4C" w14:textId="77777777" w:rsidR="00320CEC" w:rsidRDefault="00320CEC" w:rsidP="00320CEC">
      <w:pPr>
        <w:pStyle w:val="Text2"/>
      </w:pPr>
    </w:p>
    <w:p w14:paraId="78DFAF8A" w14:textId="00914B86" w:rsidR="00320CEC" w:rsidRDefault="00320CEC" w:rsidP="00320CEC">
      <w:pPr>
        <w:pStyle w:val="Text2"/>
      </w:pPr>
      <w:r>
        <w:t>This document must be reviewed by the following:</w:t>
      </w:r>
    </w:p>
    <w:p w14:paraId="04B49370" w14:textId="77777777" w:rsidR="00320CEC" w:rsidRDefault="00320CEC" w:rsidP="00320CEC">
      <w:pPr>
        <w:pStyle w:val="Text2"/>
      </w:pPr>
    </w:p>
    <w:tbl>
      <w:tblPr>
        <w:tblW w:w="87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0"/>
        <w:gridCol w:w="2130"/>
        <w:gridCol w:w="3644"/>
        <w:gridCol w:w="1036"/>
      </w:tblGrid>
      <w:tr w:rsidR="00320CEC" w14:paraId="53A404B5" w14:textId="77777777" w:rsidTr="00320CEC">
        <w:tc>
          <w:tcPr>
            <w:tcW w:w="1950" w:type="dxa"/>
            <w:shd w:val="clear" w:color="auto" w:fill="CCCCCC"/>
          </w:tcPr>
          <w:p w14:paraId="385E3DF7" w14:textId="77777777" w:rsidR="00320CEC" w:rsidRDefault="00320CEC" w:rsidP="00320CEC">
            <w:pPr>
              <w:pStyle w:val="Text2"/>
              <w:rPr>
                <w:rFonts w:ascii="Arial" w:eastAsia="Arial" w:hAnsi="Arial" w:cs="Arial"/>
                <w:b/>
              </w:rPr>
            </w:pPr>
            <w:r>
              <w:rPr>
                <w:rFonts w:ascii="Arial" w:eastAsia="Arial" w:hAnsi="Arial" w:cs="Arial"/>
                <w:b/>
              </w:rPr>
              <w:t>Name</w:t>
            </w:r>
          </w:p>
        </w:tc>
        <w:tc>
          <w:tcPr>
            <w:tcW w:w="2130" w:type="dxa"/>
            <w:shd w:val="clear" w:color="auto" w:fill="CCCCCC"/>
          </w:tcPr>
          <w:p w14:paraId="127BF7E3" w14:textId="77777777" w:rsidR="00320CEC" w:rsidRDefault="00320CEC" w:rsidP="00320CEC">
            <w:pPr>
              <w:pStyle w:val="Text2"/>
              <w:rPr>
                <w:rFonts w:ascii="Arial" w:eastAsia="Arial" w:hAnsi="Arial" w:cs="Arial"/>
                <w:b/>
              </w:rPr>
            </w:pPr>
            <w:r>
              <w:rPr>
                <w:rFonts w:ascii="Arial" w:eastAsia="Arial" w:hAnsi="Arial" w:cs="Arial"/>
                <w:b/>
              </w:rPr>
              <w:t>Review Date</w:t>
            </w:r>
          </w:p>
        </w:tc>
        <w:tc>
          <w:tcPr>
            <w:tcW w:w="3644" w:type="dxa"/>
            <w:shd w:val="clear" w:color="auto" w:fill="CCCCCC"/>
          </w:tcPr>
          <w:p w14:paraId="38E17A0F" w14:textId="77777777" w:rsidR="00320CEC" w:rsidRDefault="00320CEC" w:rsidP="00320CEC">
            <w:pPr>
              <w:pStyle w:val="Text2"/>
              <w:rPr>
                <w:rFonts w:ascii="Arial" w:eastAsia="Arial" w:hAnsi="Arial" w:cs="Arial"/>
                <w:b/>
              </w:rPr>
            </w:pPr>
            <w:r>
              <w:rPr>
                <w:rFonts w:ascii="Arial" w:eastAsia="Arial" w:hAnsi="Arial" w:cs="Arial"/>
                <w:b/>
              </w:rPr>
              <w:t>Title / Responsibility</w:t>
            </w:r>
          </w:p>
        </w:tc>
        <w:tc>
          <w:tcPr>
            <w:tcW w:w="1036" w:type="dxa"/>
            <w:shd w:val="clear" w:color="auto" w:fill="CCCCCC"/>
          </w:tcPr>
          <w:p w14:paraId="3D146CF0" w14:textId="77777777" w:rsidR="00320CEC" w:rsidRDefault="00320CEC" w:rsidP="00320CEC">
            <w:pPr>
              <w:pStyle w:val="Text2"/>
              <w:rPr>
                <w:rFonts w:ascii="Arial" w:eastAsia="Arial" w:hAnsi="Arial" w:cs="Arial"/>
                <w:b/>
              </w:rPr>
            </w:pPr>
            <w:r>
              <w:rPr>
                <w:rFonts w:ascii="Arial" w:eastAsia="Arial" w:hAnsi="Arial" w:cs="Arial"/>
                <w:b/>
              </w:rPr>
              <w:t>Version</w:t>
            </w:r>
          </w:p>
        </w:tc>
      </w:tr>
      <w:tr w:rsidR="00320CEC" w14:paraId="033825E0" w14:textId="77777777" w:rsidTr="00320CEC">
        <w:trPr>
          <w:trHeight w:val="360"/>
        </w:trPr>
        <w:tc>
          <w:tcPr>
            <w:tcW w:w="1950" w:type="dxa"/>
            <w:vAlign w:val="center"/>
          </w:tcPr>
          <w:p w14:paraId="56558592" w14:textId="77777777" w:rsidR="00320CEC" w:rsidRDefault="00320CEC" w:rsidP="00320CEC">
            <w:pPr>
              <w:pStyle w:val="Text2"/>
            </w:pPr>
            <w:r>
              <w:t xml:space="preserve">Stuff Netherton </w:t>
            </w:r>
          </w:p>
        </w:tc>
        <w:tc>
          <w:tcPr>
            <w:tcW w:w="2130" w:type="dxa"/>
            <w:vAlign w:val="center"/>
          </w:tcPr>
          <w:p w14:paraId="29F20882" w14:textId="66283CDA" w:rsidR="00320CEC" w:rsidRDefault="00320CEC" w:rsidP="00320CEC">
            <w:pPr>
              <w:pStyle w:val="Text2"/>
            </w:pPr>
            <w:r>
              <w:t>13</w:t>
            </w:r>
            <w:r>
              <w:t>/</w:t>
            </w:r>
            <w:r>
              <w:t>03</w:t>
            </w:r>
            <w:r>
              <w:t>/202</w:t>
            </w:r>
            <w:r>
              <w:t>6</w:t>
            </w:r>
          </w:p>
        </w:tc>
        <w:tc>
          <w:tcPr>
            <w:tcW w:w="3644" w:type="dxa"/>
            <w:vAlign w:val="center"/>
          </w:tcPr>
          <w:p w14:paraId="453D2E3B" w14:textId="77777777" w:rsidR="00320CEC" w:rsidRDefault="00320CEC" w:rsidP="00320CEC">
            <w:pPr>
              <w:pStyle w:val="Text2"/>
            </w:pPr>
            <w:r>
              <w:t>Principle Architect</w:t>
            </w:r>
          </w:p>
        </w:tc>
        <w:tc>
          <w:tcPr>
            <w:tcW w:w="1036" w:type="dxa"/>
            <w:vAlign w:val="center"/>
          </w:tcPr>
          <w:p w14:paraId="57236074" w14:textId="77777777" w:rsidR="00320CEC" w:rsidRDefault="00320CEC" w:rsidP="00320CEC">
            <w:pPr>
              <w:pStyle w:val="Text2"/>
            </w:pPr>
            <w:r>
              <w:t>1.0</w:t>
            </w:r>
          </w:p>
        </w:tc>
      </w:tr>
    </w:tbl>
    <w:p w14:paraId="70F218FF" w14:textId="77777777" w:rsidR="00320CEC" w:rsidRDefault="00320CEC">
      <w:pPr>
        <w:rPr>
          <w:rStyle w:val="TitleChar"/>
          <w:rFonts w:ascii="Oswald" w:eastAsia="Times New Roman" w:hAnsi="Oswald" w:cs="Times New Roman"/>
          <w:b/>
          <w:bCs/>
          <w:color w:val="AE2674"/>
          <w:sz w:val="36"/>
          <w:szCs w:val="36"/>
        </w:rPr>
      </w:pPr>
      <w:r>
        <w:rPr>
          <w:rStyle w:val="TitleChar"/>
          <w:rFonts w:ascii="Oswald" w:eastAsia="Times New Roman" w:hAnsi="Oswald" w:cs="Times New Roman"/>
          <w:b/>
          <w:bCs/>
          <w:color w:val="AE2674"/>
          <w:sz w:val="36"/>
          <w:szCs w:val="36"/>
        </w:rPr>
        <w:br w:type="page"/>
      </w:r>
    </w:p>
    <w:p w14:paraId="070AF972" w14:textId="25135008" w:rsidR="006D2E98" w:rsidRPr="006D2E98" w:rsidRDefault="006D2E98" w:rsidP="006D2E98">
      <w:pPr>
        <w:pStyle w:val="Title"/>
        <w:pBdr>
          <w:bottom w:val="none" w:sz="0" w:space="0" w:color="auto"/>
        </w:pBdr>
        <w:rPr>
          <w:rStyle w:val="TitleChar"/>
          <w:rFonts w:ascii="Oswald" w:eastAsia="Times New Roman" w:hAnsi="Oswald" w:cs="Times New Roman"/>
          <w:b/>
          <w:bCs/>
          <w:color w:val="AE2674"/>
          <w:sz w:val="36"/>
          <w:szCs w:val="36"/>
        </w:rPr>
      </w:pPr>
      <w:r w:rsidRPr="006D2E98">
        <w:rPr>
          <w:rStyle w:val="TitleChar"/>
          <w:rFonts w:ascii="Oswald" w:eastAsia="Times New Roman" w:hAnsi="Oswald" w:cs="Times New Roman"/>
          <w:b/>
          <w:bCs/>
          <w:color w:val="AE2674"/>
          <w:sz w:val="36"/>
          <w:szCs w:val="36"/>
        </w:rPr>
        <w:lastRenderedPageBreak/>
        <w:t>Table of Contents</w:t>
      </w:r>
    </w:p>
    <w:p w14:paraId="4B103E90" w14:textId="77777777" w:rsidR="006D2E98" w:rsidRDefault="006D2E98" w:rsidP="006D2E98"/>
    <w:sdt>
      <w:sdtPr>
        <w:rPr>
          <w:rFonts w:ascii="Nunito Sans" w:hAnsi="Nunito Sans"/>
        </w:rPr>
        <w:id w:val="-1760014472"/>
        <w:docPartObj>
          <w:docPartGallery w:val="Table of Contents"/>
          <w:docPartUnique/>
        </w:docPartObj>
      </w:sdtPr>
      <w:sdtContent>
        <w:p w14:paraId="493D0456" w14:textId="2986F078" w:rsidR="006D2E98" w:rsidRPr="00883363" w:rsidRDefault="006D2E98" w:rsidP="006D2E98">
          <w:pPr>
            <w:tabs>
              <w:tab w:val="right" w:pos="9639"/>
            </w:tabs>
            <w:spacing w:before="200"/>
            <w:rPr>
              <w:rFonts w:ascii="Nunito Sans" w:hAnsi="Nunito Sans"/>
              <w:b/>
              <w:color w:val="000000"/>
            </w:rPr>
          </w:pPr>
          <w:r w:rsidRPr="00883363">
            <w:rPr>
              <w:rFonts w:ascii="Nunito Sans" w:hAnsi="Nunito Sans"/>
            </w:rPr>
            <w:fldChar w:fldCharType="begin"/>
          </w:r>
          <w:r w:rsidRPr="00883363">
            <w:rPr>
              <w:rFonts w:ascii="Nunito Sans" w:hAnsi="Nunito Sans"/>
            </w:rPr>
            <w:instrText xml:space="preserve"> TOC \h \u \z \t "Heading 1,1,Heading 2,2,Heading 3,3,Heading 4,4,Heading 5,5,Heading 6,6,"</w:instrText>
          </w:r>
          <w:r w:rsidRPr="00883363">
            <w:rPr>
              <w:rFonts w:ascii="Nunito Sans" w:hAnsi="Nunito Sans"/>
            </w:rPr>
            <w:fldChar w:fldCharType="separate"/>
          </w:r>
          <w:hyperlink w:anchor="_tyjcwt">
            <w:r w:rsidRPr="00883363">
              <w:rPr>
                <w:rFonts w:ascii="Nunito Sans" w:hAnsi="Nunito Sans"/>
                <w:b/>
                <w:color w:val="000000"/>
              </w:rPr>
              <w:t>1 Introduction</w:t>
            </w:r>
          </w:hyperlink>
          <w:r w:rsidRPr="00883363">
            <w:rPr>
              <w:rFonts w:ascii="Nunito Sans" w:hAnsi="Nunito Sans"/>
              <w:b/>
              <w:color w:val="000000"/>
            </w:rPr>
            <w:tab/>
          </w:r>
          <w:r w:rsidR="009E4EB3" w:rsidRPr="009E4EB3">
            <w:rPr>
              <w:rFonts w:ascii="Nunito Sans" w:hAnsi="Nunito Sans"/>
              <w:b/>
              <w:bCs/>
            </w:rPr>
            <w:t>3</w:t>
          </w:r>
        </w:p>
        <w:p w14:paraId="44DC31E8" w14:textId="50DDDE58" w:rsidR="006D2E98" w:rsidRPr="00883363" w:rsidRDefault="006D2E98" w:rsidP="006D2E98">
          <w:pPr>
            <w:tabs>
              <w:tab w:val="right" w:pos="9639"/>
            </w:tabs>
            <w:spacing w:before="60"/>
            <w:ind w:left="360"/>
            <w:rPr>
              <w:rFonts w:ascii="Nunito Sans" w:hAnsi="Nunito Sans"/>
              <w:color w:val="000000"/>
            </w:rPr>
          </w:pPr>
          <w:hyperlink w:anchor="_3dy6vkm">
            <w:r w:rsidRPr="00883363">
              <w:rPr>
                <w:rFonts w:ascii="Nunito Sans" w:hAnsi="Nunito Sans"/>
                <w:color w:val="000000"/>
              </w:rPr>
              <w:t>1.1 Background</w:t>
            </w:r>
          </w:hyperlink>
          <w:r w:rsidRPr="00883363">
            <w:rPr>
              <w:rFonts w:ascii="Nunito Sans" w:hAnsi="Nunito Sans"/>
              <w:color w:val="000000"/>
            </w:rPr>
            <w:tab/>
          </w:r>
          <w:r w:rsidR="009E4EB3">
            <w:rPr>
              <w:rFonts w:ascii="Nunito Sans" w:hAnsi="Nunito Sans"/>
            </w:rPr>
            <w:t>3</w:t>
          </w:r>
        </w:p>
        <w:p w14:paraId="4E7362E1" w14:textId="3E4FA707" w:rsidR="006D2E98" w:rsidRPr="00883363" w:rsidRDefault="006D2E98" w:rsidP="006D2E98">
          <w:pPr>
            <w:tabs>
              <w:tab w:val="right" w:pos="9639"/>
            </w:tabs>
            <w:spacing w:before="60"/>
            <w:ind w:left="360"/>
            <w:rPr>
              <w:rFonts w:ascii="Nunito Sans" w:hAnsi="Nunito Sans"/>
              <w:color w:val="000000"/>
            </w:rPr>
          </w:pPr>
          <w:hyperlink w:anchor="_1t3h5sf">
            <w:r w:rsidRPr="00883363">
              <w:rPr>
                <w:rFonts w:ascii="Nunito Sans" w:hAnsi="Nunito Sans"/>
                <w:color w:val="000000"/>
              </w:rPr>
              <w:t>1.2 Document Objective</w:t>
            </w:r>
          </w:hyperlink>
          <w:r w:rsidRPr="00883363">
            <w:rPr>
              <w:rFonts w:ascii="Nunito Sans" w:hAnsi="Nunito Sans"/>
              <w:color w:val="000000"/>
            </w:rPr>
            <w:tab/>
          </w:r>
          <w:r w:rsidR="009E4EB3">
            <w:rPr>
              <w:rFonts w:ascii="Nunito Sans" w:hAnsi="Nunito Sans"/>
            </w:rPr>
            <w:t>3</w:t>
          </w:r>
        </w:p>
        <w:p w14:paraId="3BA52429" w14:textId="50F9471A" w:rsidR="006D2E98" w:rsidRPr="00883363" w:rsidRDefault="006D2E98" w:rsidP="006D2E98">
          <w:pPr>
            <w:tabs>
              <w:tab w:val="right" w:pos="9639"/>
            </w:tabs>
            <w:spacing w:before="60"/>
            <w:ind w:left="360"/>
            <w:rPr>
              <w:rFonts w:ascii="Nunito Sans" w:hAnsi="Nunito Sans"/>
              <w:color w:val="000000"/>
            </w:rPr>
          </w:pPr>
          <w:hyperlink w:anchor="_4d34og8">
            <w:r w:rsidRPr="00883363">
              <w:rPr>
                <w:rFonts w:ascii="Nunito Sans" w:hAnsi="Nunito Sans"/>
                <w:color w:val="000000"/>
              </w:rPr>
              <w:t>1.3 Audience</w:t>
            </w:r>
          </w:hyperlink>
          <w:r w:rsidRPr="00883363">
            <w:rPr>
              <w:rFonts w:ascii="Nunito Sans" w:hAnsi="Nunito Sans"/>
              <w:color w:val="000000"/>
            </w:rPr>
            <w:tab/>
          </w:r>
          <w:r w:rsidR="009E4EB3">
            <w:rPr>
              <w:rFonts w:ascii="Nunito Sans" w:hAnsi="Nunito Sans"/>
            </w:rPr>
            <w:t>3</w:t>
          </w:r>
        </w:p>
        <w:p w14:paraId="5DE114E6" w14:textId="676AA735" w:rsidR="006D2E98" w:rsidRPr="009E4EB3" w:rsidRDefault="006D2E98" w:rsidP="009E4EB3">
          <w:pPr>
            <w:tabs>
              <w:tab w:val="right" w:pos="9639"/>
            </w:tabs>
            <w:spacing w:before="60"/>
            <w:ind w:left="360"/>
            <w:rPr>
              <w:rFonts w:ascii="Nunito Sans" w:hAnsi="Nunito Sans"/>
              <w:color w:val="000000"/>
            </w:rPr>
          </w:pPr>
          <w:hyperlink w:anchor="_2s8eyo1">
            <w:r w:rsidRPr="00883363">
              <w:rPr>
                <w:rFonts w:ascii="Nunito Sans" w:hAnsi="Nunito Sans"/>
                <w:color w:val="000000"/>
              </w:rPr>
              <w:t>1.4 Relevant Documents</w:t>
            </w:r>
          </w:hyperlink>
          <w:r w:rsidRPr="00883363">
            <w:rPr>
              <w:rFonts w:ascii="Nunito Sans" w:hAnsi="Nunito Sans"/>
              <w:color w:val="000000"/>
            </w:rPr>
            <w:tab/>
          </w:r>
          <w:r w:rsidR="009E4EB3">
            <w:rPr>
              <w:rFonts w:ascii="Nunito Sans" w:hAnsi="Nunito Sans"/>
            </w:rPr>
            <w:t>3</w:t>
          </w:r>
        </w:p>
        <w:p w14:paraId="1EEBB16B" w14:textId="13BF2640" w:rsidR="006D2E98" w:rsidRPr="00883363" w:rsidRDefault="006D2E98" w:rsidP="006D2E98">
          <w:pPr>
            <w:tabs>
              <w:tab w:val="right" w:pos="9639"/>
            </w:tabs>
            <w:spacing w:before="200"/>
            <w:rPr>
              <w:rFonts w:ascii="Nunito Sans" w:hAnsi="Nunito Sans"/>
              <w:b/>
              <w:color w:val="000000"/>
            </w:rPr>
          </w:pPr>
          <w:hyperlink w:anchor="_3rdcrjn">
            <w:r w:rsidRPr="00883363">
              <w:rPr>
                <w:rFonts w:ascii="Nunito Sans" w:hAnsi="Nunito Sans"/>
                <w:b/>
                <w:color w:val="000000"/>
              </w:rPr>
              <w:t>2 Testing Overview</w:t>
            </w:r>
          </w:hyperlink>
          <w:r w:rsidRPr="00883363">
            <w:rPr>
              <w:rFonts w:ascii="Nunito Sans" w:hAnsi="Nunito Sans"/>
              <w:b/>
              <w:color w:val="000000"/>
            </w:rPr>
            <w:tab/>
          </w:r>
          <w:r w:rsidR="009E4EB3" w:rsidRPr="009E4EB3">
            <w:rPr>
              <w:rFonts w:ascii="Nunito Sans" w:hAnsi="Nunito Sans"/>
              <w:b/>
              <w:bCs/>
            </w:rPr>
            <w:t>4</w:t>
          </w:r>
        </w:p>
        <w:p w14:paraId="530224FF" w14:textId="23D966C8" w:rsidR="006D2E98" w:rsidRPr="00883363" w:rsidRDefault="006D2E98" w:rsidP="006D2E98">
          <w:pPr>
            <w:tabs>
              <w:tab w:val="right" w:pos="9639"/>
            </w:tabs>
            <w:spacing w:before="60"/>
            <w:ind w:left="360"/>
            <w:rPr>
              <w:rFonts w:ascii="Nunito Sans" w:hAnsi="Nunito Sans"/>
              <w:color w:val="000000"/>
            </w:rPr>
          </w:pPr>
          <w:hyperlink w:anchor="_26in1rg">
            <w:r w:rsidRPr="00883363">
              <w:rPr>
                <w:rFonts w:ascii="Nunito Sans" w:hAnsi="Nunito Sans"/>
                <w:color w:val="000000"/>
              </w:rPr>
              <w:t>2.1 Exit Criteria</w:t>
            </w:r>
          </w:hyperlink>
          <w:r w:rsidRPr="00883363">
            <w:rPr>
              <w:rFonts w:ascii="Nunito Sans" w:hAnsi="Nunito Sans"/>
              <w:color w:val="000000"/>
            </w:rPr>
            <w:tab/>
          </w:r>
          <w:r w:rsidR="009E4EB3">
            <w:rPr>
              <w:rFonts w:ascii="Nunito Sans" w:hAnsi="Nunito Sans"/>
            </w:rPr>
            <w:t>4</w:t>
          </w:r>
        </w:p>
        <w:p w14:paraId="14521D49" w14:textId="48A9B976" w:rsidR="006D2E98" w:rsidRPr="009E4EB3" w:rsidRDefault="006D2E98" w:rsidP="006D2E98">
          <w:pPr>
            <w:tabs>
              <w:tab w:val="right" w:pos="9639"/>
            </w:tabs>
            <w:spacing w:before="200"/>
            <w:rPr>
              <w:rFonts w:ascii="Nunito Sans" w:hAnsi="Nunito Sans"/>
              <w:b/>
              <w:bCs/>
              <w:color w:val="000000"/>
            </w:rPr>
          </w:pPr>
          <w:hyperlink w:anchor="_lnxbz9">
            <w:r w:rsidRPr="00883363">
              <w:rPr>
                <w:rFonts w:ascii="Nunito Sans" w:hAnsi="Nunito Sans"/>
                <w:b/>
                <w:color w:val="000000"/>
              </w:rPr>
              <w:t>3 Scope</w:t>
            </w:r>
          </w:hyperlink>
          <w:r w:rsidRPr="00883363">
            <w:rPr>
              <w:rFonts w:ascii="Nunito Sans" w:hAnsi="Nunito Sans"/>
              <w:b/>
              <w:color w:val="000000"/>
            </w:rPr>
            <w:tab/>
          </w:r>
          <w:r w:rsidR="009E4EB3" w:rsidRPr="009E4EB3">
            <w:rPr>
              <w:rFonts w:ascii="Nunito Sans" w:hAnsi="Nunito Sans"/>
              <w:b/>
              <w:bCs/>
            </w:rPr>
            <w:t>5</w:t>
          </w:r>
        </w:p>
        <w:p w14:paraId="2D3A3A69" w14:textId="609F8AE8" w:rsidR="006D2E98" w:rsidRPr="00883363" w:rsidRDefault="006D2E98" w:rsidP="006D2E98">
          <w:pPr>
            <w:tabs>
              <w:tab w:val="right" w:pos="9639"/>
            </w:tabs>
            <w:spacing w:before="60"/>
            <w:ind w:left="360"/>
            <w:rPr>
              <w:rFonts w:ascii="Nunito Sans" w:hAnsi="Nunito Sans"/>
              <w:color w:val="000000"/>
            </w:rPr>
          </w:pPr>
          <w:hyperlink w:anchor="_35nkun2">
            <w:r w:rsidRPr="00883363">
              <w:rPr>
                <w:rFonts w:ascii="Nunito Sans" w:hAnsi="Nunito Sans"/>
                <w:color w:val="000000"/>
              </w:rPr>
              <w:t>3.1 Features Tested</w:t>
            </w:r>
          </w:hyperlink>
          <w:r w:rsidRPr="00883363">
            <w:rPr>
              <w:rFonts w:ascii="Nunito Sans" w:hAnsi="Nunito Sans"/>
              <w:color w:val="000000"/>
            </w:rPr>
            <w:tab/>
          </w:r>
          <w:r w:rsidR="009E4EB3">
            <w:rPr>
              <w:rFonts w:ascii="Nunito Sans" w:hAnsi="Nunito Sans"/>
            </w:rPr>
            <w:t>5</w:t>
          </w:r>
        </w:p>
        <w:p w14:paraId="2DDF8D29" w14:textId="74BD1A1B" w:rsidR="006D2E98" w:rsidRPr="00883363" w:rsidRDefault="006D2E98" w:rsidP="006D2E98">
          <w:pPr>
            <w:tabs>
              <w:tab w:val="right" w:pos="9639"/>
            </w:tabs>
            <w:spacing w:before="60"/>
            <w:ind w:left="360"/>
            <w:rPr>
              <w:rFonts w:ascii="Nunito Sans" w:hAnsi="Nunito Sans"/>
              <w:color w:val="000000"/>
            </w:rPr>
          </w:pPr>
          <w:hyperlink w:anchor="_44sinio">
            <w:r w:rsidRPr="00883363">
              <w:rPr>
                <w:rFonts w:ascii="Nunito Sans" w:hAnsi="Nunito Sans"/>
                <w:color w:val="000000"/>
              </w:rPr>
              <w:t>3.2 Features Not Tested</w:t>
            </w:r>
          </w:hyperlink>
          <w:r w:rsidRPr="00883363">
            <w:rPr>
              <w:rFonts w:ascii="Nunito Sans" w:hAnsi="Nunito Sans"/>
              <w:color w:val="000000"/>
            </w:rPr>
            <w:tab/>
          </w:r>
          <w:r w:rsidR="009E4EB3">
            <w:rPr>
              <w:rFonts w:ascii="Nunito Sans" w:hAnsi="Nunito Sans"/>
            </w:rPr>
            <w:t>5</w:t>
          </w:r>
        </w:p>
        <w:p w14:paraId="74372E84" w14:textId="21EE93A2" w:rsidR="006D2E98" w:rsidRPr="00883363" w:rsidRDefault="006D2E98" w:rsidP="006D2E98">
          <w:pPr>
            <w:tabs>
              <w:tab w:val="right" w:pos="9639"/>
            </w:tabs>
            <w:spacing w:before="60"/>
            <w:ind w:left="360"/>
            <w:rPr>
              <w:rFonts w:ascii="Nunito Sans" w:hAnsi="Nunito Sans"/>
              <w:color w:val="000000"/>
            </w:rPr>
          </w:pPr>
          <w:hyperlink w:anchor="_2jxsxqh">
            <w:r w:rsidRPr="00883363">
              <w:rPr>
                <w:rFonts w:ascii="Nunito Sans" w:hAnsi="Nunito Sans"/>
                <w:color w:val="000000"/>
              </w:rPr>
              <w:t>3.3 Variances</w:t>
            </w:r>
          </w:hyperlink>
          <w:r w:rsidRPr="00883363">
            <w:rPr>
              <w:rFonts w:ascii="Nunito Sans" w:hAnsi="Nunito Sans"/>
              <w:color w:val="000000"/>
            </w:rPr>
            <w:tab/>
          </w:r>
          <w:r w:rsidR="009E4EB3">
            <w:rPr>
              <w:rFonts w:ascii="Nunito Sans" w:hAnsi="Nunito Sans"/>
            </w:rPr>
            <w:t>5</w:t>
          </w:r>
        </w:p>
        <w:p w14:paraId="040068E1" w14:textId="4F09DE5C" w:rsidR="006D2E98" w:rsidRPr="00883363" w:rsidRDefault="006D2E98" w:rsidP="006D2E98">
          <w:pPr>
            <w:tabs>
              <w:tab w:val="right" w:pos="9639"/>
            </w:tabs>
            <w:spacing w:before="200"/>
            <w:rPr>
              <w:rFonts w:ascii="Nunito Sans" w:hAnsi="Nunito Sans"/>
              <w:b/>
              <w:color w:val="000000"/>
            </w:rPr>
          </w:pPr>
          <w:hyperlink w:anchor="_3j2qqm3">
            <w:r w:rsidRPr="00883363">
              <w:rPr>
                <w:rFonts w:ascii="Nunito Sans" w:hAnsi="Nunito Sans"/>
                <w:b/>
                <w:color w:val="000000"/>
              </w:rPr>
              <w:t>4 Test Results</w:t>
            </w:r>
          </w:hyperlink>
          <w:r w:rsidRPr="00883363">
            <w:rPr>
              <w:rFonts w:ascii="Nunito Sans" w:hAnsi="Nunito Sans"/>
              <w:b/>
              <w:color w:val="000000"/>
            </w:rPr>
            <w:tab/>
          </w:r>
          <w:r w:rsidR="009E4EB3" w:rsidRPr="009E4EB3">
            <w:rPr>
              <w:rFonts w:ascii="Nunito Sans" w:hAnsi="Nunito Sans"/>
              <w:b/>
              <w:bCs/>
            </w:rPr>
            <w:t>6</w:t>
          </w:r>
        </w:p>
        <w:p w14:paraId="1EC43B02" w14:textId="63BAA891" w:rsidR="006D2E98" w:rsidRPr="00883363" w:rsidRDefault="006D2E98" w:rsidP="006D2E98">
          <w:pPr>
            <w:tabs>
              <w:tab w:val="right" w:pos="9639"/>
            </w:tabs>
            <w:spacing w:before="60"/>
            <w:ind w:left="360"/>
            <w:rPr>
              <w:rFonts w:ascii="Nunito Sans" w:hAnsi="Nunito Sans"/>
              <w:color w:val="000000"/>
            </w:rPr>
          </w:pPr>
          <w:hyperlink w:anchor="_1y810tw">
            <w:r w:rsidRPr="00883363">
              <w:rPr>
                <w:rFonts w:ascii="Nunito Sans" w:hAnsi="Nunito Sans"/>
                <w:color w:val="000000"/>
              </w:rPr>
              <w:t>4.1 Test Execution</w:t>
            </w:r>
          </w:hyperlink>
          <w:r w:rsidRPr="00883363">
            <w:rPr>
              <w:rFonts w:ascii="Nunito Sans" w:hAnsi="Nunito Sans"/>
              <w:color w:val="000000"/>
            </w:rPr>
            <w:tab/>
          </w:r>
          <w:r w:rsidR="009E4EB3">
            <w:rPr>
              <w:rFonts w:ascii="Nunito Sans" w:hAnsi="Nunito Sans"/>
            </w:rPr>
            <w:t>6</w:t>
          </w:r>
        </w:p>
        <w:p w14:paraId="69188933" w14:textId="102F383C" w:rsidR="006D2E98" w:rsidRPr="00883363" w:rsidRDefault="006D2E98" w:rsidP="006D2E98">
          <w:pPr>
            <w:tabs>
              <w:tab w:val="right" w:pos="9639"/>
            </w:tabs>
            <w:spacing w:before="60"/>
            <w:ind w:left="720"/>
            <w:rPr>
              <w:rFonts w:ascii="Nunito Sans" w:hAnsi="Nunito Sans"/>
              <w:color w:val="000000"/>
            </w:rPr>
          </w:pPr>
          <w:hyperlink w:anchor="_4i7ojhp">
            <w:r w:rsidRPr="00883363">
              <w:rPr>
                <w:rFonts w:ascii="Nunito Sans" w:hAnsi="Nunito Sans"/>
                <w:color w:val="000000"/>
              </w:rPr>
              <w:t>4.1.1 Tests not completed</w:t>
            </w:r>
          </w:hyperlink>
          <w:r w:rsidRPr="00883363">
            <w:rPr>
              <w:rFonts w:ascii="Nunito Sans" w:hAnsi="Nunito Sans"/>
              <w:color w:val="000000"/>
            </w:rPr>
            <w:tab/>
          </w:r>
          <w:r w:rsidR="009E4EB3">
            <w:rPr>
              <w:rFonts w:ascii="Nunito Sans" w:hAnsi="Nunito Sans"/>
            </w:rPr>
            <w:t>6</w:t>
          </w:r>
        </w:p>
        <w:p w14:paraId="6D5462AF" w14:textId="054A615A" w:rsidR="006D2E98" w:rsidRPr="00883363" w:rsidRDefault="006D2E98" w:rsidP="006D2E98">
          <w:pPr>
            <w:tabs>
              <w:tab w:val="right" w:pos="9639"/>
            </w:tabs>
            <w:spacing w:before="60"/>
            <w:ind w:left="720"/>
            <w:rPr>
              <w:rFonts w:ascii="Nunito Sans" w:hAnsi="Nunito Sans"/>
              <w:color w:val="000000"/>
            </w:rPr>
          </w:pPr>
          <w:hyperlink w:anchor="_2xcytpi">
            <w:r w:rsidRPr="00883363">
              <w:rPr>
                <w:rFonts w:ascii="Nunito Sans" w:hAnsi="Nunito Sans"/>
                <w:color w:val="000000"/>
              </w:rPr>
              <w:t>4.1.2 Tests Deferred</w:t>
            </w:r>
          </w:hyperlink>
          <w:r w:rsidRPr="00883363">
            <w:rPr>
              <w:rFonts w:ascii="Nunito Sans" w:hAnsi="Nunito Sans"/>
              <w:color w:val="000000"/>
            </w:rPr>
            <w:tab/>
          </w:r>
          <w:r w:rsidR="009E4EB3">
            <w:rPr>
              <w:rFonts w:ascii="Nunito Sans" w:hAnsi="Nunito Sans"/>
            </w:rPr>
            <w:t>6</w:t>
          </w:r>
        </w:p>
        <w:p w14:paraId="595AC8C3" w14:textId="491B673D" w:rsidR="006D2E98" w:rsidRPr="00883363" w:rsidRDefault="006D2E98" w:rsidP="006D2E98">
          <w:pPr>
            <w:tabs>
              <w:tab w:val="right" w:pos="9639"/>
            </w:tabs>
            <w:spacing w:before="60"/>
            <w:ind w:left="360"/>
            <w:rPr>
              <w:rFonts w:ascii="Nunito Sans" w:hAnsi="Nunito Sans"/>
              <w:color w:val="000000"/>
            </w:rPr>
          </w:pPr>
          <w:hyperlink w:anchor="_1ci93xb">
            <w:r w:rsidRPr="00883363">
              <w:rPr>
                <w:rFonts w:ascii="Nunito Sans" w:hAnsi="Nunito Sans"/>
                <w:color w:val="000000"/>
              </w:rPr>
              <w:t>4.2 Test Scripts</w:t>
            </w:r>
          </w:hyperlink>
          <w:r w:rsidRPr="00883363">
            <w:rPr>
              <w:rFonts w:ascii="Nunito Sans" w:hAnsi="Nunito Sans"/>
              <w:color w:val="000000"/>
            </w:rPr>
            <w:tab/>
          </w:r>
          <w:r w:rsidR="009E4EB3">
            <w:rPr>
              <w:rFonts w:ascii="Nunito Sans" w:hAnsi="Nunito Sans"/>
            </w:rPr>
            <w:t>6</w:t>
          </w:r>
        </w:p>
        <w:p w14:paraId="0AD4BDFB" w14:textId="31892872" w:rsidR="006D2E98" w:rsidRPr="00883363" w:rsidRDefault="006D2E98" w:rsidP="006D2E98">
          <w:pPr>
            <w:tabs>
              <w:tab w:val="right" w:pos="9639"/>
            </w:tabs>
            <w:spacing w:before="60"/>
            <w:ind w:left="360"/>
            <w:rPr>
              <w:rFonts w:ascii="Nunito Sans" w:hAnsi="Nunito Sans"/>
              <w:color w:val="000000"/>
            </w:rPr>
          </w:pPr>
          <w:hyperlink w:anchor="_3whwml4">
            <w:r w:rsidRPr="00883363">
              <w:rPr>
                <w:rFonts w:ascii="Nunito Sans" w:hAnsi="Nunito Sans"/>
                <w:color w:val="000000"/>
              </w:rPr>
              <w:t>4.3 Defects</w:t>
            </w:r>
          </w:hyperlink>
          <w:r w:rsidRPr="00883363">
            <w:rPr>
              <w:rFonts w:ascii="Nunito Sans" w:hAnsi="Nunito Sans"/>
              <w:color w:val="000000"/>
            </w:rPr>
            <w:tab/>
          </w:r>
          <w:r w:rsidR="009E4EB3" w:rsidRPr="009E4EB3">
            <w:rPr>
              <w:rFonts w:ascii="Nunito Sans" w:hAnsi="Nunito Sans"/>
              <w:b/>
              <w:bCs/>
            </w:rPr>
            <w:t>7</w:t>
          </w:r>
        </w:p>
        <w:p w14:paraId="1E88F132" w14:textId="66A5BEE7" w:rsidR="006D2E98" w:rsidRPr="00883363" w:rsidRDefault="006D2E98" w:rsidP="006D2E98">
          <w:pPr>
            <w:tabs>
              <w:tab w:val="right" w:pos="9639"/>
            </w:tabs>
            <w:spacing w:before="60"/>
            <w:ind w:left="360"/>
            <w:rPr>
              <w:rFonts w:ascii="Nunito Sans" w:hAnsi="Nunito Sans"/>
              <w:color w:val="000000"/>
            </w:rPr>
          </w:pPr>
          <w:hyperlink w:anchor="_qsh70q">
            <w:r w:rsidRPr="00883363">
              <w:rPr>
                <w:rFonts w:ascii="Nunito Sans" w:hAnsi="Nunito Sans"/>
                <w:color w:val="000000"/>
              </w:rPr>
              <w:t>4.3.1 Open Defects</w:t>
            </w:r>
          </w:hyperlink>
          <w:r w:rsidRPr="00883363">
            <w:rPr>
              <w:rFonts w:ascii="Nunito Sans" w:hAnsi="Nunito Sans"/>
              <w:color w:val="000000"/>
            </w:rPr>
            <w:tab/>
          </w:r>
          <w:r w:rsidR="009E4EB3">
            <w:rPr>
              <w:rFonts w:ascii="Nunito Sans" w:hAnsi="Nunito Sans"/>
            </w:rPr>
            <w:t>7</w:t>
          </w:r>
        </w:p>
        <w:p w14:paraId="0699C8AF" w14:textId="4193A974" w:rsidR="006D2E98" w:rsidRPr="00883363" w:rsidRDefault="006D2E98" w:rsidP="006D2E98">
          <w:pPr>
            <w:tabs>
              <w:tab w:val="right" w:pos="9639"/>
            </w:tabs>
            <w:spacing w:before="60"/>
            <w:ind w:left="720"/>
            <w:rPr>
              <w:rFonts w:ascii="Nunito Sans" w:hAnsi="Nunito Sans"/>
              <w:color w:val="000000"/>
            </w:rPr>
          </w:pPr>
          <w:hyperlink w:anchor="_3as4poj">
            <w:r w:rsidRPr="00883363">
              <w:rPr>
                <w:rFonts w:ascii="Nunito Sans" w:hAnsi="Nunito Sans"/>
                <w:color w:val="000000"/>
              </w:rPr>
              <w:t>4.3.1.1 Open Critical Defects</w:t>
            </w:r>
          </w:hyperlink>
          <w:r w:rsidRPr="00883363">
            <w:rPr>
              <w:rFonts w:ascii="Nunito Sans" w:hAnsi="Nunito Sans"/>
              <w:color w:val="000000"/>
            </w:rPr>
            <w:tab/>
          </w:r>
          <w:r w:rsidR="009E4EB3">
            <w:rPr>
              <w:rFonts w:ascii="Nunito Sans" w:hAnsi="Nunito Sans"/>
            </w:rPr>
            <w:t>7</w:t>
          </w:r>
        </w:p>
        <w:p w14:paraId="54B499EB" w14:textId="08299B80" w:rsidR="006D2E98" w:rsidRPr="00883363" w:rsidRDefault="006D2E98" w:rsidP="006D2E98">
          <w:pPr>
            <w:tabs>
              <w:tab w:val="right" w:pos="9639"/>
            </w:tabs>
            <w:spacing w:before="60"/>
            <w:ind w:left="720"/>
            <w:rPr>
              <w:rFonts w:ascii="Nunito Sans" w:hAnsi="Nunito Sans"/>
              <w:color w:val="000000"/>
            </w:rPr>
          </w:pPr>
          <w:hyperlink w:anchor="_1pxezwc">
            <w:r w:rsidRPr="00883363">
              <w:rPr>
                <w:rFonts w:ascii="Nunito Sans" w:hAnsi="Nunito Sans"/>
                <w:color w:val="000000"/>
              </w:rPr>
              <w:t>4.3.1.2 Open High Defects</w:t>
            </w:r>
          </w:hyperlink>
          <w:r w:rsidRPr="00883363">
            <w:rPr>
              <w:rFonts w:ascii="Nunito Sans" w:hAnsi="Nunito Sans"/>
              <w:color w:val="000000"/>
            </w:rPr>
            <w:tab/>
          </w:r>
          <w:r w:rsidR="009E4EB3">
            <w:rPr>
              <w:rFonts w:ascii="Nunito Sans" w:hAnsi="Nunito Sans"/>
              <w:color w:val="000000"/>
            </w:rPr>
            <w:t>8</w:t>
          </w:r>
        </w:p>
        <w:p w14:paraId="2F81BCFD" w14:textId="3EB6C4A3" w:rsidR="006D2E98" w:rsidRPr="00883363" w:rsidRDefault="006D2E98" w:rsidP="006D2E98">
          <w:pPr>
            <w:tabs>
              <w:tab w:val="right" w:pos="9639"/>
            </w:tabs>
            <w:spacing w:before="60"/>
            <w:ind w:left="720"/>
            <w:rPr>
              <w:rFonts w:ascii="Nunito Sans" w:hAnsi="Nunito Sans"/>
              <w:color w:val="000000"/>
            </w:rPr>
          </w:pPr>
          <w:hyperlink w:anchor="_2p2csry">
            <w:r w:rsidRPr="00883363">
              <w:rPr>
                <w:rFonts w:ascii="Nunito Sans" w:hAnsi="Nunito Sans"/>
                <w:color w:val="000000"/>
              </w:rPr>
              <w:t>4.3.1.3 Open Medium Defects</w:t>
            </w:r>
          </w:hyperlink>
          <w:r w:rsidRPr="00883363">
            <w:rPr>
              <w:rFonts w:ascii="Nunito Sans" w:hAnsi="Nunito Sans"/>
              <w:color w:val="000000"/>
            </w:rPr>
            <w:tab/>
          </w:r>
          <w:r w:rsidR="009E4EB3">
            <w:rPr>
              <w:rFonts w:ascii="Nunito Sans" w:hAnsi="Nunito Sans"/>
            </w:rPr>
            <w:t>8</w:t>
          </w:r>
        </w:p>
        <w:p w14:paraId="1F3C0FFA" w14:textId="1A05B37A" w:rsidR="006D2E98" w:rsidRPr="00883363" w:rsidRDefault="006D2E98" w:rsidP="006D2E98">
          <w:pPr>
            <w:tabs>
              <w:tab w:val="right" w:pos="9639"/>
            </w:tabs>
            <w:spacing w:before="60"/>
            <w:ind w:left="720"/>
            <w:rPr>
              <w:rFonts w:ascii="Nunito Sans" w:hAnsi="Nunito Sans"/>
              <w:color w:val="000000"/>
            </w:rPr>
          </w:pPr>
          <w:hyperlink w:anchor="_3o7alnk">
            <w:r w:rsidRPr="00883363">
              <w:rPr>
                <w:rFonts w:ascii="Nunito Sans" w:hAnsi="Nunito Sans"/>
                <w:color w:val="000000"/>
              </w:rPr>
              <w:t>4.3.1.4 Open Low Defects</w:t>
            </w:r>
          </w:hyperlink>
          <w:r w:rsidRPr="00883363">
            <w:rPr>
              <w:rFonts w:ascii="Nunito Sans" w:hAnsi="Nunito Sans"/>
              <w:color w:val="000000"/>
            </w:rPr>
            <w:tab/>
          </w:r>
          <w:r w:rsidR="009E4EB3">
            <w:rPr>
              <w:rFonts w:ascii="Nunito Sans" w:hAnsi="Nunito Sans"/>
            </w:rPr>
            <w:t>9</w:t>
          </w:r>
        </w:p>
        <w:p w14:paraId="5E3DAA08" w14:textId="77777777" w:rsidR="006D2E98" w:rsidRPr="00883363" w:rsidRDefault="006D2E98" w:rsidP="006D2E98">
          <w:pPr>
            <w:tabs>
              <w:tab w:val="right" w:pos="9639"/>
            </w:tabs>
            <w:spacing w:before="200"/>
            <w:rPr>
              <w:rFonts w:ascii="Nunito Sans" w:hAnsi="Nunito Sans"/>
              <w:b/>
              <w:color w:val="000000"/>
            </w:rPr>
          </w:pPr>
          <w:hyperlink w:anchor="_23ckvvd">
            <w:r w:rsidRPr="00883363">
              <w:rPr>
                <w:rFonts w:ascii="Nunito Sans" w:hAnsi="Nunito Sans"/>
                <w:b/>
                <w:color w:val="000000"/>
              </w:rPr>
              <w:t>5 Summary</w:t>
            </w:r>
          </w:hyperlink>
          <w:r w:rsidRPr="00883363">
            <w:rPr>
              <w:rFonts w:ascii="Nunito Sans" w:hAnsi="Nunito Sans"/>
              <w:b/>
              <w:color w:val="000000"/>
            </w:rPr>
            <w:tab/>
          </w:r>
          <w:r w:rsidRPr="00883363">
            <w:rPr>
              <w:rFonts w:ascii="Nunito Sans" w:hAnsi="Nunito Sans"/>
            </w:rPr>
            <w:fldChar w:fldCharType="begin"/>
          </w:r>
          <w:r w:rsidRPr="00883363">
            <w:rPr>
              <w:rFonts w:ascii="Nunito Sans" w:hAnsi="Nunito Sans"/>
            </w:rPr>
            <w:instrText xml:space="preserve"> PAGEREF _23ckvvd \h </w:instrText>
          </w:r>
          <w:r w:rsidRPr="00883363">
            <w:rPr>
              <w:rFonts w:ascii="Nunito Sans" w:hAnsi="Nunito Sans"/>
            </w:rPr>
          </w:r>
          <w:r w:rsidRPr="00883363">
            <w:rPr>
              <w:rFonts w:ascii="Nunito Sans" w:hAnsi="Nunito Sans"/>
            </w:rPr>
            <w:fldChar w:fldCharType="separate"/>
          </w:r>
          <w:r w:rsidRPr="00883363">
            <w:rPr>
              <w:rFonts w:ascii="Nunito Sans" w:hAnsi="Nunito Sans"/>
              <w:b/>
              <w:color w:val="000000"/>
            </w:rPr>
            <w:t>10</w:t>
          </w:r>
          <w:r w:rsidRPr="00883363">
            <w:rPr>
              <w:rFonts w:ascii="Nunito Sans" w:hAnsi="Nunito Sans"/>
            </w:rPr>
            <w:fldChar w:fldCharType="end"/>
          </w:r>
        </w:p>
        <w:p w14:paraId="7EB0E84B" w14:textId="3DD228B0" w:rsidR="006D2E98" w:rsidRPr="00344E12" w:rsidRDefault="006D2E98" w:rsidP="00344E12">
          <w:pPr>
            <w:pStyle w:val="ListParagraph"/>
            <w:numPr>
              <w:ilvl w:val="0"/>
              <w:numId w:val="86"/>
            </w:numPr>
            <w:tabs>
              <w:tab w:val="right" w:pos="9639"/>
            </w:tabs>
            <w:spacing w:before="200"/>
            <w:rPr>
              <w:b/>
              <w:color w:val="000000"/>
            </w:rPr>
          </w:pPr>
          <w:hyperlink w:anchor="_ihv636">
            <w:r w:rsidRPr="00883363">
              <w:rPr>
                <w:rFonts w:ascii="Nunito Sans" w:hAnsi="Nunito Sans"/>
                <w:b/>
                <w:color w:val="000000"/>
                <w:szCs w:val="20"/>
              </w:rPr>
              <w:t>Sign-off</w:t>
            </w:r>
          </w:hyperlink>
          <w:r w:rsidRPr="00883363">
            <w:rPr>
              <w:rFonts w:ascii="Nunito Sans" w:hAnsi="Nunito Sans"/>
              <w:b/>
              <w:color w:val="000000"/>
              <w:szCs w:val="20"/>
            </w:rPr>
            <w:tab/>
          </w:r>
          <w:r w:rsidRPr="00883363">
            <w:rPr>
              <w:rFonts w:ascii="Nunito Sans" w:hAnsi="Nunito Sans"/>
              <w:b/>
              <w:color w:val="000000"/>
              <w:szCs w:val="20"/>
            </w:rPr>
            <w:fldChar w:fldCharType="begin"/>
          </w:r>
          <w:r w:rsidRPr="00883363">
            <w:rPr>
              <w:rFonts w:ascii="Nunito Sans" w:hAnsi="Nunito Sans"/>
              <w:b/>
              <w:color w:val="000000"/>
              <w:szCs w:val="20"/>
            </w:rPr>
            <w:instrText xml:space="preserve"> PAGEREF _ihv636 \h </w:instrText>
          </w:r>
          <w:r w:rsidRPr="00883363">
            <w:rPr>
              <w:rFonts w:ascii="Nunito Sans" w:hAnsi="Nunito Sans"/>
              <w:szCs w:val="20"/>
            </w:rPr>
          </w:r>
          <w:r w:rsidRPr="00883363">
            <w:rPr>
              <w:rFonts w:ascii="Nunito Sans" w:hAnsi="Nunito Sans"/>
              <w:b/>
              <w:color w:val="000000"/>
              <w:szCs w:val="20"/>
            </w:rPr>
            <w:fldChar w:fldCharType="separate"/>
          </w:r>
          <w:r w:rsidRPr="00883363">
            <w:rPr>
              <w:rFonts w:ascii="Nunito Sans" w:hAnsi="Nunito Sans"/>
              <w:b/>
              <w:color w:val="000000"/>
              <w:szCs w:val="20"/>
            </w:rPr>
            <w:t>1</w:t>
          </w:r>
          <w:r w:rsidRPr="00883363">
            <w:rPr>
              <w:rFonts w:ascii="Nunito Sans" w:hAnsi="Nunito Sans"/>
              <w:b/>
              <w:color w:val="000000"/>
              <w:szCs w:val="20"/>
            </w:rPr>
            <w:fldChar w:fldCharType="end"/>
          </w:r>
          <w:r w:rsidRPr="00883363">
            <w:rPr>
              <w:rFonts w:ascii="Nunito Sans" w:hAnsi="Nunito Sans"/>
              <w:b/>
              <w:color w:val="000000"/>
              <w:szCs w:val="20"/>
            </w:rPr>
            <w:fldChar w:fldCharType="end"/>
          </w:r>
          <w:r w:rsidR="00A05FDA">
            <w:rPr>
              <w:rFonts w:ascii="Nunito Sans" w:hAnsi="Nunito Sans"/>
              <w:b/>
              <w:color w:val="000000"/>
              <w:szCs w:val="20"/>
            </w:rPr>
            <w:t>0</w:t>
          </w:r>
        </w:p>
      </w:sdtContent>
    </w:sdt>
    <w:p w14:paraId="66FB7451" w14:textId="488FCB85" w:rsidR="006D2E98" w:rsidRDefault="006D2E98">
      <w:pPr>
        <w:rPr>
          <w:rFonts w:ascii="Nunito Sans" w:hAnsi="Nunito Sans"/>
        </w:rPr>
      </w:pPr>
      <w:r>
        <w:rPr>
          <w:rFonts w:ascii="Nunito Sans" w:hAnsi="Nunito Sans"/>
        </w:rPr>
        <w:br w:type="page"/>
      </w:r>
    </w:p>
    <w:p w14:paraId="03B03708" w14:textId="1A3BD9BE" w:rsidR="00650692" w:rsidRPr="00344E12" w:rsidRDefault="00344E12" w:rsidP="00650692">
      <w:pPr>
        <w:pStyle w:val="BigHeading"/>
      </w:pPr>
      <w:r w:rsidRPr="00883363">
        <w:rPr>
          <w:rStyle w:val="TitleChar"/>
          <w:rFonts w:ascii="Oswald" w:eastAsia="Times New Roman" w:hAnsi="Oswald" w:cs="Times New Roman"/>
          <w:color w:val="AE2674"/>
          <w:sz w:val="40"/>
          <w:szCs w:val="40"/>
        </w:rPr>
        <w:lastRenderedPageBreak/>
        <w:t xml:space="preserve">1 </w:t>
      </w:r>
      <w:r w:rsidR="006D2E98" w:rsidRPr="00883363">
        <w:rPr>
          <w:rStyle w:val="TitleChar"/>
          <w:rFonts w:ascii="Oswald" w:eastAsia="Times New Roman" w:hAnsi="Oswald" w:cs="Times New Roman"/>
          <w:color w:val="AE2674"/>
          <w:sz w:val="40"/>
          <w:szCs w:val="40"/>
        </w:rPr>
        <w:t>Introduction</w:t>
      </w:r>
    </w:p>
    <w:p w14:paraId="27D82DBC" w14:textId="00057DCA" w:rsidR="00344E12" w:rsidRPr="00650692" w:rsidRDefault="00344E12" w:rsidP="00344E12">
      <w:pPr>
        <w:pStyle w:val="HeadingSub"/>
      </w:pPr>
      <w:bookmarkStart w:id="3" w:name="_3dy6vkm" w:colFirst="0" w:colLast="0"/>
      <w:bookmarkEnd w:id="3"/>
      <w:r w:rsidRPr="00650692">
        <w:rPr>
          <w:rStyle w:val="TitleChar"/>
          <w:rFonts w:ascii="Oswald" w:eastAsia="Calibri" w:hAnsi="Oswald" w:cs="Times New Roman"/>
          <w:color w:val="AE2674"/>
          <w:spacing w:val="0"/>
          <w:kern w:val="0"/>
          <w:sz w:val="32"/>
          <w:szCs w:val="20"/>
        </w:rPr>
        <w:t xml:space="preserve">1.1 </w:t>
      </w:r>
      <w:r w:rsidR="006D2E98" w:rsidRPr="00650692">
        <w:rPr>
          <w:rStyle w:val="TitleChar"/>
          <w:rFonts w:ascii="Oswald" w:eastAsia="Calibri" w:hAnsi="Oswald" w:cs="Times New Roman"/>
          <w:color w:val="AE2674"/>
          <w:spacing w:val="0"/>
          <w:kern w:val="0"/>
          <w:sz w:val="32"/>
          <w:szCs w:val="20"/>
        </w:rPr>
        <w:t>Background</w:t>
      </w:r>
    </w:p>
    <w:p w14:paraId="0C482263" w14:textId="77777777" w:rsidR="00BA220D" w:rsidRDefault="00BA220D" w:rsidP="00883363">
      <w:pPr>
        <w:pStyle w:val="Text2"/>
        <w:rPr>
          <w:szCs w:val="22"/>
        </w:rPr>
      </w:pPr>
    </w:p>
    <w:p w14:paraId="7A841AC9" w14:textId="384A0FAD" w:rsidR="006D2E98" w:rsidRPr="00883363" w:rsidRDefault="006D2E98" w:rsidP="00883363">
      <w:pPr>
        <w:pStyle w:val="Text2"/>
        <w:rPr>
          <w:szCs w:val="22"/>
        </w:rPr>
      </w:pPr>
      <w:r w:rsidRPr="00883363">
        <w:rPr>
          <w:szCs w:val="22"/>
        </w:rPr>
        <w:t xml:space="preserve">The Elevate </w:t>
      </w:r>
      <w:r w:rsidR="00883363" w:rsidRPr="00883363">
        <w:rPr>
          <w:szCs w:val="22"/>
        </w:rPr>
        <w:t>26.5.1</w:t>
      </w:r>
      <w:r w:rsidRPr="00883363">
        <w:rPr>
          <w:szCs w:val="22"/>
        </w:rPr>
        <w:t xml:space="preserve"> version is a new release candidate which includes the following</w:t>
      </w:r>
    </w:p>
    <w:p w14:paraId="390499C4" w14:textId="77777777" w:rsidR="006D2E98" w:rsidRPr="00883363" w:rsidRDefault="006D2E98" w:rsidP="00883363">
      <w:pPr>
        <w:pStyle w:val="Text2"/>
        <w:rPr>
          <w:szCs w:val="22"/>
        </w:rPr>
      </w:pPr>
    </w:p>
    <w:p w14:paraId="008BBAB7" w14:textId="77777777" w:rsidR="006D2E98" w:rsidRPr="00883363" w:rsidRDefault="006D2E98" w:rsidP="00883363">
      <w:pPr>
        <w:pStyle w:val="Text2"/>
        <w:numPr>
          <w:ilvl w:val="0"/>
          <w:numId w:val="87"/>
        </w:numPr>
        <w:rPr>
          <w:szCs w:val="22"/>
        </w:rPr>
      </w:pPr>
      <w:r w:rsidRPr="00883363">
        <w:rPr>
          <w:szCs w:val="22"/>
        </w:rPr>
        <w:t xml:space="preserve">User Sign up </w:t>
      </w:r>
    </w:p>
    <w:p w14:paraId="0B86AF0A" w14:textId="77777777" w:rsidR="006D2E98" w:rsidRPr="00883363" w:rsidRDefault="006D2E98" w:rsidP="00883363">
      <w:pPr>
        <w:pStyle w:val="Text2"/>
        <w:numPr>
          <w:ilvl w:val="0"/>
          <w:numId w:val="87"/>
        </w:numPr>
        <w:rPr>
          <w:szCs w:val="22"/>
        </w:rPr>
      </w:pPr>
      <w:r w:rsidRPr="00883363">
        <w:rPr>
          <w:szCs w:val="22"/>
        </w:rPr>
        <w:t>Patient Registration</w:t>
      </w:r>
    </w:p>
    <w:p w14:paraId="48F5BAB8" w14:textId="77777777" w:rsidR="006D2E98" w:rsidRPr="00883363" w:rsidRDefault="006D2E98" w:rsidP="00883363">
      <w:pPr>
        <w:pStyle w:val="Text2"/>
        <w:numPr>
          <w:ilvl w:val="0"/>
          <w:numId w:val="87"/>
        </w:numPr>
        <w:rPr>
          <w:szCs w:val="22"/>
        </w:rPr>
      </w:pPr>
      <w:r w:rsidRPr="00883363">
        <w:rPr>
          <w:szCs w:val="22"/>
        </w:rPr>
        <w:t>Encounters</w:t>
      </w:r>
    </w:p>
    <w:p w14:paraId="16091101" w14:textId="77777777" w:rsidR="006D2E98" w:rsidRPr="00883363" w:rsidRDefault="006D2E98" w:rsidP="00883363">
      <w:pPr>
        <w:pStyle w:val="Text2"/>
        <w:numPr>
          <w:ilvl w:val="0"/>
          <w:numId w:val="87"/>
        </w:numPr>
        <w:rPr>
          <w:szCs w:val="22"/>
        </w:rPr>
      </w:pPr>
      <w:r w:rsidRPr="00883363">
        <w:rPr>
          <w:szCs w:val="22"/>
        </w:rPr>
        <w:t>Cases</w:t>
      </w:r>
    </w:p>
    <w:p w14:paraId="74DE2196" w14:textId="77777777" w:rsidR="006D2E98" w:rsidRPr="00883363" w:rsidRDefault="006D2E98" w:rsidP="00883363">
      <w:pPr>
        <w:pStyle w:val="Text2"/>
        <w:numPr>
          <w:ilvl w:val="0"/>
          <w:numId w:val="87"/>
        </w:numPr>
        <w:rPr>
          <w:szCs w:val="22"/>
        </w:rPr>
      </w:pPr>
      <w:r w:rsidRPr="00883363">
        <w:rPr>
          <w:szCs w:val="22"/>
        </w:rPr>
        <w:t>Prescribing</w:t>
      </w:r>
    </w:p>
    <w:p w14:paraId="08BB699D" w14:textId="77777777" w:rsidR="006D2E98" w:rsidRDefault="006D2E98" w:rsidP="006D2E98">
      <w:pPr>
        <w:ind w:left="720"/>
      </w:pPr>
    </w:p>
    <w:p w14:paraId="18CF51BA" w14:textId="30F94C2E" w:rsidR="006D2E98" w:rsidRPr="00650692" w:rsidRDefault="006D2E98" w:rsidP="00883363">
      <w:pPr>
        <w:pStyle w:val="HeadingSub"/>
        <w:rPr>
          <w:rStyle w:val="TitleChar"/>
          <w:rFonts w:ascii="Oswald" w:eastAsia="Times New Roman" w:hAnsi="Oswald" w:cs="Times New Roman"/>
          <w:color w:val="AE2674"/>
          <w:sz w:val="32"/>
          <w:szCs w:val="32"/>
        </w:rPr>
      </w:pPr>
      <w:bookmarkStart w:id="4" w:name="_1t3h5sf" w:colFirst="0" w:colLast="0"/>
      <w:bookmarkEnd w:id="4"/>
      <w:r w:rsidRPr="00650692">
        <w:rPr>
          <w:rStyle w:val="TitleChar"/>
          <w:rFonts w:ascii="Oswald" w:eastAsia="Times New Roman" w:hAnsi="Oswald" w:cs="Times New Roman"/>
          <w:color w:val="AE2674"/>
          <w:sz w:val="32"/>
          <w:szCs w:val="32"/>
        </w:rPr>
        <w:t>1.</w:t>
      </w:r>
      <w:r w:rsidR="00344E12" w:rsidRPr="00650692">
        <w:rPr>
          <w:rStyle w:val="TitleChar"/>
          <w:rFonts w:ascii="Oswald" w:eastAsia="Times New Roman" w:hAnsi="Oswald" w:cs="Times New Roman"/>
          <w:color w:val="AE2674"/>
          <w:sz w:val="32"/>
          <w:szCs w:val="32"/>
        </w:rPr>
        <w:t xml:space="preserve">2 </w:t>
      </w:r>
      <w:r w:rsidRPr="00650692">
        <w:rPr>
          <w:rStyle w:val="TitleChar"/>
          <w:rFonts w:ascii="Oswald" w:eastAsia="Times New Roman" w:hAnsi="Oswald" w:cs="Times New Roman"/>
          <w:color w:val="AE2674"/>
          <w:sz w:val="32"/>
          <w:szCs w:val="32"/>
        </w:rPr>
        <w:t>Document Objective</w:t>
      </w:r>
    </w:p>
    <w:p w14:paraId="470C273C" w14:textId="77777777" w:rsidR="00BA220D" w:rsidRDefault="00BA220D" w:rsidP="00883363">
      <w:pPr>
        <w:pStyle w:val="Text2"/>
        <w:rPr>
          <w:szCs w:val="22"/>
        </w:rPr>
      </w:pPr>
    </w:p>
    <w:p w14:paraId="647F0E0E" w14:textId="25479AD8" w:rsidR="006D2E98" w:rsidRPr="00883363" w:rsidRDefault="006D2E98" w:rsidP="00883363">
      <w:pPr>
        <w:pStyle w:val="Text2"/>
        <w:rPr>
          <w:szCs w:val="22"/>
        </w:rPr>
      </w:pPr>
      <w:r w:rsidRPr="00883363">
        <w:rPr>
          <w:szCs w:val="22"/>
        </w:rPr>
        <w:t>This Test Summary Report for this phase of the testing of Elevate project supports the following objectives:</w:t>
      </w:r>
    </w:p>
    <w:p w14:paraId="794B25D8" w14:textId="77777777" w:rsidR="006D2E98" w:rsidRPr="00883363" w:rsidRDefault="006D2E98" w:rsidP="00883363">
      <w:pPr>
        <w:pStyle w:val="Text2"/>
        <w:rPr>
          <w:szCs w:val="22"/>
        </w:rPr>
      </w:pPr>
    </w:p>
    <w:p w14:paraId="52F7CBD9" w14:textId="77777777" w:rsidR="006D2E98" w:rsidRPr="00883363" w:rsidRDefault="006D2E98" w:rsidP="00883363">
      <w:pPr>
        <w:pStyle w:val="Text2"/>
        <w:numPr>
          <w:ilvl w:val="0"/>
          <w:numId w:val="88"/>
        </w:numPr>
        <w:rPr>
          <w:iCs/>
          <w:szCs w:val="22"/>
        </w:rPr>
      </w:pPr>
      <w:r w:rsidRPr="00883363">
        <w:rPr>
          <w:iCs/>
          <w:szCs w:val="22"/>
        </w:rPr>
        <w:t>Provides summary of testing results.</w:t>
      </w:r>
    </w:p>
    <w:p w14:paraId="075431C1" w14:textId="77777777" w:rsidR="006D2E98" w:rsidRPr="00883363" w:rsidRDefault="006D2E98" w:rsidP="00883363">
      <w:pPr>
        <w:pStyle w:val="Text2"/>
        <w:numPr>
          <w:ilvl w:val="0"/>
          <w:numId w:val="88"/>
        </w:numPr>
        <w:rPr>
          <w:iCs/>
          <w:szCs w:val="22"/>
        </w:rPr>
      </w:pPr>
      <w:r w:rsidRPr="00883363">
        <w:rPr>
          <w:iCs/>
          <w:szCs w:val="22"/>
        </w:rPr>
        <w:t>Communicates the testing findings to all responsible parties.</w:t>
      </w:r>
    </w:p>
    <w:p w14:paraId="44057E7F" w14:textId="77777777" w:rsidR="006D2E98" w:rsidRPr="00883363" w:rsidRDefault="006D2E98" w:rsidP="00883363">
      <w:pPr>
        <w:pStyle w:val="Text2"/>
        <w:numPr>
          <w:ilvl w:val="0"/>
          <w:numId w:val="88"/>
        </w:numPr>
        <w:rPr>
          <w:iCs/>
          <w:szCs w:val="22"/>
        </w:rPr>
      </w:pPr>
      <w:r w:rsidRPr="00883363">
        <w:rPr>
          <w:iCs/>
          <w:szCs w:val="22"/>
        </w:rPr>
        <w:t>Details the functions of the system that were tested.</w:t>
      </w:r>
    </w:p>
    <w:p w14:paraId="21D2AF9F" w14:textId="77777777" w:rsidR="006D2E98" w:rsidRPr="00883363" w:rsidRDefault="006D2E98" w:rsidP="00883363">
      <w:pPr>
        <w:pStyle w:val="Text2"/>
        <w:numPr>
          <w:ilvl w:val="0"/>
          <w:numId w:val="88"/>
        </w:numPr>
        <w:rPr>
          <w:iCs/>
          <w:szCs w:val="22"/>
        </w:rPr>
      </w:pPr>
      <w:r w:rsidRPr="00883363">
        <w:rPr>
          <w:iCs/>
          <w:szCs w:val="22"/>
        </w:rPr>
        <w:t>Details the test scripts created to test each function.</w:t>
      </w:r>
    </w:p>
    <w:p w14:paraId="2AA8264D" w14:textId="77777777" w:rsidR="006D2E98" w:rsidRPr="00883363" w:rsidRDefault="006D2E98" w:rsidP="00883363">
      <w:pPr>
        <w:pStyle w:val="Text2"/>
        <w:numPr>
          <w:ilvl w:val="0"/>
          <w:numId w:val="88"/>
        </w:numPr>
        <w:rPr>
          <w:iCs/>
          <w:szCs w:val="22"/>
        </w:rPr>
      </w:pPr>
      <w:r w:rsidRPr="00883363">
        <w:rPr>
          <w:iCs/>
          <w:szCs w:val="22"/>
        </w:rPr>
        <w:t>Details the known issues at the conclusion of testing.</w:t>
      </w:r>
    </w:p>
    <w:p w14:paraId="0FD23304" w14:textId="77777777" w:rsidR="006D2E98" w:rsidRPr="00883363" w:rsidRDefault="006D2E98" w:rsidP="00883363">
      <w:pPr>
        <w:pStyle w:val="Text2"/>
        <w:numPr>
          <w:ilvl w:val="0"/>
          <w:numId w:val="88"/>
        </w:numPr>
        <w:rPr>
          <w:iCs/>
          <w:szCs w:val="22"/>
        </w:rPr>
      </w:pPr>
      <w:r w:rsidRPr="00883363">
        <w:rPr>
          <w:iCs/>
          <w:szCs w:val="22"/>
        </w:rPr>
        <w:t>Contains the sign off procedure.</w:t>
      </w:r>
    </w:p>
    <w:p w14:paraId="0DFBC82B" w14:textId="77777777" w:rsidR="006D2E98" w:rsidRPr="00883363" w:rsidRDefault="006D2E98" w:rsidP="00883363">
      <w:pPr>
        <w:pStyle w:val="Text2"/>
        <w:numPr>
          <w:ilvl w:val="0"/>
          <w:numId w:val="88"/>
        </w:numPr>
        <w:rPr>
          <w:iCs/>
          <w:szCs w:val="22"/>
        </w:rPr>
      </w:pPr>
      <w:r w:rsidRPr="00883363">
        <w:rPr>
          <w:iCs/>
          <w:szCs w:val="22"/>
        </w:rPr>
        <w:t>Acts as an audit log for the SIT testing performed.</w:t>
      </w:r>
    </w:p>
    <w:p w14:paraId="0F3AD771" w14:textId="77777777" w:rsidR="006D2E98" w:rsidRDefault="006D2E98" w:rsidP="006D2E98">
      <w:pPr>
        <w:ind w:left="360"/>
        <w:rPr>
          <w:i/>
        </w:rPr>
      </w:pPr>
    </w:p>
    <w:p w14:paraId="5F67B7E8" w14:textId="77777777" w:rsidR="006D2E98" w:rsidRPr="00650692" w:rsidRDefault="006D2E98" w:rsidP="00883363">
      <w:pPr>
        <w:pStyle w:val="HeadingSub"/>
        <w:rPr>
          <w:rStyle w:val="TitleChar"/>
          <w:rFonts w:ascii="Oswald" w:eastAsia="Calibri" w:hAnsi="Oswald" w:cs="Times New Roman"/>
          <w:color w:val="AE2674"/>
          <w:spacing w:val="0"/>
          <w:kern w:val="0"/>
          <w:sz w:val="32"/>
          <w:szCs w:val="20"/>
        </w:rPr>
      </w:pPr>
      <w:bookmarkStart w:id="5" w:name="_4d34og8" w:colFirst="0" w:colLast="0"/>
      <w:bookmarkEnd w:id="5"/>
      <w:r w:rsidRPr="00650692">
        <w:rPr>
          <w:rStyle w:val="TitleChar"/>
          <w:rFonts w:ascii="Oswald" w:eastAsia="Calibri" w:hAnsi="Oswald" w:cs="Times New Roman"/>
          <w:color w:val="AE2674"/>
          <w:spacing w:val="0"/>
          <w:kern w:val="0"/>
          <w:sz w:val="32"/>
          <w:szCs w:val="20"/>
        </w:rPr>
        <w:t>1.3 Audience</w:t>
      </w:r>
    </w:p>
    <w:p w14:paraId="4EDD926F" w14:textId="77777777" w:rsidR="00BA220D" w:rsidRDefault="00BA220D" w:rsidP="00883363">
      <w:pPr>
        <w:pStyle w:val="Text2"/>
        <w:rPr>
          <w:szCs w:val="18"/>
        </w:rPr>
      </w:pPr>
    </w:p>
    <w:p w14:paraId="29071F6A" w14:textId="2DC738DF" w:rsidR="006D2E98" w:rsidRPr="00883363" w:rsidRDefault="006D2E98" w:rsidP="00883363">
      <w:pPr>
        <w:pStyle w:val="Text2"/>
        <w:rPr>
          <w:szCs w:val="18"/>
        </w:rPr>
      </w:pPr>
      <w:r w:rsidRPr="00883363">
        <w:rPr>
          <w:szCs w:val="18"/>
        </w:rPr>
        <w:t>This document will be reviewed by the following stakeholders prior to its submission for sign-off:</w:t>
      </w:r>
    </w:p>
    <w:p w14:paraId="114D0113" w14:textId="77777777" w:rsidR="006D2E98" w:rsidRPr="00883363" w:rsidRDefault="006D2E98" w:rsidP="00883363">
      <w:pPr>
        <w:pStyle w:val="Text2"/>
        <w:rPr>
          <w:szCs w:val="18"/>
        </w:rPr>
      </w:pPr>
    </w:p>
    <w:p w14:paraId="08E46F44" w14:textId="29C534F2" w:rsidR="00883363" w:rsidRPr="00883363" w:rsidRDefault="00883363" w:rsidP="00883363">
      <w:pPr>
        <w:pStyle w:val="Text2"/>
        <w:numPr>
          <w:ilvl w:val="0"/>
          <w:numId w:val="89"/>
        </w:numPr>
        <w:rPr>
          <w:szCs w:val="18"/>
        </w:rPr>
      </w:pPr>
      <w:r w:rsidRPr="00883363">
        <w:rPr>
          <w:szCs w:val="18"/>
        </w:rPr>
        <w:t>Product Director</w:t>
      </w:r>
    </w:p>
    <w:p w14:paraId="6C88423C" w14:textId="611B802E" w:rsidR="006D2E98" w:rsidRDefault="006D2E98" w:rsidP="00883363">
      <w:pPr>
        <w:pStyle w:val="Text2"/>
        <w:numPr>
          <w:ilvl w:val="0"/>
          <w:numId w:val="89"/>
        </w:numPr>
        <w:rPr>
          <w:szCs w:val="18"/>
        </w:rPr>
      </w:pPr>
      <w:r w:rsidRPr="00883363">
        <w:rPr>
          <w:szCs w:val="18"/>
        </w:rPr>
        <w:t>Principle Architect</w:t>
      </w:r>
    </w:p>
    <w:p w14:paraId="6E35D653" w14:textId="77777777" w:rsidR="00650692" w:rsidRPr="00650692" w:rsidRDefault="00650692" w:rsidP="00650692">
      <w:pPr>
        <w:pStyle w:val="Text2"/>
        <w:ind w:left="720"/>
        <w:rPr>
          <w:szCs w:val="18"/>
        </w:rPr>
      </w:pPr>
    </w:p>
    <w:p w14:paraId="1E2C24FE" w14:textId="23230781" w:rsidR="00883363" w:rsidRDefault="006D2E98" w:rsidP="00883363">
      <w:pPr>
        <w:pStyle w:val="Text2"/>
        <w:rPr>
          <w:szCs w:val="18"/>
        </w:rPr>
      </w:pPr>
      <w:r w:rsidRPr="00883363">
        <w:rPr>
          <w:szCs w:val="18"/>
        </w:rPr>
        <w:t>Once reviewed by these stakeholders, the report will be distributed for approval in readiness for operational and user acceptance testing.</w:t>
      </w:r>
    </w:p>
    <w:p w14:paraId="666F560C" w14:textId="77777777" w:rsidR="00650692" w:rsidRPr="00650692" w:rsidRDefault="00650692" w:rsidP="00883363">
      <w:pPr>
        <w:pStyle w:val="Text2"/>
        <w:rPr>
          <w:szCs w:val="18"/>
        </w:rPr>
      </w:pPr>
    </w:p>
    <w:p w14:paraId="4300EEEC" w14:textId="77777777" w:rsidR="006D2E98" w:rsidRPr="00650692" w:rsidRDefault="006D2E98" w:rsidP="00883363">
      <w:pPr>
        <w:pStyle w:val="HeadingSub"/>
        <w:rPr>
          <w:rStyle w:val="TitleChar"/>
          <w:rFonts w:ascii="Oswald" w:eastAsia="Times New Roman" w:hAnsi="Oswald" w:cs="Times New Roman"/>
          <w:color w:val="AE2674"/>
          <w:sz w:val="32"/>
          <w:szCs w:val="32"/>
        </w:rPr>
      </w:pPr>
      <w:bookmarkStart w:id="6" w:name="_2s8eyo1" w:colFirst="0" w:colLast="0"/>
      <w:bookmarkEnd w:id="6"/>
      <w:r w:rsidRPr="00650692">
        <w:rPr>
          <w:rStyle w:val="TitleChar"/>
          <w:rFonts w:ascii="Oswald" w:eastAsia="Times New Roman" w:hAnsi="Oswald" w:cs="Times New Roman"/>
          <w:color w:val="AE2674"/>
          <w:sz w:val="32"/>
          <w:szCs w:val="32"/>
        </w:rPr>
        <w:t>1.4 Relevant Documents</w:t>
      </w:r>
    </w:p>
    <w:p w14:paraId="4F849EA6" w14:textId="77777777" w:rsidR="00BA220D" w:rsidRDefault="00BA220D" w:rsidP="00BA220D">
      <w:pPr>
        <w:pStyle w:val="Text2"/>
        <w:ind w:left="720"/>
        <w:rPr>
          <w:szCs w:val="18"/>
        </w:rPr>
      </w:pPr>
    </w:p>
    <w:p w14:paraId="15DA991F" w14:textId="54154854" w:rsidR="006D2E98" w:rsidRPr="00883363" w:rsidRDefault="006D2E98" w:rsidP="00883363">
      <w:pPr>
        <w:pStyle w:val="Text2"/>
        <w:numPr>
          <w:ilvl w:val="0"/>
          <w:numId w:val="90"/>
        </w:numPr>
        <w:rPr>
          <w:szCs w:val="18"/>
        </w:rPr>
      </w:pPr>
      <w:r w:rsidRPr="00883363">
        <w:rPr>
          <w:szCs w:val="18"/>
        </w:rPr>
        <w:t>Elevate Test strategy</w:t>
      </w:r>
    </w:p>
    <w:p w14:paraId="1FB4B10B" w14:textId="77777777" w:rsidR="006D2E98" w:rsidRPr="00883363" w:rsidRDefault="006D2E98" w:rsidP="00883363">
      <w:pPr>
        <w:pStyle w:val="Text2"/>
        <w:numPr>
          <w:ilvl w:val="0"/>
          <w:numId w:val="90"/>
        </w:numPr>
        <w:rPr>
          <w:szCs w:val="18"/>
        </w:rPr>
      </w:pPr>
      <w:r w:rsidRPr="00883363">
        <w:rPr>
          <w:szCs w:val="18"/>
        </w:rPr>
        <w:t>Elevate Test Plan</w:t>
      </w:r>
    </w:p>
    <w:p w14:paraId="2AFDC121" w14:textId="77777777" w:rsidR="006D2E98" w:rsidRPr="00883363" w:rsidRDefault="006D2E98" w:rsidP="00883363">
      <w:pPr>
        <w:pStyle w:val="Text2"/>
        <w:numPr>
          <w:ilvl w:val="0"/>
          <w:numId w:val="90"/>
        </w:numPr>
        <w:rPr>
          <w:szCs w:val="18"/>
        </w:rPr>
      </w:pPr>
      <w:r w:rsidRPr="00883363">
        <w:rPr>
          <w:szCs w:val="18"/>
        </w:rPr>
        <w:t>Elevate Hazard Log</w:t>
      </w:r>
    </w:p>
    <w:p w14:paraId="2CD51ACF" w14:textId="77777777" w:rsidR="006D2E98" w:rsidRDefault="006D2E98">
      <w:r>
        <w:br w:type="page"/>
      </w:r>
    </w:p>
    <w:p w14:paraId="2CCB3DD5" w14:textId="0C0FEE12" w:rsidR="00650692" w:rsidRDefault="006D2E98" w:rsidP="00650692">
      <w:pPr>
        <w:pStyle w:val="BigHeading"/>
      </w:pPr>
      <w:r w:rsidRPr="00883363">
        <w:rPr>
          <w:rStyle w:val="TitleChar"/>
          <w:rFonts w:ascii="Oswald" w:eastAsia="Times New Roman" w:hAnsi="Oswald" w:cs="Times New Roman"/>
          <w:color w:val="AE2674"/>
          <w:sz w:val="40"/>
          <w:szCs w:val="40"/>
        </w:rPr>
        <w:lastRenderedPageBreak/>
        <w:t>2 Testing Overview</w:t>
      </w:r>
    </w:p>
    <w:p w14:paraId="1A0930F4" w14:textId="77777777" w:rsidR="006D2E98" w:rsidRDefault="006D2E98" w:rsidP="00883363">
      <w:pPr>
        <w:pStyle w:val="Text2"/>
      </w:pPr>
      <w:r>
        <w:t>This testing phase is to ensure the elements listed are working together and do not have any severity 1 or 2 defects. At all points in time clinical safety has played a key role in ensuring that functionality uplifts and improvements ensure that the potential of harm to patients has been mitigated to an acceptable level.</w:t>
      </w:r>
    </w:p>
    <w:p w14:paraId="6DA7C5F2" w14:textId="77777777" w:rsidR="006D2E98" w:rsidRDefault="006D2E98" w:rsidP="00883363">
      <w:pPr>
        <w:pStyle w:val="Text2"/>
        <w:rPr>
          <w:i/>
          <w:color w:val="4472C4"/>
        </w:rPr>
      </w:pPr>
    </w:p>
    <w:p w14:paraId="5861D5CA" w14:textId="77777777" w:rsidR="006D2E98" w:rsidRDefault="006D2E98" w:rsidP="00883363">
      <w:pPr>
        <w:pStyle w:val="Text2"/>
      </w:pPr>
      <w:r>
        <w:t>The testing approaches used by Elevate during these phases are as follows: -</w:t>
      </w:r>
    </w:p>
    <w:p w14:paraId="3C539068" w14:textId="77777777" w:rsidR="006D2E98" w:rsidRDefault="006D2E98" w:rsidP="006D2E98"/>
    <w:p w14:paraId="6CD7C071" w14:textId="77777777" w:rsidR="006D2E98" w:rsidRDefault="006D2E98" w:rsidP="00883363">
      <w:pPr>
        <w:pStyle w:val="Text2"/>
        <w:numPr>
          <w:ilvl w:val="0"/>
          <w:numId w:val="91"/>
        </w:numPr>
        <w:rPr>
          <w:rFonts w:ascii="Montserrat" w:eastAsia="Montserrat" w:hAnsi="Montserrat" w:cs="Montserrat"/>
          <w:sz w:val="20"/>
        </w:rPr>
      </w:pPr>
      <w:r>
        <w:t>Automated Testing</w:t>
      </w:r>
    </w:p>
    <w:p w14:paraId="2BFEA703" w14:textId="77777777" w:rsidR="006D2E98" w:rsidRDefault="006D2E98" w:rsidP="00883363">
      <w:pPr>
        <w:pStyle w:val="Text2"/>
        <w:numPr>
          <w:ilvl w:val="1"/>
          <w:numId w:val="91"/>
        </w:numPr>
        <w:rPr>
          <w:rFonts w:ascii="Montserrat" w:eastAsia="Montserrat" w:hAnsi="Montserrat" w:cs="Montserrat"/>
          <w:sz w:val="20"/>
        </w:rPr>
      </w:pPr>
      <w:r>
        <w:t>Business Driven Development level testing</w:t>
      </w:r>
    </w:p>
    <w:p w14:paraId="7EFC5D48" w14:textId="77777777" w:rsidR="00883363" w:rsidRDefault="006D2E98" w:rsidP="00883363">
      <w:pPr>
        <w:pStyle w:val="Text2"/>
        <w:numPr>
          <w:ilvl w:val="1"/>
          <w:numId w:val="91"/>
        </w:numPr>
        <w:rPr>
          <w:rFonts w:ascii="Montserrat" w:eastAsia="Montserrat" w:hAnsi="Montserrat" w:cs="Montserrat"/>
          <w:sz w:val="20"/>
        </w:rPr>
      </w:pPr>
      <w:r>
        <w:t>Frontend user testing</w:t>
      </w:r>
    </w:p>
    <w:p w14:paraId="62A8A0D2" w14:textId="77777777" w:rsidR="00883363" w:rsidRDefault="00883363" w:rsidP="00883363">
      <w:pPr>
        <w:pStyle w:val="Text2"/>
        <w:rPr>
          <w:rFonts w:ascii="Montserrat" w:eastAsia="Montserrat" w:hAnsi="Montserrat" w:cs="Montserrat"/>
          <w:sz w:val="20"/>
        </w:rPr>
      </w:pPr>
    </w:p>
    <w:p w14:paraId="0C6F83CF" w14:textId="3293942F" w:rsidR="006D2E98" w:rsidRPr="00883363" w:rsidRDefault="006D2E98" w:rsidP="00883363">
      <w:pPr>
        <w:pStyle w:val="Text2"/>
        <w:numPr>
          <w:ilvl w:val="0"/>
          <w:numId w:val="91"/>
        </w:numPr>
        <w:rPr>
          <w:rFonts w:ascii="Montserrat" w:eastAsia="Montserrat" w:hAnsi="Montserrat" w:cs="Montserrat"/>
          <w:sz w:val="20"/>
        </w:rPr>
      </w:pPr>
      <w:r>
        <w:t>Manual Testing</w:t>
      </w:r>
    </w:p>
    <w:p w14:paraId="2D206375" w14:textId="77777777" w:rsidR="006D2E98" w:rsidRDefault="006D2E98" w:rsidP="00883363">
      <w:pPr>
        <w:pStyle w:val="Text2"/>
        <w:numPr>
          <w:ilvl w:val="1"/>
          <w:numId w:val="91"/>
        </w:numPr>
        <w:rPr>
          <w:rFonts w:ascii="Montserrat" w:eastAsia="Montserrat" w:hAnsi="Montserrat" w:cs="Montserrat"/>
          <w:sz w:val="20"/>
        </w:rPr>
      </w:pPr>
      <w:r>
        <w:t>Manual execution of predefined testing scripts</w:t>
      </w:r>
    </w:p>
    <w:p w14:paraId="2457A783" w14:textId="50037163" w:rsidR="006D2E98" w:rsidRPr="00650692" w:rsidRDefault="006D2E98" w:rsidP="006D2E98">
      <w:pPr>
        <w:pStyle w:val="Text2"/>
        <w:numPr>
          <w:ilvl w:val="1"/>
          <w:numId w:val="91"/>
        </w:numPr>
        <w:rPr>
          <w:rFonts w:ascii="Montserrat" w:eastAsia="Montserrat" w:hAnsi="Montserrat" w:cs="Montserrat"/>
          <w:sz w:val="20"/>
        </w:rPr>
      </w:pPr>
      <w:r>
        <w:t>Exploratory testing</w:t>
      </w:r>
    </w:p>
    <w:p w14:paraId="2EFC104A" w14:textId="77777777" w:rsidR="00650692" w:rsidRPr="00650692" w:rsidRDefault="00650692" w:rsidP="00650692">
      <w:pPr>
        <w:pStyle w:val="Text2"/>
        <w:ind w:left="1440"/>
        <w:rPr>
          <w:rFonts w:ascii="Montserrat" w:eastAsia="Montserrat" w:hAnsi="Montserrat" w:cs="Montserrat"/>
          <w:sz w:val="20"/>
        </w:rPr>
      </w:pPr>
    </w:p>
    <w:p w14:paraId="51C20F5A" w14:textId="77777777" w:rsidR="006D2E98" w:rsidRPr="00650692" w:rsidRDefault="006D2E98" w:rsidP="00883363">
      <w:pPr>
        <w:pStyle w:val="HeadingSub"/>
        <w:rPr>
          <w:rStyle w:val="TitleChar"/>
          <w:rFonts w:ascii="Oswald" w:eastAsia="Times New Roman" w:hAnsi="Oswald" w:cs="Times New Roman"/>
          <w:color w:val="AE2674"/>
          <w:sz w:val="32"/>
          <w:szCs w:val="32"/>
        </w:rPr>
      </w:pPr>
      <w:bookmarkStart w:id="7" w:name="_26in1rg" w:colFirst="0" w:colLast="0"/>
      <w:bookmarkEnd w:id="7"/>
      <w:r w:rsidRPr="00650692">
        <w:rPr>
          <w:rStyle w:val="TitleChar"/>
          <w:rFonts w:ascii="Oswald" w:eastAsia="Times New Roman" w:hAnsi="Oswald" w:cs="Times New Roman"/>
          <w:color w:val="AE2674"/>
          <w:sz w:val="32"/>
          <w:szCs w:val="32"/>
        </w:rPr>
        <w:t>2.1 Exit Criteria</w:t>
      </w:r>
    </w:p>
    <w:p w14:paraId="5CCD897E" w14:textId="77777777" w:rsidR="00BA220D" w:rsidRDefault="00BA220D" w:rsidP="00883363">
      <w:pPr>
        <w:pStyle w:val="Text2"/>
      </w:pPr>
    </w:p>
    <w:p w14:paraId="1CD3C378" w14:textId="07D6F6FA" w:rsidR="006D2E98" w:rsidRDefault="006D2E98" w:rsidP="00883363">
      <w:pPr>
        <w:pStyle w:val="Text2"/>
      </w:pPr>
      <w:r>
        <w:t>Elevate has defined assurance-based exit criteria that has to be met to ensure that the application is both safe and functioning as intended.  Where this criterion is not met, the application undergoes development and test cycles until such a time as the criteria is met and ready for release.</w:t>
      </w:r>
    </w:p>
    <w:p w14:paraId="02FE88EC" w14:textId="77777777" w:rsidR="006D2E98" w:rsidRDefault="006D2E98" w:rsidP="00883363">
      <w:pPr>
        <w:pStyle w:val="Text2"/>
      </w:pPr>
    </w:p>
    <w:p w14:paraId="79D76D4B" w14:textId="77777777" w:rsidR="006D2E98" w:rsidRDefault="006D2E98" w:rsidP="00883363">
      <w:pPr>
        <w:pStyle w:val="Text2"/>
      </w:pPr>
      <w:r>
        <w:t>The criteria that are required to be met to exit testing and progress to a proposed release candidate is as follows: -</w:t>
      </w:r>
    </w:p>
    <w:p w14:paraId="5888D2DA" w14:textId="77777777" w:rsidR="006D2E98" w:rsidRDefault="006D2E98" w:rsidP="006D2E98"/>
    <w:p w14:paraId="140DE8AA" w14:textId="77777777" w:rsidR="006D2E98" w:rsidRDefault="006D2E98" w:rsidP="00650692">
      <w:pPr>
        <w:pStyle w:val="Text2"/>
        <w:numPr>
          <w:ilvl w:val="0"/>
          <w:numId w:val="93"/>
        </w:numPr>
      </w:pPr>
      <w:r>
        <w:t>All critical test cases have passed</w:t>
      </w:r>
    </w:p>
    <w:p w14:paraId="74A371B6" w14:textId="77777777" w:rsidR="006D2E98" w:rsidRDefault="006D2E98" w:rsidP="00650692">
      <w:pPr>
        <w:pStyle w:val="Text2"/>
        <w:numPr>
          <w:ilvl w:val="0"/>
          <w:numId w:val="93"/>
        </w:numPr>
      </w:pPr>
      <w:r>
        <w:t>Achieve complete functional coverage</w:t>
      </w:r>
    </w:p>
    <w:p w14:paraId="3D4E368C" w14:textId="77777777" w:rsidR="006D2E98" w:rsidRDefault="006D2E98" w:rsidP="00650692">
      <w:pPr>
        <w:pStyle w:val="Text2"/>
        <w:numPr>
          <w:ilvl w:val="0"/>
          <w:numId w:val="93"/>
        </w:numPr>
      </w:pPr>
      <w:r>
        <w:t>Identify and fix all the high-priority defects</w:t>
      </w:r>
    </w:p>
    <w:p w14:paraId="7C8F7432" w14:textId="77777777" w:rsidR="006D2E98" w:rsidRDefault="006D2E98" w:rsidP="00650692">
      <w:pPr>
        <w:pStyle w:val="Text2"/>
        <w:numPr>
          <w:ilvl w:val="0"/>
          <w:numId w:val="93"/>
        </w:numPr>
      </w:pPr>
      <w:r>
        <w:t>Fix all ‘Show Stopper defects’ and ensure that no Critical/Severity 1 defects have a status or open.</w:t>
      </w:r>
    </w:p>
    <w:p w14:paraId="26698C1D" w14:textId="77777777" w:rsidR="006D2E98" w:rsidRDefault="006D2E98" w:rsidP="006D2E98">
      <w:r>
        <w:br w:type="page"/>
      </w:r>
    </w:p>
    <w:p w14:paraId="570F3496" w14:textId="053CE229" w:rsidR="006D2E98" w:rsidRPr="00883363" w:rsidRDefault="006D2E98" w:rsidP="00883363">
      <w:pPr>
        <w:pStyle w:val="BigHeading"/>
        <w:rPr>
          <w:rStyle w:val="TitleChar"/>
          <w:rFonts w:ascii="Oswald" w:eastAsia="Times New Roman" w:hAnsi="Oswald" w:cs="Times New Roman"/>
          <w:color w:val="AE2674"/>
          <w:sz w:val="40"/>
          <w:szCs w:val="40"/>
        </w:rPr>
      </w:pPr>
      <w:bookmarkStart w:id="8" w:name="_lnxbz9" w:colFirst="0" w:colLast="0"/>
      <w:bookmarkEnd w:id="8"/>
      <w:r w:rsidRPr="00883363">
        <w:rPr>
          <w:rStyle w:val="TitleChar"/>
          <w:rFonts w:ascii="Oswald" w:eastAsia="Times New Roman" w:hAnsi="Oswald" w:cs="Times New Roman"/>
          <w:color w:val="AE2674"/>
          <w:sz w:val="40"/>
          <w:szCs w:val="40"/>
        </w:rPr>
        <w:lastRenderedPageBreak/>
        <w:t>3 Scope</w:t>
      </w:r>
    </w:p>
    <w:p w14:paraId="7D613ACD" w14:textId="77777777" w:rsidR="006D2E98" w:rsidRPr="00650692" w:rsidRDefault="006D2E98" w:rsidP="00650692">
      <w:pPr>
        <w:pStyle w:val="HeadingSub"/>
        <w:rPr>
          <w:rStyle w:val="TitleChar"/>
          <w:rFonts w:ascii="Oswald" w:eastAsia="Times New Roman" w:hAnsi="Oswald" w:cs="Times New Roman"/>
          <w:color w:val="AE2674"/>
          <w:sz w:val="32"/>
          <w:szCs w:val="32"/>
        </w:rPr>
      </w:pPr>
      <w:bookmarkStart w:id="9" w:name="_35nkun2" w:colFirst="0" w:colLast="0"/>
      <w:bookmarkEnd w:id="9"/>
      <w:r w:rsidRPr="00650692">
        <w:rPr>
          <w:rStyle w:val="TitleChar"/>
          <w:rFonts w:ascii="Oswald" w:eastAsia="Times New Roman" w:hAnsi="Oswald" w:cs="Times New Roman"/>
          <w:color w:val="AE2674"/>
          <w:sz w:val="32"/>
          <w:szCs w:val="32"/>
        </w:rPr>
        <w:t>3.1 Features Tested</w:t>
      </w:r>
    </w:p>
    <w:p w14:paraId="01EF4ACD" w14:textId="77777777" w:rsidR="00BA220D" w:rsidRDefault="00BA220D" w:rsidP="00650692">
      <w:pPr>
        <w:pStyle w:val="Text2"/>
      </w:pPr>
    </w:p>
    <w:p w14:paraId="1619C249" w14:textId="54209B36" w:rsidR="006D2E98" w:rsidRDefault="006D2E98" w:rsidP="00650692">
      <w:pPr>
        <w:pStyle w:val="Text2"/>
      </w:pPr>
      <w:r>
        <w:t>The following features were tested as part of this test phase of the Elevate project</w:t>
      </w:r>
    </w:p>
    <w:p w14:paraId="753F2F13" w14:textId="77777777" w:rsidR="006D2E98" w:rsidRDefault="006D2E98" w:rsidP="00650692">
      <w:pPr>
        <w:pStyle w:val="Text2"/>
      </w:pPr>
    </w:p>
    <w:p w14:paraId="13FDF3D3" w14:textId="77777777" w:rsidR="006D2E98" w:rsidRDefault="006D2E98" w:rsidP="00650692">
      <w:pPr>
        <w:pStyle w:val="Text2"/>
        <w:numPr>
          <w:ilvl w:val="0"/>
          <w:numId w:val="94"/>
        </w:numPr>
      </w:pPr>
      <w:r>
        <w:t>General Checks</w:t>
      </w:r>
    </w:p>
    <w:p w14:paraId="107FAC50" w14:textId="77777777" w:rsidR="006D2E98" w:rsidRDefault="006D2E98" w:rsidP="00650692">
      <w:pPr>
        <w:pStyle w:val="Text2"/>
        <w:numPr>
          <w:ilvl w:val="0"/>
          <w:numId w:val="94"/>
        </w:numPr>
      </w:pPr>
      <w:r>
        <w:t>Login and User Profiles</w:t>
      </w:r>
    </w:p>
    <w:p w14:paraId="291A08CC" w14:textId="5306A8C0" w:rsidR="006D2E98" w:rsidRDefault="006D2E98" w:rsidP="00650692">
      <w:pPr>
        <w:pStyle w:val="Text2"/>
        <w:numPr>
          <w:ilvl w:val="0"/>
          <w:numId w:val="94"/>
        </w:numPr>
      </w:pPr>
      <w:r>
        <w:t>Prescribing</w:t>
      </w:r>
      <w:bookmarkStart w:id="10" w:name="_44sinio" w:colFirst="0" w:colLast="0"/>
      <w:bookmarkEnd w:id="10"/>
    </w:p>
    <w:p w14:paraId="64DE77F6" w14:textId="77777777" w:rsidR="006D2E98" w:rsidRDefault="006D2E98" w:rsidP="00650692">
      <w:pPr>
        <w:jc w:val="both"/>
      </w:pPr>
    </w:p>
    <w:p w14:paraId="66D03527" w14:textId="42110CC0" w:rsidR="006D2E98" w:rsidRPr="00650692" w:rsidRDefault="006D2E98" w:rsidP="00650692">
      <w:pPr>
        <w:pStyle w:val="HeadingSub"/>
        <w:rPr>
          <w:rStyle w:val="TitleChar"/>
          <w:rFonts w:ascii="Oswald" w:eastAsia="Times New Roman" w:hAnsi="Oswald" w:cs="Times New Roman"/>
          <w:color w:val="AE2674"/>
          <w:sz w:val="32"/>
          <w:szCs w:val="32"/>
        </w:rPr>
      </w:pPr>
      <w:r w:rsidRPr="00650692">
        <w:rPr>
          <w:rStyle w:val="TitleChar"/>
          <w:rFonts w:ascii="Oswald" w:eastAsia="Times New Roman" w:hAnsi="Oswald" w:cs="Times New Roman"/>
          <w:color w:val="AE2674"/>
          <w:sz w:val="32"/>
          <w:szCs w:val="32"/>
        </w:rPr>
        <w:t>3.2 Features Not Tested</w:t>
      </w:r>
    </w:p>
    <w:p w14:paraId="64F0E03A" w14:textId="77777777" w:rsidR="00BA220D" w:rsidRDefault="00BA220D" w:rsidP="00650692">
      <w:pPr>
        <w:pStyle w:val="Text2"/>
      </w:pPr>
    </w:p>
    <w:p w14:paraId="33A1DC9B" w14:textId="5CFCAFCB" w:rsidR="006D2E98" w:rsidRDefault="006D2E98" w:rsidP="00650692">
      <w:pPr>
        <w:pStyle w:val="Text2"/>
      </w:pPr>
      <w:r>
        <w:t>CPIS was not tested as part of this release version</w:t>
      </w:r>
    </w:p>
    <w:p w14:paraId="6398F402" w14:textId="77777777" w:rsidR="006D2E98" w:rsidRDefault="006D2E98" w:rsidP="00650692">
      <w:pPr>
        <w:pStyle w:val="Text2"/>
      </w:pPr>
      <w:r>
        <w:t>ECDS was not tested as part of this release version</w:t>
      </w:r>
    </w:p>
    <w:p w14:paraId="0FDCB66D" w14:textId="2997618A" w:rsidR="006D2E98" w:rsidRDefault="006D2E98" w:rsidP="00650692">
      <w:pPr>
        <w:pStyle w:val="Text2"/>
      </w:pPr>
      <w:proofErr w:type="spellStart"/>
      <w:r>
        <w:t>BaRS</w:t>
      </w:r>
      <w:proofErr w:type="spellEnd"/>
      <w:r>
        <w:t xml:space="preserve"> was not tested as part of this release version</w:t>
      </w:r>
    </w:p>
    <w:p w14:paraId="49D26550" w14:textId="77777777" w:rsidR="00650692" w:rsidRDefault="00650692" w:rsidP="00650692">
      <w:pPr>
        <w:pStyle w:val="Text2"/>
      </w:pPr>
    </w:p>
    <w:p w14:paraId="214F2B92" w14:textId="77777777" w:rsidR="006D2E98" w:rsidRPr="00650692" w:rsidRDefault="006D2E98" w:rsidP="00650692">
      <w:pPr>
        <w:pStyle w:val="HeadingSub"/>
        <w:rPr>
          <w:rStyle w:val="TitleChar"/>
          <w:rFonts w:ascii="Oswald" w:eastAsia="Times New Roman" w:hAnsi="Oswald" w:cs="Times New Roman"/>
          <w:color w:val="AE2674"/>
          <w:sz w:val="32"/>
          <w:szCs w:val="32"/>
        </w:rPr>
      </w:pPr>
      <w:bookmarkStart w:id="11" w:name="_2jxsxqh" w:colFirst="0" w:colLast="0"/>
      <w:bookmarkEnd w:id="11"/>
      <w:r w:rsidRPr="00650692">
        <w:rPr>
          <w:rStyle w:val="TitleChar"/>
          <w:rFonts w:ascii="Oswald" w:eastAsia="Times New Roman" w:hAnsi="Oswald" w:cs="Times New Roman"/>
          <w:color w:val="AE2674"/>
          <w:sz w:val="32"/>
          <w:szCs w:val="32"/>
        </w:rPr>
        <w:t>3.3 Variances</w:t>
      </w:r>
    </w:p>
    <w:p w14:paraId="4940FB7C" w14:textId="77777777" w:rsidR="00BA220D" w:rsidRDefault="00BA220D" w:rsidP="00650692">
      <w:pPr>
        <w:pStyle w:val="Text2"/>
      </w:pPr>
    </w:p>
    <w:p w14:paraId="75474DD0" w14:textId="16F828C6" w:rsidR="006D2E98" w:rsidRDefault="006D2E98" w:rsidP="00650692">
      <w:pPr>
        <w:pStyle w:val="Text2"/>
      </w:pPr>
      <w:r>
        <w:t>There was no change to the scope as specified in the project test plan.</w:t>
      </w:r>
    </w:p>
    <w:p w14:paraId="4B81133B" w14:textId="77777777" w:rsidR="006D2E98" w:rsidRDefault="006D2E98" w:rsidP="006D2E98">
      <w:pPr>
        <w:rPr>
          <w:i/>
          <w:color w:val="FF0000"/>
        </w:rPr>
      </w:pPr>
      <w:r>
        <w:br w:type="page"/>
      </w:r>
    </w:p>
    <w:p w14:paraId="345D9DA1" w14:textId="06750641" w:rsidR="00650692" w:rsidRPr="00650692" w:rsidRDefault="006D2E98" w:rsidP="00650692">
      <w:pPr>
        <w:pStyle w:val="BigHeading"/>
        <w:rPr>
          <w:rStyle w:val="TitleChar"/>
          <w:rFonts w:ascii="Oswald" w:hAnsi="Oswald" w:cs="Times New Roman"/>
          <w:color w:val="AE2674"/>
          <w:sz w:val="40"/>
          <w:szCs w:val="40"/>
        </w:rPr>
      </w:pPr>
      <w:r w:rsidRPr="00650692">
        <w:rPr>
          <w:rStyle w:val="TitleChar"/>
          <w:rFonts w:ascii="Oswald" w:hAnsi="Oswald" w:cs="Times New Roman"/>
          <w:color w:val="AE2674"/>
          <w:sz w:val="40"/>
          <w:szCs w:val="40"/>
        </w:rPr>
        <w:lastRenderedPageBreak/>
        <w:t>4 Test Results</w:t>
      </w:r>
    </w:p>
    <w:p w14:paraId="12E73D39" w14:textId="77777777" w:rsidR="006D2E98" w:rsidRPr="00650692" w:rsidRDefault="006D2E98" w:rsidP="00650692">
      <w:pPr>
        <w:pStyle w:val="HeadingSub"/>
        <w:rPr>
          <w:rStyle w:val="TitleChar"/>
          <w:rFonts w:ascii="Oswald" w:eastAsia="Times New Roman" w:hAnsi="Oswald" w:cs="Times New Roman"/>
          <w:color w:val="AE2674"/>
          <w:sz w:val="32"/>
          <w:szCs w:val="32"/>
        </w:rPr>
      </w:pPr>
      <w:bookmarkStart w:id="12" w:name="_1y810tw" w:colFirst="0" w:colLast="0"/>
      <w:bookmarkEnd w:id="12"/>
      <w:r w:rsidRPr="00650692">
        <w:rPr>
          <w:rStyle w:val="TitleChar"/>
          <w:rFonts w:ascii="Oswald" w:eastAsia="Times New Roman" w:hAnsi="Oswald" w:cs="Times New Roman"/>
          <w:color w:val="AE2674"/>
          <w:sz w:val="32"/>
          <w:szCs w:val="32"/>
        </w:rPr>
        <w:t xml:space="preserve">4.1 Test Execution </w:t>
      </w:r>
    </w:p>
    <w:p w14:paraId="3C2A6AB6" w14:textId="77777777" w:rsidR="00BA220D" w:rsidRDefault="00BA220D" w:rsidP="00650692">
      <w:pPr>
        <w:pStyle w:val="Text2"/>
      </w:pPr>
    </w:p>
    <w:p w14:paraId="4C247951" w14:textId="2CF7DEC8" w:rsidR="006D2E98" w:rsidRDefault="006D2E98" w:rsidP="00650692">
      <w:pPr>
        <w:pStyle w:val="Text2"/>
      </w:pPr>
      <w:r>
        <w:t>At the end of this test phase, the closing summary of tests executed is as follows:</w:t>
      </w: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5004"/>
        <w:gridCol w:w="2368"/>
        <w:gridCol w:w="2265"/>
      </w:tblGrid>
      <w:tr w:rsidR="006D2E98" w:rsidRPr="009E707A" w14:paraId="18FC0C5E" w14:textId="77777777" w:rsidTr="009E3197">
        <w:trPr>
          <w:trHeight w:val="605"/>
        </w:trPr>
        <w:tc>
          <w:tcPr>
            <w:tcW w:w="500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E4EE873" w14:textId="77777777" w:rsidR="006D2E98" w:rsidRPr="009E707A" w:rsidRDefault="006D2E98" w:rsidP="00650692">
            <w:pPr>
              <w:pStyle w:val="Text2"/>
              <w:rPr>
                <w:sz w:val="20"/>
                <w:szCs w:val="18"/>
              </w:rPr>
            </w:pPr>
            <w:r w:rsidRPr="009E707A">
              <w:rPr>
                <w:sz w:val="20"/>
                <w:szCs w:val="18"/>
              </w:rPr>
              <w:t>Metric</w:t>
            </w:r>
          </w:p>
        </w:tc>
        <w:tc>
          <w:tcPr>
            <w:tcW w:w="2368"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24385D52" w14:textId="77777777" w:rsidR="006D2E98" w:rsidRPr="009E707A" w:rsidRDefault="006D2E98" w:rsidP="00650692">
            <w:pPr>
              <w:pStyle w:val="Text2"/>
              <w:rPr>
                <w:sz w:val="20"/>
                <w:szCs w:val="18"/>
              </w:rPr>
            </w:pPr>
            <w:r w:rsidRPr="009E707A">
              <w:rPr>
                <w:sz w:val="20"/>
                <w:szCs w:val="18"/>
              </w:rPr>
              <w:t>Number</w:t>
            </w:r>
          </w:p>
        </w:tc>
        <w:tc>
          <w:tcPr>
            <w:tcW w:w="2265"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2160C897" w14:textId="77777777" w:rsidR="006D2E98" w:rsidRPr="009E707A" w:rsidRDefault="006D2E98" w:rsidP="00650692">
            <w:pPr>
              <w:pStyle w:val="Text2"/>
              <w:rPr>
                <w:sz w:val="20"/>
                <w:szCs w:val="18"/>
              </w:rPr>
            </w:pPr>
            <w:r w:rsidRPr="009E707A">
              <w:rPr>
                <w:sz w:val="20"/>
                <w:szCs w:val="18"/>
              </w:rPr>
              <w:t>Percentage of total</w:t>
            </w:r>
          </w:p>
        </w:tc>
      </w:tr>
      <w:tr w:rsidR="006D2E98" w:rsidRPr="009E707A" w14:paraId="2834E9AD" w14:textId="77777777" w:rsidTr="009E3197">
        <w:trPr>
          <w:trHeight w:val="439"/>
        </w:trPr>
        <w:tc>
          <w:tcPr>
            <w:tcW w:w="50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733EE1" w14:textId="77777777" w:rsidR="006D2E98" w:rsidRPr="009E707A" w:rsidRDefault="006D2E98" w:rsidP="00650692">
            <w:pPr>
              <w:pStyle w:val="Text2"/>
              <w:rPr>
                <w:sz w:val="20"/>
                <w:szCs w:val="18"/>
              </w:rPr>
            </w:pPr>
            <w:r w:rsidRPr="009E707A">
              <w:rPr>
                <w:sz w:val="20"/>
                <w:szCs w:val="18"/>
              </w:rPr>
              <w:t>Total number of scripts executed</w:t>
            </w:r>
          </w:p>
        </w:tc>
        <w:tc>
          <w:tcPr>
            <w:tcW w:w="2368" w:type="dxa"/>
            <w:tcBorders>
              <w:top w:val="nil"/>
              <w:left w:val="nil"/>
              <w:bottom w:val="single" w:sz="8" w:space="0" w:color="000000"/>
              <w:right w:val="single" w:sz="8" w:space="0" w:color="000000"/>
            </w:tcBorders>
            <w:tcMar>
              <w:top w:w="100" w:type="dxa"/>
              <w:left w:w="100" w:type="dxa"/>
              <w:bottom w:w="100" w:type="dxa"/>
              <w:right w:w="100" w:type="dxa"/>
            </w:tcMar>
          </w:tcPr>
          <w:p w14:paraId="183FF137" w14:textId="087FC67A" w:rsidR="006D2E98" w:rsidRPr="009E707A" w:rsidRDefault="006D2E98" w:rsidP="00650692">
            <w:pPr>
              <w:pStyle w:val="Text2"/>
              <w:rPr>
                <w:sz w:val="20"/>
                <w:szCs w:val="18"/>
              </w:rPr>
            </w:pPr>
            <w:r w:rsidRPr="009E707A">
              <w:rPr>
                <w:sz w:val="20"/>
                <w:szCs w:val="18"/>
              </w:rPr>
              <w:t xml:space="preserve">Cypress - </w:t>
            </w:r>
            <w:r w:rsidR="00D138EB">
              <w:rPr>
                <w:sz w:val="20"/>
                <w:szCs w:val="18"/>
              </w:rPr>
              <w:t>913</w:t>
            </w:r>
          </w:p>
          <w:p w14:paraId="68159CA6" w14:textId="700D9360" w:rsidR="006D2E98" w:rsidRPr="009E707A" w:rsidRDefault="006D2E98" w:rsidP="00650692">
            <w:pPr>
              <w:pStyle w:val="Text2"/>
              <w:rPr>
                <w:sz w:val="20"/>
                <w:szCs w:val="18"/>
              </w:rPr>
            </w:pPr>
            <w:r w:rsidRPr="009E707A">
              <w:rPr>
                <w:sz w:val="20"/>
                <w:szCs w:val="18"/>
              </w:rPr>
              <w:t xml:space="preserve">Manual - </w:t>
            </w:r>
            <w:r w:rsidR="00D138EB">
              <w:rPr>
                <w:sz w:val="20"/>
                <w:szCs w:val="18"/>
              </w:rPr>
              <w:t>22</w:t>
            </w:r>
          </w:p>
        </w:tc>
        <w:tc>
          <w:tcPr>
            <w:tcW w:w="2265" w:type="dxa"/>
            <w:tcBorders>
              <w:top w:val="nil"/>
              <w:left w:val="nil"/>
              <w:bottom w:val="single" w:sz="8" w:space="0" w:color="000000"/>
              <w:right w:val="single" w:sz="8" w:space="0" w:color="000000"/>
            </w:tcBorders>
            <w:tcMar>
              <w:top w:w="100" w:type="dxa"/>
              <w:left w:w="100" w:type="dxa"/>
              <w:bottom w:w="100" w:type="dxa"/>
              <w:right w:w="100" w:type="dxa"/>
            </w:tcMar>
          </w:tcPr>
          <w:p w14:paraId="20278C0F" w14:textId="77777777" w:rsidR="006D2E98" w:rsidRPr="009E707A" w:rsidRDefault="006D2E98" w:rsidP="00650692">
            <w:pPr>
              <w:pStyle w:val="Text2"/>
              <w:rPr>
                <w:color w:val="FF0000"/>
                <w:sz w:val="20"/>
                <w:szCs w:val="18"/>
              </w:rPr>
            </w:pPr>
          </w:p>
        </w:tc>
      </w:tr>
      <w:tr w:rsidR="006D2E98" w:rsidRPr="009E707A" w14:paraId="7D1EEFEA" w14:textId="77777777" w:rsidTr="009E3197">
        <w:trPr>
          <w:trHeight w:val="214"/>
        </w:trPr>
        <w:tc>
          <w:tcPr>
            <w:tcW w:w="50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F55D9A" w14:textId="77777777" w:rsidR="006D2E98" w:rsidRPr="009E707A" w:rsidRDefault="006D2E98" w:rsidP="00650692">
            <w:pPr>
              <w:pStyle w:val="Text2"/>
              <w:rPr>
                <w:sz w:val="20"/>
                <w:szCs w:val="18"/>
              </w:rPr>
            </w:pPr>
            <w:r w:rsidRPr="009E707A">
              <w:rPr>
                <w:sz w:val="20"/>
                <w:szCs w:val="18"/>
              </w:rPr>
              <w:t>Total number of scripts passed</w:t>
            </w:r>
          </w:p>
        </w:tc>
        <w:tc>
          <w:tcPr>
            <w:tcW w:w="2368" w:type="dxa"/>
            <w:tcBorders>
              <w:top w:val="nil"/>
              <w:left w:val="nil"/>
              <w:bottom w:val="single" w:sz="8" w:space="0" w:color="000000"/>
              <w:right w:val="single" w:sz="8" w:space="0" w:color="000000"/>
            </w:tcBorders>
            <w:tcMar>
              <w:top w:w="100" w:type="dxa"/>
              <w:left w:w="100" w:type="dxa"/>
              <w:bottom w:w="100" w:type="dxa"/>
              <w:right w:w="100" w:type="dxa"/>
            </w:tcMar>
          </w:tcPr>
          <w:p w14:paraId="3014A8ED" w14:textId="0CB2FAB4" w:rsidR="006D2E98" w:rsidRPr="009E707A" w:rsidRDefault="00D138EB" w:rsidP="00650692">
            <w:pPr>
              <w:pStyle w:val="Text2"/>
              <w:rPr>
                <w:sz w:val="20"/>
                <w:szCs w:val="18"/>
              </w:rPr>
            </w:pPr>
            <w:r>
              <w:rPr>
                <w:sz w:val="20"/>
                <w:szCs w:val="18"/>
              </w:rPr>
              <w:t>9</w:t>
            </w:r>
            <w:r w:rsidR="00286434">
              <w:rPr>
                <w:sz w:val="20"/>
                <w:szCs w:val="18"/>
              </w:rPr>
              <w:t>24</w:t>
            </w:r>
          </w:p>
        </w:tc>
        <w:tc>
          <w:tcPr>
            <w:tcW w:w="2265" w:type="dxa"/>
            <w:tcBorders>
              <w:top w:val="nil"/>
              <w:left w:val="nil"/>
              <w:bottom w:val="single" w:sz="8" w:space="0" w:color="000000"/>
              <w:right w:val="single" w:sz="8" w:space="0" w:color="000000"/>
            </w:tcBorders>
            <w:tcMar>
              <w:top w:w="100" w:type="dxa"/>
              <w:left w:w="100" w:type="dxa"/>
              <w:bottom w:w="100" w:type="dxa"/>
              <w:right w:w="100" w:type="dxa"/>
            </w:tcMar>
          </w:tcPr>
          <w:p w14:paraId="23A1469E" w14:textId="6DBCFBF2" w:rsidR="006D2E98" w:rsidRPr="009E707A" w:rsidRDefault="00286434" w:rsidP="00650692">
            <w:pPr>
              <w:pStyle w:val="Text2"/>
              <w:rPr>
                <w:sz w:val="20"/>
                <w:szCs w:val="18"/>
              </w:rPr>
            </w:pPr>
            <w:r>
              <w:rPr>
                <w:sz w:val="20"/>
                <w:szCs w:val="18"/>
              </w:rPr>
              <w:t>98.36</w:t>
            </w:r>
            <w:r w:rsidR="006D2E98" w:rsidRPr="009E707A">
              <w:rPr>
                <w:sz w:val="20"/>
                <w:szCs w:val="18"/>
              </w:rPr>
              <w:t>%</w:t>
            </w:r>
          </w:p>
        </w:tc>
      </w:tr>
      <w:tr w:rsidR="006D2E98" w:rsidRPr="009E707A" w14:paraId="5110BF31" w14:textId="77777777" w:rsidTr="009E3197">
        <w:tc>
          <w:tcPr>
            <w:tcW w:w="50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6E6E004" w14:textId="77777777" w:rsidR="006D2E98" w:rsidRPr="009E707A" w:rsidRDefault="006D2E98" w:rsidP="00650692">
            <w:pPr>
              <w:pStyle w:val="Text2"/>
              <w:rPr>
                <w:sz w:val="20"/>
                <w:szCs w:val="18"/>
              </w:rPr>
            </w:pPr>
            <w:r w:rsidRPr="009E707A">
              <w:rPr>
                <w:sz w:val="20"/>
                <w:szCs w:val="18"/>
              </w:rPr>
              <w:t>Total number of scripts failed</w:t>
            </w:r>
          </w:p>
        </w:tc>
        <w:tc>
          <w:tcPr>
            <w:tcW w:w="2368" w:type="dxa"/>
            <w:tcBorders>
              <w:top w:val="nil"/>
              <w:left w:val="nil"/>
              <w:bottom w:val="single" w:sz="8" w:space="0" w:color="000000"/>
              <w:right w:val="single" w:sz="8" w:space="0" w:color="000000"/>
            </w:tcBorders>
            <w:tcMar>
              <w:top w:w="100" w:type="dxa"/>
              <w:left w:w="100" w:type="dxa"/>
              <w:bottom w:w="100" w:type="dxa"/>
              <w:right w:w="100" w:type="dxa"/>
            </w:tcMar>
          </w:tcPr>
          <w:p w14:paraId="022CC49C" w14:textId="661D1560" w:rsidR="006D2E98" w:rsidRPr="009E707A" w:rsidRDefault="00D138EB" w:rsidP="00650692">
            <w:pPr>
              <w:pStyle w:val="Text2"/>
              <w:rPr>
                <w:sz w:val="20"/>
                <w:szCs w:val="18"/>
              </w:rPr>
            </w:pPr>
            <w:r>
              <w:rPr>
                <w:sz w:val="20"/>
                <w:szCs w:val="18"/>
              </w:rPr>
              <w:t>11</w:t>
            </w:r>
          </w:p>
        </w:tc>
        <w:tc>
          <w:tcPr>
            <w:tcW w:w="2265" w:type="dxa"/>
            <w:tcBorders>
              <w:top w:val="nil"/>
              <w:left w:val="nil"/>
              <w:bottom w:val="single" w:sz="8" w:space="0" w:color="000000"/>
              <w:right w:val="single" w:sz="8" w:space="0" w:color="000000"/>
            </w:tcBorders>
            <w:tcMar>
              <w:top w:w="100" w:type="dxa"/>
              <w:left w:w="100" w:type="dxa"/>
              <w:bottom w:w="100" w:type="dxa"/>
              <w:right w:w="100" w:type="dxa"/>
            </w:tcMar>
          </w:tcPr>
          <w:p w14:paraId="0A7F4F45" w14:textId="5AB75908" w:rsidR="006D2E98" w:rsidRPr="009E707A" w:rsidRDefault="006D2E98" w:rsidP="00650692">
            <w:pPr>
              <w:pStyle w:val="Text2"/>
              <w:rPr>
                <w:sz w:val="20"/>
                <w:szCs w:val="18"/>
              </w:rPr>
            </w:pPr>
            <w:r w:rsidRPr="009E707A">
              <w:rPr>
                <w:sz w:val="20"/>
                <w:szCs w:val="18"/>
              </w:rPr>
              <w:t>0.</w:t>
            </w:r>
            <w:r w:rsidR="00286434">
              <w:rPr>
                <w:sz w:val="20"/>
                <w:szCs w:val="18"/>
              </w:rPr>
              <w:t>23</w:t>
            </w:r>
            <w:r w:rsidRPr="009E707A">
              <w:rPr>
                <w:sz w:val="20"/>
                <w:szCs w:val="18"/>
              </w:rPr>
              <w:t>%</w:t>
            </w:r>
          </w:p>
        </w:tc>
      </w:tr>
      <w:tr w:rsidR="006D2E98" w:rsidRPr="009E707A" w14:paraId="16B4B8E4" w14:textId="77777777" w:rsidTr="009E3197">
        <w:tc>
          <w:tcPr>
            <w:tcW w:w="500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83A352" w14:textId="77777777" w:rsidR="006D2E98" w:rsidRPr="009E707A" w:rsidRDefault="006D2E98" w:rsidP="00650692">
            <w:pPr>
              <w:pStyle w:val="Text2"/>
              <w:rPr>
                <w:sz w:val="20"/>
                <w:szCs w:val="18"/>
              </w:rPr>
            </w:pPr>
            <w:r w:rsidRPr="009E707A">
              <w:rPr>
                <w:sz w:val="20"/>
                <w:szCs w:val="18"/>
              </w:rPr>
              <w:t>Total number of scripts deferred (Out of scope)</w:t>
            </w:r>
          </w:p>
        </w:tc>
        <w:tc>
          <w:tcPr>
            <w:tcW w:w="2368" w:type="dxa"/>
            <w:tcBorders>
              <w:top w:val="nil"/>
              <w:left w:val="nil"/>
              <w:bottom w:val="single" w:sz="8" w:space="0" w:color="000000"/>
              <w:right w:val="single" w:sz="8" w:space="0" w:color="000000"/>
            </w:tcBorders>
            <w:tcMar>
              <w:top w:w="100" w:type="dxa"/>
              <w:left w:w="100" w:type="dxa"/>
              <w:bottom w:w="100" w:type="dxa"/>
              <w:right w:w="100" w:type="dxa"/>
            </w:tcMar>
          </w:tcPr>
          <w:p w14:paraId="771D33E3" w14:textId="4D40546A" w:rsidR="006D2E98" w:rsidRPr="009E707A" w:rsidRDefault="00D138EB" w:rsidP="00650692">
            <w:pPr>
              <w:pStyle w:val="Text2"/>
              <w:rPr>
                <w:sz w:val="20"/>
                <w:szCs w:val="18"/>
              </w:rPr>
            </w:pPr>
            <w:r>
              <w:rPr>
                <w:sz w:val="20"/>
                <w:szCs w:val="18"/>
              </w:rPr>
              <w:t>65</w:t>
            </w:r>
          </w:p>
        </w:tc>
        <w:tc>
          <w:tcPr>
            <w:tcW w:w="2265" w:type="dxa"/>
            <w:tcBorders>
              <w:top w:val="nil"/>
              <w:left w:val="nil"/>
              <w:bottom w:val="single" w:sz="8" w:space="0" w:color="000000"/>
              <w:right w:val="single" w:sz="8" w:space="0" w:color="000000"/>
            </w:tcBorders>
            <w:tcMar>
              <w:top w:w="100" w:type="dxa"/>
              <w:left w:w="100" w:type="dxa"/>
              <w:bottom w:w="100" w:type="dxa"/>
              <w:right w:w="100" w:type="dxa"/>
            </w:tcMar>
          </w:tcPr>
          <w:p w14:paraId="365C8706" w14:textId="10473155" w:rsidR="006D2E98" w:rsidRPr="009E707A" w:rsidRDefault="006D2E98" w:rsidP="00650692">
            <w:pPr>
              <w:pStyle w:val="Text2"/>
              <w:rPr>
                <w:sz w:val="20"/>
                <w:szCs w:val="18"/>
              </w:rPr>
            </w:pPr>
            <w:r w:rsidRPr="009E707A">
              <w:rPr>
                <w:sz w:val="20"/>
                <w:szCs w:val="18"/>
              </w:rPr>
              <w:t>1.</w:t>
            </w:r>
            <w:r w:rsidR="00286434">
              <w:rPr>
                <w:sz w:val="20"/>
                <w:szCs w:val="18"/>
              </w:rPr>
              <w:t>45</w:t>
            </w:r>
            <w:r w:rsidRPr="009E707A">
              <w:rPr>
                <w:sz w:val="20"/>
                <w:szCs w:val="18"/>
              </w:rPr>
              <w:t>%</w:t>
            </w:r>
          </w:p>
        </w:tc>
      </w:tr>
    </w:tbl>
    <w:p w14:paraId="68FF0D84" w14:textId="77777777" w:rsidR="00CF21F1" w:rsidRDefault="00CF21F1" w:rsidP="00650692">
      <w:pPr>
        <w:pStyle w:val="HeadingSub"/>
      </w:pPr>
      <w:bookmarkStart w:id="13" w:name="_4i7ojhp" w:colFirst="0" w:colLast="0"/>
      <w:bookmarkEnd w:id="13"/>
    </w:p>
    <w:p w14:paraId="76D58B42" w14:textId="4BF09E8B" w:rsidR="006D2E98" w:rsidRDefault="006D2E98" w:rsidP="00650692">
      <w:pPr>
        <w:pStyle w:val="HeadingSub"/>
      </w:pPr>
      <w:r>
        <w:t>4.1.1 Tests Deferred</w:t>
      </w:r>
      <w:r>
        <w:tab/>
      </w:r>
    </w:p>
    <w:p w14:paraId="36B731A2" w14:textId="77777777" w:rsidR="00BA220D" w:rsidRDefault="00BA220D" w:rsidP="00650692">
      <w:pPr>
        <w:pStyle w:val="Text2"/>
      </w:pPr>
    </w:p>
    <w:p w14:paraId="794C49A0" w14:textId="257C9043" w:rsidR="006D2E98" w:rsidRDefault="006D2E98" w:rsidP="00650692">
      <w:pPr>
        <w:pStyle w:val="Text2"/>
      </w:pPr>
      <w:r>
        <w:t xml:space="preserve">Some tests were deferred as they are out of scope for this release. </w:t>
      </w:r>
    </w:p>
    <w:p w14:paraId="7EB179A1" w14:textId="77777777" w:rsidR="006D2E98" w:rsidRDefault="006D2E98" w:rsidP="006D2E98"/>
    <w:p w14:paraId="79941517" w14:textId="4350D101" w:rsidR="006D2E98" w:rsidRPr="00650692" w:rsidRDefault="006D2E98" w:rsidP="00CF21F1">
      <w:pPr>
        <w:pStyle w:val="HeadingSub"/>
        <w:rPr>
          <w:rStyle w:val="TitleChar"/>
          <w:rFonts w:ascii="Oswald" w:eastAsia="Times New Roman" w:hAnsi="Oswald" w:cs="Times New Roman"/>
          <w:color w:val="AE2674"/>
          <w:sz w:val="32"/>
          <w:szCs w:val="32"/>
        </w:rPr>
      </w:pPr>
      <w:bookmarkStart w:id="14" w:name="_1ci93xb" w:colFirst="0" w:colLast="0"/>
      <w:bookmarkEnd w:id="14"/>
      <w:r w:rsidRPr="00650692">
        <w:rPr>
          <w:rStyle w:val="TitleChar"/>
          <w:rFonts w:ascii="Oswald" w:eastAsia="Times New Roman" w:hAnsi="Oswald" w:cs="Times New Roman"/>
          <w:color w:val="AE2674"/>
          <w:sz w:val="32"/>
          <w:szCs w:val="32"/>
        </w:rPr>
        <w:t>4.2 Test Scripts</w:t>
      </w:r>
    </w:p>
    <w:p w14:paraId="139A6760" w14:textId="77777777" w:rsidR="00BA220D" w:rsidRDefault="00BA220D" w:rsidP="00CF21F1">
      <w:pPr>
        <w:pStyle w:val="Text2"/>
      </w:pPr>
    </w:p>
    <w:p w14:paraId="40F9FA15" w14:textId="5DA4BAAD" w:rsidR="006D2E98" w:rsidRDefault="006D2E98" w:rsidP="00CF21F1">
      <w:pPr>
        <w:pStyle w:val="Text2"/>
      </w:pPr>
      <w:r>
        <w:t>The following tests were defined for this test phase of the</w:t>
      </w:r>
      <w:r>
        <w:rPr>
          <w:color w:val="FF0000"/>
        </w:rPr>
        <w:t xml:space="preserve"> </w:t>
      </w:r>
      <w:r>
        <w:t>Elevate</w:t>
      </w:r>
      <w:r>
        <w:rPr>
          <w:i/>
        </w:rPr>
        <w:t xml:space="preserve"> </w:t>
      </w:r>
      <w:r>
        <w:t>project.  As outlined in the Test Execution section above, not all</w:t>
      </w:r>
      <w:r>
        <w:rPr>
          <w:color w:val="FF0000"/>
        </w:rPr>
        <w:t xml:space="preserve"> </w:t>
      </w:r>
      <w:r>
        <w:t>tests were completed.</w:t>
      </w: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819"/>
        <w:gridCol w:w="1755"/>
        <w:gridCol w:w="2209"/>
        <w:gridCol w:w="1389"/>
        <w:gridCol w:w="1067"/>
        <w:gridCol w:w="1009"/>
        <w:gridCol w:w="1389"/>
      </w:tblGrid>
      <w:tr w:rsidR="006D2E98" w:rsidRPr="009E707A" w14:paraId="59373305" w14:textId="77777777" w:rsidTr="009E3197">
        <w:tc>
          <w:tcPr>
            <w:tcW w:w="818"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0FBD2AB" w14:textId="77777777" w:rsidR="006D2E98" w:rsidRPr="009E707A" w:rsidRDefault="006D2E98" w:rsidP="00CF21F1">
            <w:pPr>
              <w:pStyle w:val="Text2"/>
              <w:rPr>
                <w:b/>
                <w:sz w:val="20"/>
                <w:szCs w:val="18"/>
              </w:rPr>
            </w:pPr>
            <w:r w:rsidRPr="009E707A">
              <w:rPr>
                <w:b/>
                <w:sz w:val="20"/>
                <w:szCs w:val="18"/>
              </w:rPr>
              <w:t>#</w:t>
            </w:r>
          </w:p>
        </w:tc>
        <w:tc>
          <w:tcPr>
            <w:tcW w:w="1754"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67CDB832" w14:textId="77777777" w:rsidR="006D2E98" w:rsidRPr="009E707A" w:rsidRDefault="006D2E98" w:rsidP="00CF21F1">
            <w:pPr>
              <w:pStyle w:val="Text2"/>
              <w:rPr>
                <w:b/>
                <w:sz w:val="20"/>
                <w:szCs w:val="18"/>
              </w:rPr>
            </w:pPr>
            <w:r w:rsidRPr="009E707A">
              <w:rPr>
                <w:b/>
                <w:sz w:val="20"/>
                <w:szCs w:val="18"/>
              </w:rPr>
              <w:t>Test Script Name</w:t>
            </w:r>
          </w:p>
        </w:tc>
        <w:tc>
          <w:tcPr>
            <w:tcW w:w="2208"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5A203A58" w14:textId="77777777" w:rsidR="006D2E98" w:rsidRPr="009E707A" w:rsidRDefault="006D2E98" w:rsidP="00CF21F1">
            <w:pPr>
              <w:pStyle w:val="Text2"/>
              <w:rPr>
                <w:b/>
                <w:sz w:val="20"/>
                <w:szCs w:val="18"/>
              </w:rPr>
            </w:pPr>
            <w:r w:rsidRPr="009E707A">
              <w:rPr>
                <w:b/>
                <w:sz w:val="20"/>
                <w:szCs w:val="18"/>
              </w:rPr>
              <w:t>Test Description</w:t>
            </w:r>
          </w:p>
        </w:tc>
        <w:tc>
          <w:tcPr>
            <w:tcW w:w="1389"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216B1631" w14:textId="77777777" w:rsidR="006D2E98" w:rsidRPr="009E707A" w:rsidRDefault="006D2E98" w:rsidP="00CF21F1">
            <w:pPr>
              <w:pStyle w:val="Text2"/>
              <w:rPr>
                <w:b/>
                <w:sz w:val="20"/>
                <w:szCs w:val="18"/>
              </w:rPr>
            </w:pPr>
            <w:r w:rsidRPr="009E707A">
              <w:rPr>
                <w:b/>
                <w:sz w:val="20"/>
                <w:szCs w:val="18"/>
              </w:rPr>
              <w:t>Date</w:t>
            </w:r>
          </w:p>
        </w:tc>
        <w:tc>
          <w:tcPr>
            <w:tcW w:w="1067"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243F0F93" w14:textId="77777777" w:rsidR="006D2E98" w:rsidRPr="009E707A" w:rsidRDefault="006D2E98" w:rsidP="00CF21F1">
            <w:pPr>
              <w:pStyle w:val="Text2"/>
              <w:rPr>
                <w:b/>
                <w:sz w:val="20"/>
                <w:szCs w:val="18"/>
              </w:rPr>
            </w:pPr>
            <w:r w:rsidRPr="009E707A">
              <w:rPr>
                <w:b/>
                <w:sz w:val="20"/>
                <w:szCs w:val="18"/>
              </w:rPr>
              <w:t>Status</w:t>
            </w:r>
          </w:p>
        </w:tc>
        <w:tc>
          <w:tcPr>
            <w:tcW w:w="1009"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22452F9B" w14:textId="77777777" w:rsidR="006D2E98" w:rsidRPr="009E707A" w:rsidRDefault="006D2E98" w:rsidP="00CF21F1">
            <w:pPr>
              <w:pStyle w:val="Text2"/>
              <w:rPr>
                <w:b/>
                <w:sz w:val="20"/>
                <w:szCs w:val="18"/>
              </w:rPr>
            </w:pPr>
            <w:r w:rsidRPr="009E707A">
              <w:rPr>
                <w:b/>
                <w:sz w:val="20"/>
                <w:szCs w:val="18"/>
              </w:rPr>
              <w:t>Build #</w:t>
            </w:r>
          </w:p>
        </w:tc>
        <w:tc>
          <w:tcPr>
            <w:tcW w:w="1389"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533FFF6F" w14:textId="77777777" w:rsidR="006D2E98" w:rsidRPr="009E707A" w:rsidRDefault="006D2E98" w:rsidP="00CF21F1">
            <w:pPr>
              <w:pStyle w:val="Text2"/>
              <w:rPr>
                <w:b/>
                <w:sz w:val="20"/>
                <w:szCs w:val="18"/>
              </w:rPr>
            </w:pPr>
            <w:r w:rsidRPr="009E707A">
              <w:rPr>
                <w:b/>
                <w:sz w:val="20"/>
                <w:szCs w:val="18"/>
              </w:rPr>
              <w:t>Comments</w:t>
            </w:r>
          </w:p>
        </w:tc>
      </w:tr>
      <w:tr w:rsidR="006D2E98" w:rsidRPr="009E707A" w14:paraId="2FC4AE44" w14:textId="77777777" w:rsidTr="009E3197">
        <w:tc>
          <w:tcPr>
            <w:tcW w:w="81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5AD1DA9" w14:textId="77777777" w:rsidR="006D2E98" w:rsidRPr="009E707A" w:rsidRDefault="006D2E98" w:rsidP="00CF21F1">
            <w:pPr>
              <w:pStyle w:val="Text2"/>
              <w:rPr>
                <w:sz w:val="20"/>
                <w:szCs w:val="18"/>
              </w:rPr>
            </w:pPr>
            <w:r w:rsidRPr="009E707A">
              <w:rPr>
                <w:sz w:val="20"/>
                <w:szCs w:val="18"/>
              </w:rPr>
              <w:t>3</w:t>
            </w:r>
          </w:p>
        </w:tc>
        <w:tc>
          <w:tcPr>
            <w:tcW w:w="1754" w:type="dxa"/>
            <w:tcBorders>
              <w:top w:val="nil"/>
              <w:left w:val="nil"/>
              <w:bottom w:val="single" w:sz="8" w:space="0" w:color="000000"/>
              <w:right w:val="single" w:sz="8" w:space="0" w:color="000000"/>
            </w:tcBorders>
            <w:tcMar>
              <w:top w:w="100" w:type="dxa"/>
              <w:left w:w="100" w:type="dxa"/>
              <w:bottom w:w="100" w:type="dxa"/>
              <w:right w:w="100" w:type="dxa"/>
            </w:tcMar>
          </w:tcPr>
          <w:p w14:paraId="4D57A3E0" w14:textId="77777777" w:rsidR="006D2E98" w:rsidRPr="009E707A" w:rsidRDefault="006D2E98" w:rsidP="00CF21F1">
            <w:pPr>
              <w:pStyle w:val="Text2"/>
              <w:rPr>
                <w:sz w:val="20"/>
                <w:szCs w:val="18"/>
              </w:rPr>
            </w:pPr>
            <w:r w:rsidRPr="009E707A">
              <w:rPr>
                <w:sz w:val="20"/>
                <w:szCs w:val="18"/>
              </w:rPr>
              <w:t>Automated UI tests for Elevate</w:t>
            </w:r>
          </w:p>
        </w:tc>
        <w:tc>
          <w:tcPr>
            <w:tcW w:w="2208" w:type="dxa"/>
            <w:tcBorders>
              <w:top w:val="nil"/>
              <w:left w:val="nil"/>
              <w:bottom w:val="single" w:sz="8" w:space="0" w:color="000000"/>
              <w:right w:val="single" w:sz="8" w:space="0" w:color="000000"/>
            </w:tcBorders>
            <w:tcMar>
              <w:top w:w="100" w:type="dxa"/>
              <w:left w:w="100" w:type="dxa"/>
              <w:bottom w:w="100" w:type="dxa"/>
              <w:right w:w="100" w:type="dxa"/>
            </w:tcMar>
          </w:tcPr>
          <w:p w14:paraId="3636AD28" w14:textId="77777777" w:rsidR="006D2E98" w:rsidRPr="009E707A" w:rsidRDefault="006D2E98" w:rsidP="00CF21F1">
            <w:pPr>
              <w:pStyle w:val="Text2"/>
              <w:rPr>
                <w:sz w:val="20"/>
                <w:szCs w:val="18"/>
              </w:rPr>
            </w:pPr>
            <w:r w:rsidRPr="009E707A">
              <w:rPr>
                <w:sz w:val="20"/>
                <w:szCs w:val="18"/>
              </w:rPr>
              <w:t>Cypress tests</w:t>
            </w:r>
          </w:p>
        </w:tc>
        <w:tc>
          <w:tcPr>
            <w:tcW w:w="1389" w:type="dxa"/>
            <w:tcBorders>
              <w:top w:val="nil"/>
              <w:left w:val="nil"/>
              <w:bottom w:val="single" w:sz="8" w:space="0" w:color="000000"/>
              <w:right w:val="single" w:sz="8" w:space="0" w:color="000000"/>
            </w:tcBorders>
            <w:tcMar>
              <w:top w:w="100" w:type="dxa"/>
              <w:left w:w="100" w:type="dxa"/>
              <w:bottom w:w="100" w:type="dxa"/>
              <w:right w:w="100" w:type="dxa"/>
            </w:tcMar>
          </w:tcPr>
          <w:p w14:paraId="6A9D96C5" w14:textId="76ECE731" w:rsidR="006D2E98" w:rsidRPr="009E707A" w:rsidRDefault="00CF21F1" w:rsidP="00CF21F1">
            <w:pPr>
              <w:pStyle w:val="Text2"/>
              <w:rPr>
                <w:sz w:val="20"/>
                <w:szCs w:val="18"/>
              </w:rPr>
            </w:pPr>
            <w:r w:rsidRPr="009E707A">
              <w:rPr>
                <w:sz w:val="20"/>
                <w:szCs w:val="18"/>
              </w:rPr>
              <w:t>13</w:t>
            </w:r>
            <w:r w:rsidR="006D2E98" w:rsidRPr="009E707A">
              <w:rPr>
                <w:sz w:val="20"/>
                <w:szCs w:val="18"/>
              </w:rPr>
              <w:t>/</w:t>
            </w:r>
            <w:r w:rsidRPr="009E707A">
              <w:rPr>
                <w:sz w:val="20"/>
                <w:szCs w:val="18"/>
              </w:rPr>
              <w:t>03</w:t>
            </w:r>
            <w:r w:rsidR="006D2E98" w:rsidRPr="009E707A">
              <w:rPr>
                <w:sz w:val="20"/>
                <w:szCs w:val="18"/>
              </w:rPr>
              <w:t>/202</w:t>
            </w:r>
            <w:r w:rsidRPr="009E707A">
              <w:rPr>
                <w:sz w:val="20"/>
                <w:szCs w:val="18"/>
              </w:rPr>
              <w:t>6</w:t>
            </w:r>
          </w:p>
        </w:tc>
        <w:tc>
          <w:tcPr>
            <w:tcW w:w="1067" w:type="dxa"/>
            <w:tcBorders>
              <w:top w:val="nil"/>
              <w:left w:val="nil"/>
              <w:bottom w:val="single" w:sz="8" w:space="0" w:color="000000"/>
              <w:right w:val="single" w:sz="8" w:space="0" w:color="000000"/>
            </w:tcBorders>
            <w:tcMar>
              <w:top w:w="100" w:type="dxa"/>
              <w:left w:w="100" w:type="dxa"/>
              <w:bottom w:w="100" w:type="dxa"/>
              <w:right w:w="100" w:type="dxa"/>
            </w:tcMar>
          </w:tcPr>
          <w:p w14:paraId="3AADE918" w14:textId="77777777" w:rsidR="006D2E98" w:rsidRPr="009E707A" w:rsidRDefault="006D2E98" w:rsidP="00CF21F1">
            <w:pPr>
              <w:pStyle w:val="Text2"/>
              <w:rPr>
                <w:sz w:val="20"/>
                <w:szCs w:val="18"/>
              </w:rPr>
            </w:pPr>
            <w:r w:rsidRPr="009E707A">
              <w:rPr>
                <w:sz w:val="20"/>
                <w:szCs w:val="18"/>
              </w:rPr>
              <w:t>Passed</w:t>
            </w:r>
          </w:p>
        </w:tc>
        <w:tc>
          <w:tcPr>
            <w:tcW w:w="1009" w:type="dxa"/>
            <w:tcBorders>
              <w:top w:val="nil"/>
              <w:left w:val="nil"/>
              <w:bottom w:val="single" w:sz="8" w:space="0" w:color="000000"/>
              <w:right w:val="single" w:sz="8" w:space="0" w:color="000000"/>
            </w:tcBorders>
            <w:tcMar>
              <w:top w:w="100" w:type="dxa"/>
              <w:left w:w="100" w:type="dxa"/>
              <w:bottom w:w="100" w:type="dxa"/>
              <w:right w:w="100" w:type="dxa"/>
            </w:tcMar>
          </w:tcPr>
          <w:p w14:paraId="3CD41C47" w14:textId="2E5607AA" w:rsidR="006D2E98" w:rsidRPr="009E707A" w:rsidRDefault="00CF21F1" w:rsidP="00CF21F1">
            <w:pPr>
              <w:pStyle w:val="Text2"/>
              <w:rPr>
                <w:sz w:val="20"/>
                <w:szCs w:val="18"/>
              </w:rPr>
            </w:pPr>
            <w:r w:rsidRPr="009E707A">
              <w:rPr>
                <w:sz w:val="20"/>
                <w:szCs w:val="18"/>
              </w:rPr>
              <w:t>26.5.1</w:t>
            </w:r>
          </w:p>
        </w:tc>
        <w:tc>
          <w:tcPr>
            <w:tcW w:w="1389" w:type="dxa"/>
            <w:tcBorders>
              <w:top w:val="nil"/>
              <w:left w:val="nil"/>
              <w:bottom w:val="single" w:sz="8" w:space="0" w:color="000000"/>
              <w:right w:val="single" w:sz="8" w:space="0" w:color="000000"/>
            </w:tcBorders>
            <w:tcMar>
              <w:top w:w="100" w:type="dxa"/>
              <w:left w:w="100" w:type="dxa"/>
              <w:bottom w:w="100" w:type="dxa"/>
              <w:right w:w="100" w:type="dxa"/>
            </w:tcMar>
          </w:tcPr>
          <w:p w14:paraId="304DB27A" w14:textId="77777777" w:rsidR="006D2E98" w:rsidRPr="009E707A" w:rsidRDefault="006D2E98" w:rsidP="00CF21F1">
            <w:pPr>
              <w:pStyle w:val="Text2"/>
              <w:rPr>
                <w:color w:val="FF0000"/>
                <w:sz w:val="20"/>
                <w:szCs w:val="18"/>
              </w:rPr>
            </w:pPr>
          </w:p>
        </w:tc>
      </w:tr>
      <w:tr w:rsidR="006D2E98" w:rsidRPr="009E707A" w14:paraId="6BD1E2A3" w14:textId="77777777" w:rsidTr="009E3197">
        <w:tc>
          <w:tcPr>
            <w:tcW w:w="81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5E262B" w14:textId="77777777" w:rsidR="006D2E98" w:rsidRPr="009E707A" w:rsidRDefault="006D2E98" w:rsidP="00CF21F1">
            <w:pPr>
              <w:pStyle w:val="Text2"/>
              <w:rPr>
                <w:sz w:val="20"/>
                <w:szCs w:val="18"/>
              </w:rPr>
            </w:pPr>
            <w:r w:rsidRPr="009E707A">
              <w:rPr>
                <w:sz w:val="20"/>
                <w:szCs w:val="18"/>
              </w:rPr>
              <w:t>4</w:t>
            </w:r>
          </w:p>
        </w:tc>
        <w:tc>
          <w:tcPr>
            <w:tcW w:w="1754" w:type="dxa"/>
            <w:tcBorders>
              <w:top w:val="nil"/>
              <w:left w:val="nil"/>
              <w:bottom w:val="single" w:sz="8" w:space="0" w:color="000000"/>
              <w:right w:val="single" w:sz="8" w:space="0" w:color="000000"/>
            </w:tcBorders>
            <w:tcMar>
              <w:top w:w="100" w:type="dxa"/>
              <w:left w:w="100" w:type="dxa"/>
              <w:bottom w:w="100" w:type="dxa"/>
              <w:right w:w="100" w:type="dxa"/>
            </w:tcMar>
          </w:tcPr>
          <w:p w14:paraId="61EB13B0" w14:textId="77777777" w:rsidR="006D2E98" w:rsidRPr="009E707A" w:rsidRDefault="006D2E98" w:rsidP="00CF21F1">
            <w:pPr>
              <w:pStyle w:val="Text2"/>
              <w:rPr>
                <w:sz w:val="20"/>
                <w:szCs w:val="18"/>
              </w:rPr>
            </w:pPr>
            <w:r w:rsidRPr="009E707A">
              <w:rPr>
                <w:sz w:val="20"/>
                <w:szCs w:val="18"/>
              </w:rPr>
              <w:t>Manual tests</w:t>
            </w:r>
          </w:p>
        </w:tc>
        <w:tc>
          <w:tcPr>
            <w:tcW w:w="2208" w:type="dxa"/>
            <w:tcBorders>
              <w:top w:val="nil"/>
              <w:left w:val="nil"/>
              <w:bottom w:val="single" w:sz="8" w:space="0" w:color="000000"/>
              <w:right w:val="single" w:sz="8" w:space="0" w:color="000000"/>
            </w:tcBorders>
            <w:tcMar>
              <w:top w:w="100" w:type="dxa"/>
              <w:left w:w="100" w:type="dxa"/>
              <w:bottom w:w="100" w:type="dxa"/>
              <w:right w:w="100" w:type="dxa"/>
            </w:tcMar>
          </w:tcPr>
          <w:p w14:paraId="125F3F80" w14:textId="77777777" w:rsidR="006D2E98" w:rsidRPr="009E707A" w:rsidRDefault="006D2E98" w:rsidP="00CF21F1">
            <w:pPr>
              <w:pStyle w:val="Text2"/>
              <w:rPr>
                <w:sz w:val="20"/>
                <w:szCs w:val="18"/>
              </w:rPr>
            </w:pPr>
            <w:r w:rsidRPr="009E707A">
              <w:rPr>
                <w:sz w:val="20"/>
                <w:szCs w:val="18"/>
              </w:rPr>
              <w:t xml:space="preserve"> </w:t>
            </w:r>
          </w:p>
        </w:tc>
        <w:tc>
          <w:tcPr>
            <w:tcW w:w="1389" w:type="dxa"/>
            <w:tcBorders>
              <w:top w:val="nil"/>
              <w:left w:val="nil"/>
              <w:bottom w:val="single" w:sz="8" w:space="0" w:color="000000"/>
              <w:right w:val="single" w:sz="8" w:space="0" w:color="000000"/>
            </w:tcBorders>
            <w:tcMar>
              <w:top w:w="100" w:type="dxa"/>
              <w:left w:w="100" w:type="dxa"/>
              <w:bottom w:w="100" w:type="dxa"/>
              <w:right w:w="100" w:type="dxa"/>
            </w:tcMar>
          </w:tcPr>
          <w:p w14:paraId="6B13CEF0" w14:textId="0DFAEEF5" w:rsidR="006D2E98" w:rsidRPr="009E707A" w:rsidRDefault="00CF21F1" w:rsidP="00CF21F1">
            <w:pPr>
              <w:pStyle w:val="Text2"/>
              <w:rPr>
                <w:sz w:val="20"/>
                <w:szCs w:val="18"/>
              </w:rPr>
            </w:pPr>
            <w:r w:rsidRPr="009E707A">
              <w:rPr>
                <w:sz w:val="20"/>
                <w:szCs w:val="18"/>
              </w:rPr>
              <w:t>13</w:t>
            </w:r>
            <w:r w:rsidR="006D2E98" w:rsidRPr="009E707A">
              <w:rPr>
                <w:sz w:val="20"/>
                <w:szCs w:val="18"/>
              </w:rPr>
              <w:t>/</w:t>
            </w:r>
            <w:r w:rsidRPr="009E707A">
              <w:rPr>
                <w:sz w:val="20"/>
                <w:szCs w:val="18"/>
              </w:rPr>
              <w:t>03</w:t>
            </w:r>
            <w:r w:rsidR="006D2E98" w:rsidRPr="009E707A">
              <w:rPr>
                <w:sz w:val="20"/>
                <w:szCs w:val="18"/>
              </w:rPr>
              <w:t>/202</w:t>
            </w:r>
            <w:r w:rsidRPr="009E707A">
              <w:rPr>
                <w:sz w:val="20"/>
                <w:szCs w:val="18"/>
              </w:rPr>
              <w:t>6</w:t>
            </w:r>
          </w:p>
        </w:tc>
        <w:tc>
          <w:tcPr>
            <w:tcW w:w="1067" w:type="dxa"/>
            <w:tcBorders>
              <w:top w:val="nil"/>
              <w:left w:val="nil"/>
              <w:bottom w:val="single" w:sz="8" w:space="0" w:color="000000"/>
              <w:right w:val="single" w:sz="8" w:space="0" w:color="000000"/>
            </w:tcBorders>
            <w:tcMar>
              <w:top w:w="100" w:type="dxa"/>
              <w:left w:w="100" w:type="dxa"/>
              <w:bottom w:w="100" w:type="dxa"/>
              <w:right w:w="100" w:type="dxa"/>
            </w:tcMar>
          </w:tcPr>
          <w:p w14:paraId="71F6CB4A" w14:textId="77777777" w:rsidR="006D2E98" w:rsidRPr="009E707A" w:rsidRDefault="006D2E98" w:rsidP="00CF21F1">
            <w:pPr>
              <w:pStyle w:val="Text2"/>
              <w:rPr>
                <w:sz w:val="20"/>
                <w:szCs w:val="18"/>
              </w:rPr>
            </w:pPr>
            <w:r w:rsidRPr="009E707A">
              <w:rPr>
                <w:sz w:val="20"/>
                <w:szCs w:val="18"/>
              </w:rPr>
              <w:t>Passed</w:t>
            </w:r>
          </w:p>
        </w:tc>
        <w:tc>
          <w:tcPr>
            <w:tcW w:w="1009" w:type="dxa"/>
            <w:tcBorders>
              <w:top w:val="nil"/>
              <w:left w:val="nil"/>
              <w:bottom w:val="single" w:sz="8" w:space="0" w:color="000000"/>
              <w:right w:val="single" w:sz="8" w:space="0" w:color="000000"/>
            </w:tcBorders>
            <w:tcMar>
              <w:top w:w="100" w:type="dxa"/>
              <w:left w:w="100" w:type="dxa"/>
              <w:bottom w:w="100" w:type="dxa"/>
              <w:right w:w="100" w:type="dxa"/>
            </w:tcMar>
          </w:tcPr>
          <w:p w14:paraId="23E1CAB3" w14:textId="54F61BA6" w:rsidR="006D2E98" w:rsidRPr="009E707A" w:rsidRDefault="00CF21F1" w:rsidP="00CF21F1">
            <w:pPr>
              <w:pStyle w:val="Text2"/>
              <w:rPr>
                <w:sz w:val="20"/>
                <w:szCs w:val="18"/>
              </w:rPr>
            </w:pPr>
            <w:r w:rsidRPr="009E707A">
              <w:rPr>
                <w:sz w:val="20"/>
                <w:szCs w:val="18"/>
              </w:rPr>
              <w:t>26.5.1</w:t>
            </w:r>
          </w:p>
        </w:tc>
        <w:tc>
          <w:tcPr>
            <w:tcW w:w="1389" w:type="dxa"/>
            <w:tcBorders>
              <w:top w:val="nil"/>
              <w:left w:val="nil"/>
              <w:bottom w:val="single" w:sz="8" w:space="0" w:color="000000"/>
              <w:right w:val="single" w:sz="8" w:space="0" w:color="000000"/>
            </w:tcBorders>
            <w:tcMar>
              <w:top w:w="100" w:type="dxa"/>
              <w:left w:w="100" w:type="dxa"/>
              <w:bottom w:w="100" w:type="dxa"/>
              <w:right w:w="100" w:type="dxa"/>
            </w:tcMar>
          </w:tcPr>
          <w:p w14:paraId="2829EF66" w14:textId="77777777" w:rsidR="006D2E98" w:rsidRPr="009E707A" w:rsidRDefault="006D2E98" w:rsidP="00CF21F1">
            <w:pPr>
              <w:pStyle w:val="Text2"/>
              <w:rPr>
                <w:color w:val="FF0000"/>
                <w:sz w:val="20"/>
                <w:szCs w:val="18"/>
              </w:rPr>
            </w:pPr>
            <w:r w:rsidRPr="009E707A">
              <w:rPr>
                <w:color w:val="FF0000"/>
                <w:sz w:val="20"/>
                <w:szCs w:val="18"/>
              </w:rPr>
              <w:t xml:space="preserve"> </w:t>
            </w:r>
          </w:p>
        </w:tc>
      </w:tr>
    </w:tbl>
    <w:p w14:paraId="6DF06519" w14:textId="77777777" w:rsidR="006D2E98" w:rsidRPr="009E707A" w:rsidRDefault="006D2E98" w:rsidP="00CF21F1">
      <w:pPr>
        <w:pStyle w:val="Text2"/>
        <w:rPr>
          <w:sz w:val="20"/>
          <w:szCs w:val="18"/>
        </w:rPr>
      </w:pPr>
    </w:p>
    <w:p w14:paraId="6E4D6C8B" w14:textId="77777777" w:rsidR="00650692" w:rsidRDefault="00650692" w:rsidP="00CF21F1">
      <w:pPr>
        <w:pStyle w:val="Text2"/>
        <w:rPr>
          <w:rStyle w:val="TitleChar"/>
          <w:rFonts w:ascii="Oswald" w:eastAsia="Times New Roman" w:hAnsi="Oswald" w:cs="Times New Roman"/>
          <w:color w:val="AE2674"/>
          <w:sz w:val="32"/>
          <w:szCs w:val="32"/>
        </w:rPr>
      </w:pPr>
      <w:bookmarkStart w:id="15" w:name="_3whwml4" w:colFirst="0" w:colLast="0"/>
      <w:bookmarkEnd w:id="15"/>
      <w:r>
        <w:rPr>
          <w:rStyle w:val="TitleChar"/>
          <w:rFonts w:ascii="Oswald" w:eastAsia="Times New Roman" w:hAnsi="Oswald" w:cs="Times New Roman"/>
          <w:color w:val="AE2674"/>
          <w:sz w:val="32"/>
          <w:szCs w:val="32"/>
        </w:rPr>
        <w:br w:type="page"/>
      </w:r>
    </w:p>
    <w:p w14:paraId="3A6360DA" w14:textId="14071215" w:rsidR="006D2E98" w:rsidRPr="00650692" w:rsidRDefault="006D2E98" w:rsidP="00650692">
      <w:pPr>
        <w:pStyle w:val="HeadingSub"/>
        <w:rPr>
          <w:rStyle w:val="TitleChar"/>
          <w:rFonts w:ascii="Oswald" w:eastAsia="Times New Roman" w:hAnsi="Oswald" w:cs="Times New Roman"/>
          <w:color w:val="AE2674"/>
          <w:sz w:val="32"/>
          <w:szCs w:val="32"/>
        </w:rPr>
      </w:pPr>
      <w:r w:rsidRPr="00650692">
        <w:rPr>
          <w:rStyle w:val="TitleChar"/>
          <w:rFonts w:ascii="Oswald" w:eastAsia="Times New Roman" w:hAnsi="Oswald" w:cs="Times New Roman"/>
          <w:color w:val="AE2674"/>
          <w:sz w:val="32"/>
          <w:szCs w:val="32"/>
        </w:rPr>
        <w:lastRenderedPageBreak/>
        <w:t>4.3 Defects</w:t>
      </w:r>
    </w:p>
    <w:p w14:paraId="0D47CFB6" w14:textId="77777777" w:rsidR="00BA220D" w:rsidRDefault="00BA220D" w:rsidP="00CF21F1">
      <w:pPr>
        <w:pStyle w:val="Text2"/>
      </w:pPr>
    </w:p>
    <w:p w14:paraId="11874CE9" w14:textId="424C899B" w:rsidR="006D2E98" w:rsidRDefault="006D2E98" w:rsidP="00CF21F1">
      <w:pPr>
        <w:pStyle w:val="Text2"/>
      </w:pPr>
      <w:r>
        <w:t>At the end of this test</w:t>
      </w:r>
      <w:r>
        <w:rPr>
          <w:color w:val="4472C4"/>
        </w:rPr>
        <w:t xml:space="preserve"> </w:t>
      </w:r>
      <w:r>
        <w:t>phase, the closing summary of defects raised is as follows:</w:t>
      </w:r>
    </w:p>
    <w:p w14:paraId="0E9E4596" w14:textId="77777777" w:rsidR="006D2E98" w:rsidRDefault="006D2E98" w:rsidP="00CF21F1">
      <w:pPr>
        <w:pStyle w:val="Text2"/>
      </w:pPr>
    </w:p>
    <w:tbl>
      <w:tblPr>
        <w:tblW w:w="985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8"/>
        <w:gridCol w:w="2340"/>
        <w:gridCol w:w="2186"/>
      </w:tblGrid>
      <w:tr w:rsidR="006D2E98" w:rsidRPr="009E707A" w14:paraId="6A64F276" w14:textId="77777777" w:rsidTr="009E3197">
        <w:tc>
          <w:tcPr>
            <w:tcW w:w="5328" w:type="dxa"/>
            <w:tcBorders>
              <w:bottom w:val="single" w:sz="12" w:space="0" w:color="000000"/>
            </w:tcBorders>
            <w:shd w:val="clear" w:color="auto" w:fill="CCCCCC"/>
          </w:tcPr>
          <w:p w14:paraId="68E05525" w14:textId="77777777" w:rsidR="006D2E98" w:rsidRPr="009E707A" w:rsidRDefault="006D2E98" w:rsidP="00CF21F1">
            <w:pPr>
              <w:pStyle w:val="Text2"/>
              <w:rPr>
                <w:b/>
                <w:sz w:val="20"/>
                <w:szCs w:val="18"/>
              </w:rPr>
            </w:pPr>
            <w:r w:rsidRPr="009E707A">
              <w:rPr>
                <w:b/>
                <w:sz w:val="20"/>
                <w:szCs w:val="18"/>
              </w:rPr>
              <w:t>Metric</w:t>
            </w:r>
          </w:p>
        </w:tc>
        <w:tc>
          <w:tcPr>
            <w:tcW w:w="2340" w:type="dxa"/>
            <w:tcBorders>
              <w:bottom w:val="single" w:sz="12" w:space="0" w:color="000000"/>
            </w:tcBorders>
            <w:shd w:val="clear" w:color="auto" w:fill="CCCCCC"/>
          </w:tcPr>
          <w:p w14:paraId="012F5B7D" w14:textId="77777777" w:rsidR="006D2E98" w:rsidRPr="009E707A" w:rsidRDefault="006D2E98" w:rsidP="00CF21F1">
            <w:pPr>
              <w:pStyle w:val="Text2"/>
              <w:rPr>
                <w:b/>
                <w:sz w:val="20"/>
                <w:szCs w:val="18"/>
              </w:rPr>
            </w:pPr>
            <w:r w:rsidRPr="009E707A">
              <w:rPr>
                <w:b/>
                <w:sz w:val="20"/>
                <w:szCs w:val="18"/>
              </w:rPr>
              <w:t>Number</w:t>
            </w:r>
          </w:p>
        </w:tc>
        <w:tc>
          <w:tcPr>
            <w:tcW w:w="2186" w:type="dxa"/>
            <w:tcBorders>
              <w:bottom w:val="single" w:sz="12" w:space="0" w:color="000000"/>
            </w:tcBorders>
            <w:shd w:val="clear" w:color="auto" w:fill="CCCCCC"/>
          </w:tcPr>
          <w:p w14:paraId="10D5853B" w14:textId="77777777" w:rsidR="006D2E98" w:rsidRPr="009E707A" w:rsidRDefault="006D2E98" w:rsidP="00CF21F1">
            <w:pPr>
              <w:pStyle w:val="Text2"/>
              <w:rPr>
                <w:b/>
                <w:sz w:val="20"/>
                <w:szCs w:val="18"/>
              </w:rPr>
            </w:pPr>
            <w:r w:rsidRPr="009E707A">
              <w:rPr>
                <w:b/>
                <w:sz w:val="20"/>
                <w:szCs w:val="18"/>
              </w:rPr>
              <w:t>Percentage of total</w:t>
            </w:r>
          </w:p>
        </w:tc>
      </w:tr>
      <w:tr w:rsidR="006D2E98" w:rsidRPr="009E707A" w14:paraId="17491D10" w14:textId="77777777" w:rsidTr="009E3197">
        <w:tc>
          <w:tcPr>
            <w:tcW w:w="5328" w:type="dxa"/>
            <w:tcBorders>
              <w:top w:val="single" w:sz="12" w:space="0" w:color="000000"/>
            </w:tcBorders>
          </w:tcPr>
          <w:p w14:paraId="3DB68FE4" w14:textId="77777777" w:rsidR="006D2E98" w:rsidRPr="009E707A" w:rsidRDefault="006D2E98" w:rsidP="00CF21F1">
            <w:pPr>
              <w:pStyle w:val="Text2"/>
              <w:rPr>
                <w:sz w:val="20"/>
                <w:szCs w:val="18"/>
              </w:rPr>
            </w:pPr>
            <w:r w:rsidRPr="009E707A">
              <w:rPr>
                <w:sz w:val="20"/>
                <w:szCs w:val="18"/>
              </w:rPr>
              <w:t>Total number of defects raised</w:t>
            </w:r>
          </w:p>
        </w:tc>
        <w:tc>
          <w:tcPr>
            <w:tcW w:w="2340" w:type="dxa"/>
            <w:tcBorders>
              <w:top w:val="single" w:sz="12" w:space="0" w:color="000000"/>
            </w:tcBorders>
          </w:tcPr>
          <w:p w14:paraId="1FBAF918" w14:textId="77777777" w:rsidR="006D2E98" w:rsidRPr="009E707A" w:rsidRDefault="006D2E98" w:rsidP="00CF21F1">
            <w:pPr>
              <w:pStyle w:val="Text2"/>
              <w:rPr>
                <w:sz w:val="20"/>
                <w:szCs w:val="18"/>
              </w:rPr>
            </w:pPr>
            <w:r w:rsidRPr="009E707A">
              <w:rPr>
                <w:sz w:val="20"/>
                <w:szCs w:val="18"/>
              </w:rPr>
              <w:t>0</w:t>
            </w:r>
          </w:p>
        </w:tc>
        <w:tc>
          <w:tcPr>
            <w:tcW w:w="2186" w:type="dxa"/>
            <w:tcBorders>
              <w:top w:val="single" w:sz="12" w:space="0" w:color="000000"/>
            </w:tcBorders>
          </w:tcPr>
          <w:p w14:paraId="62F2CA55" w14:textId="77777777" w:rsidR="006D2E98" w:rsidRPr="009E707A" w:rsidRDefault="006D2E98" w:rsidP="00CF21F1">
            <w:pPr>
              <w:pStyle w:val="Text2"/>
              <w:rPr>
                <w:sz w:val="20"/>
                <w:szCs w:val="18"/>
              </w:rPr>
            </w:pPr>
            <w:r w:rsidRPr="009E707A">
              <w:rPr>
                <w:sz w:val="20"/>
                <w:szCs w:val="18"/>
              </w:rPr>
              <w:t>n/a</w:t>
            </w:r>
          </w:p>
        </w:tc>
      </w:tr>
      <w:tr w:rsidR="006D2E98" w:rsidRPr="009E707A" w14:paraId="40B72A9F" w14:textId="77777777" w:rsidTr="009E3197">
        <w:tc>
          <w:tcPr>
            <w:tcW w:w="5328" w:type="dxa"/>
          </w:tcPr>
          <w:p w14:paraId="6AEC9DCA" w14:textId="77777777" w:rsidR="006D2E98" w:rsidRPr="009E707A" w:rsidRDefault="006D2E98" w:rsidP="00CF21F1">
            <w:pPr>
              <w:pStyle w:val="Text2"/>
              <w:rPr>
                <w:sz w:val="20"/>
                <w:szCs w:val="18"/>
              </w:rPr>
            </w:pPr>
            <w:r w:rsidRPr="009E707A">
              <w:rPr>
                <w:sz w:val="20"/>
                <w:szCs w:val="18"/>
              </w:rPr>
              <w:tab/>
              <w:t>Total number of Critical defects raised</w:t>
            </w:r>
          </w:p>
        </w:tc>
        <w:tc>
          <w:tcPr>
            <w:tcW w:w="2340" w:type="dxa"/>
          </w:tcPr>
          <w:p w14:paraId="126E4A51" w14:textId="77777777" w:rsidR="006D2E98" w:rsidRPr="009E707A" w:rsidRDefault="006D2E98" w:rsidP="00CF21F1">
            <w:pPr>
              <w:pStyle w:val="Text2"/>
              <w:rPr>
                <w:sz w:val="20"/>
                <w:szCs w:val="18"/>
              </w:rPr>
            </w:pPr>
            <w:r w:rsidRPr="009E707A">
              <w:rPr>
                <w:sz w:val="20"/>
                <w:szCs w:val="18"/>
              </w:rPr>
              <w:t>0</w:t>
            </w:r>
          </w:p>
        </w:tc>
        <w:tc>
          <w:tcPr>
            <w:tcW w:w="2186" w:type="dxa"/>
          </w:tcPr>
          <w:p w14:paraId="2C25C9B0" w14:textId="77777777" w:rsidR="006D2E98" w:rsidRPr="009E707A" w:rsidRDefault="006D2E98" w:rsidP="00CF21F1">
            <w:pPr>
              <w:pStyle w:val="Text2"/>
              <w:rPr>
                <w:sz w:val="20"/>
                <w:szCs w:val="18"/>
              </w:rPr>
            </w:pPr>
            <w:r w:rsidRPr="009E707A">
              <w:rPr>
                <w:sz w:val="20"/>
                <w:szCs w:val="18"/>
              </w:rPr>
              <w:t>n/a</w:t>
            </w:r>
          </w:p>
        </w:tc>
      </w:tr>
      <w:tr w:rsidR="006D2E98" w:rsidRPr="009E707A" w14:paraId="1D8E51E8" w14:textId="77777777" w:rsidTr="009E3197">
        <w:tc>
          <w:tcPr>
            <w:tcW w:w="5328" w:type="dxa"/>
          </w:tcPr>
          <w:p w14:paraId="4DEAECC1" w14:textId="77777777" w:rsidR="006D2E98" w:rsidRPr="009E707A" w:rsidRDefault="006D2E98" w:rsidP="00CF21F1">
            <w:pPr>
              <w:pStyle w:val="Text2"/>
              <w:rPr>
                <w:sz w:val="20"/>
                <w:szCs w:val="18"/>
              </w:rPr>
            </w:pPr>
            <w:r w:rsidRPr="009E707A">
              <w:rPr>
                <w:sz w:val="20"/>
                <w:szCs w:val="18"/>
              </w:rPr>
              <w:tab/>
              <w:t>Total number of High defects raised</w:t>
            </w:r>
          </w:p>
        </w:tc>
        <w:tc>
          <w:tcPr>
            <w:tcW w:w="2340" w:type="dxa"/>
          </w:tcPr>
          <w:p w14:paraId="48897D88" w14:textId="77777777" w:rsidR="006D2E98" w:rsidRPr="009E707A" w:rsidRDefault="006D2E98" w:rsidP="00CF21F1">
            <w:pPr>
              <w:pStyle w:val="Text2"/>
              <w:rPr>
                <w:sz w:val="20"/>
                <w:szCs w:val="18"/>
              </w:rPr>
            </w:pPr>
            <w:r w:rsidRPr="009E707A">
              <w:rPr>
                <w:sz w:val="20"/>
                <w:szCs w:val="18"/>
              </w:rPr>
              <w:t>0</w:t>
            </w:r>
          </w:p>
        </w:tc>
        <w:tc>
          <w:tcPr>
            <w:tcW w:w="2186" w:type="dxa"/>
          </w:tcPr>
          <w:p w14:paraId="5DA1A6F1" w14:textId="77777777" w:rsidR="006D2E98" w:rsidRPr="009E707A" w:rsidRDefault="006D2E98" w:rsidP="00CF21F1">
            <w:pPr>
              <w:pStyle w:val="Text2"/>
              <w:rPr>
                <w:sz w:val="20"/>
                <w:szCs w:val="18"/>
              </w:rPr>
            </w:pPr>
            <w:r w:rsidRPr="009E707A">
              <w:rPr>
                <w:sz w:val="20"/>
                <w:szCs w:val="18"/>
              </w:rPr>
              <w:t>n/a</w:t>
            </w:r>
          </w:p>
        </w:tc>
      </w:tr>
      <w:tr w:rsidR="006D2E98" w:rsidRPr="009E707A" w14:paraId="10D2AFF7" w14:textId="77777777" w:rsidTr="009E3197">
        <w:tc>
          <w:tcPr>
            <w:tcW w:w="5328" w:type="dxa"/>
            <w:tcBorders>
              <w:bottom w:val="single" w:sz="4" w:space="0" w:color="000000"/>
            </w:tcBorders>
          </w:tcPr>
          <w:p w14:paraId="77E8E966" w14:textId="77777777" w:rsidR="006D2E98" w:rsidRPr="009E707A" w:rsidRDefault="006D2E98" w:rsidP="00CF21F1">
            <w:pPr>
              <w:pStyle w:val="Text2"/>
              <w:rPr>
                <w:sz w:val="20"/>
                <w:szCs w:val="18"/>
              </w:rPr>
            </w:pPr>
            <w:r w:rsidRPr="009E707A">
              <w:rPr>
                <w:sz w:val="20"/>
                <w:szCs w:val="18"/>
              </w:rPr>
              <w:tab/>
              <w:t xml:space="preserve">Total number of </w:t>
            </w:r>
            <w:proofErr w:type="gramStart"/>
            <w:r w:rsidRPr="009E707A">
              <w:rPr>
                <w:sz w:val="20"/>
                <w:szCs w:val="18"/>
              </w:rPr>
              <w:t>Medium</w:t>
            </w:r>
            <w:proofErr w:type="gramEnd"/>
            <w:r w:rsidRPr="009E707A">
              <w:rPr>
                <w:sz w:val="20"/>
                <w:szCs w:val="18"/>
              </w:rPr>
              <w:t xml:space="preserve"> defects raised</w:t>
            </w:r>
          </w:p>
        </w:tc>
        <w:tc>
          <w:tcPr>
            <w:tcW w:w="2340" w:type="dxa"/>
            <w:tcBorders>
              <w:bottom w:val="single" w:sz="4" w:space="0" w:color="000000"/>
            </w:tcBorders>
          </w:tcPr>
          <w:p w14:paraId="3D4EF021" w14:textId="77777777" w:rsidR="006D2E98" w:rsidRPr="009E707A" w:rsidRDefault="006D2E98" w:rsidP="00CF21F1">
            <w:pPr>
              <w:pStyle w:val="Text2"/>
              <w:rPr>
                <w:sz w:val="20"/>
                <w:szCs w:val="18"/>
              </w:rPr>
            </w:pPr>
            <w:r w:rsidRPr="009E707A">
              <w:rPr>
                <w:sz w:val="20"/>
                <w:szCs w:val="18"/>
              </w:rPr>
              <w:t>0</w:t>
            </w:r>
          </w:p>
        </w:tc>
        <w:tc>
          <w:tcPr>
            <w:tcW w:w="2186" w:type="dxa"/>
            <w:tcBorders>
              <w:bottom w:val="single" w:sz="4" w:space="0" w:color="000000"/>
            </w:tcBorders>
          </w:tcPr>
          <w:p w14:paraId="185F086B" w14:textId="77777777" w:rsidR="006D2E98" w:rsidRPr="009E707A" w:rsidRDefault="006D2E98" w:rsidP="00CF21F1">
            <w:pPr>
              <w:pStyle w:val="Text2"/>
              <w:rPr>
                <w:sz w:val="20"/>
                <w:szCs w:val="18"/>
              </w:rPr>
            </w:pPr>
            <w:r w:rsidRPr="009E707A">
              <w:rPr>
                <w:sz w:val="20"/>
                <w:szCs w:val="18"/>
              </w:rPr>
              <w:t>n/a</w:t>
            </w:r>
          </w:p>
        </w:tc>
      </w:tr>
      <w:tr w:rsidR="006D2E98" w:rsidRPr="009E707A" w14:paraId="2F6EB08E" w14:textId="77777777" w:rsidTr="009E3197">
        <w:tc>
          <w:tcPr>
            <w:tcW w:w="5328" w:type="dxa"/>
            <w:tcBorders>
              <w:bottom w:val="single" w:sz="12" w:space="0" w:color="000000"/>
            </w:tcBorders>
          </w:tcPr>
          <w:p w14:paraId="7DB547F4" w14:textId="77777777" w:rsidR="006D2E98" w:rsidRPr="009E707A" w:rsidRDefault="006D2E98" w:rsidP="00CF21F1">
            <w:pPr>
              <w:pStyle w:val="Text2"/>
              <w:rPr>
                <w:sz w:val="20"/>
                <w:szCs w:val="18"/>
              </w:rPr>
            </w:pPr>
            <w:r w:rsidRPr="009E707A">
              <w:rPr>
                <w:sz w:val="20"/>
                <w:szCs w:val="18"/>
              </w:rPr>
              <w:tab/>
              <w:t>Total number of Low defects raised</w:t>
            </w:r>
          </w:p>
        </w:tc>
        <w:tc>
          <w:tcPr>
            <w:tcW w:w="2340" w:type="dxa"/>
            <w:tcBorders>
              <w:bottom w:val="single" w:sz="12" w:space="0" w:color="000000"/>
            </w:tcBorders>
          </w:tcPr>
          <w:p w14:paraId="2E9668CF" w14:textId="77777777" w:rsidR="006D2E98" w:rsidRPr="009E707A" w:rsidRDefault="006D2E98" w:rsidP="00CF21F1">
            <w:pPr>
              <w:pStyle w:val="Text2"/>
              <w:rPr>
                <w:sz w:val="20"/>
                <w:szCs w:val="18"/>
              </w:rPr>
            </w:pPr>
            <w:r w:rsidRPr="009E707A">
              <w:rPr>
                <w:sz w:val="20"/>
                <w:szCs w:val="18"/>
              </w:rPr>
              <w:t>0</w:t>
            </w:r>
          </w:p>
        </w:tc>
        <w:tc>
          <w:tcPr>
            <w:tcW w:w="2186" w:type="dxa"/>
            <w:tcBorders>
              <w:bottom w:val="single" w:sz="12" w:space="0" w:color="000000"/>
            </w:tcBorders>
          </w:tcPr>
          <w:p w14:paraId="5B3F88C4" w14:textId="77777777" w:rsidR="006D2E98" w:rsidRPr="009E707A" w:rsidRDefault="006D2E98" w:rsidP="00CF21F1">
            <w:pPr>
              <w:pStyle w:val="Text2"/>
              <w:rPr>
                <w:sz w:val="20"/>
                <w:szCs w:val="18"/>
              </w:rPr>
            </w:pPr>
            <w:r w:rsidRPr="009E707A">
              <w:rPr>
                <w:sz w:val="20"/>
                <w:szCs w:val="18"/>
              </w:rPr>
              <w:t>n/a</w:t>
            </w:r>
          </w:p>
        </w:tc>
      </w:tr>
      <w:tr w:rsidR="006D2E98" w:rsidRPr="009E707A" w14:paraId="675F5B0F" w14:textId="77777777" w:rsidTr="009E3197">
        <w:tc>
          <w:tcPr>
            <w:tcW w:w="5328" w:type="dxa"/>
          </w:tcPr>
          <w:p w14:paraId="4477F9E6" w14:textId="77777777" w:rsidR="006D2E98" w:rsidRPr="009E707A" w:rsidRDefault="006D2E98" w:rsidP="00CF21F1">
            <w:pPr>
              <w:pStyle w:val="Text2"/>
              <w:rPr>
                <w:sz w:val="20"/>
                <w:szCs w:val="18"/>
              </w:rPr>
            </w:pPr>
            <w:r w:rsidRPr="009E707A">
              <w:rPr>
                <w:sz w:val="20"/>
                <w:szCs w:val="18"/>
              </w:rPr>
              <w:t>Total number of defects open</w:t>
            </w:r>
          </w:p>
        </w:tc>
        <w:tc>
          <w:tcPr>
            <w:tcW w:w="2340" w:type="dxa"/>
          </w:tcPr>
          <w:p w14:paraId="49BABCE1" w14:textId="5751FC01" w:rsidR="006D2E98" w:rsidRPr="009E707A" w:rsidRDefault="00286434" w:rsidP="00CF21F1">
            <w:pPr>
              <w:pStyle w:val="Text2"/>
              <w:rPr>
                <w:sz w:val="20"/>
                <w:szCs w:val="18"/>
              </w:rPr>
            </w:pPr>
            <w:r>
              <w:rPr>
                <w:sz w:val="20"/>
                <w:szCs w:val="18"/>
              </w:rPr>
              <w:t>7</w:t>
            </w:r>
          </w:p>
        </w:tc>
        <w:tc>
          <w:tcPr>
            <w:tcW w:w="2186" w:type="dxa"/>
          </w:tcPr>
          <w:p w14:paraId="1BECD2CA" w14:textId="77777777" w:rsidR="006D2E98" w:rsidRPr="009E707A" w:rsidRDefault="006D2E98" w:rsidP="00CF21F1">
            <w:pPr>
              <w:pStyle w:val="Text2"/>
              <w:rPr>
                <w:sz w:val="20"/>
                <w:szCs w:val="18"/>
              </w:rPr>
            </w:pPr>
          </w:p>
        </w:tc>
      </w:tr>
      <w:tr w:rsidR="006D2E98" w:rsidRPr="009E707A" w14:paraId="1F70247F" w14:textId="77777777" w:rsidTr="009E3197">
        <w:tc>
          <w:tcPr>
            <w:tcW w:w="5328" w:type="dxa"/>
          </w:tcPr>
          <w:p w14:paraId="503539D2" w14:textId="77777777" w:rsidR="006D2E98" w:rsidRPr="009E707A" w:rsidRDefault="006D2E98" w:rsidP="00CF21F1">
            <w:pPr>
              <w:pStyle w:val="Text2"/>
              <w:rPr>
                <w:sz w:val="20"/>
                <w:szCs w:val="18"/>
              </w:rPr>
            </w:pPr>
            <w:r w:rsidRPr="009E707A">
              <w:rPr>
                <w:sz w:val="20"/>
                <w:szCs w:val="18"/>
              </w:rPr>
              <w:tab/>
              <w:t>Total number of Critical Defects open</w:t>
            </w:r>
          </w:p>
        </w:tc>
        <w:tc>
          <w:tcPr>
            <w:tcW w:w="2340" w:type="dxa"/>
          </w:tcPr>
          <w:p w14:paraId="24F8124B" w14:textId="77777777" w:rsidR="006D2E98" w:rsidRPr="009E707A" w:rsidRDefault="006D2E98" w:rsidP="00CF21F1">
            <w:pPr>
              <w:pStyle w:val="Text2"/>
              <w:rPr>
                <w:sz w:val="20"/>
                <w:szCs w:val="18"/>
              </w:rPr>
            </w:pPr>
            <w:r w:rsidRPr="009E707A">
              <w:rPr>
                <w:sz w:val="20"/>
                <w:szCs w:val="18"/>
              </w:rPr>
              <w:t>0</w:t>
            </w:r>
          </w:p>
        </w:tc>
        <w:tc>
          <w:tcPr>
            <w:tcW w:w="2186" w:type="dxa"/>
          </w:tcPr>
          <w:p w14:paraId="5BE29B64" w14:textId="77777777" w:rsidR="006D2E98" w:rsidRPr="009E707A" w:rsidRDefault="006D2E98" w:rsidP="00CF21F1">
            <w:pPr>
              <w:pStyle w:val="Text2"/>
              <w:rPr>
                <w:sz w:val="20"/>
                <w:szCs w:val="18"/>
              </w:rPr>
            </w:pPr>
            <w:r w:rsidRPr="009E707A">
              <w:rPr>
                <w:sz w:val="20"/>
                <w:szCs w:val="18"/>
              </w:rPr>
              <w:t>n/a</w:t>
            </w:r>
          </w:p>
        </w:tc>
      </w:tr>
      <w:tr w:rsidR="006D2E98" w:rsidRPr="009E707A" w14:paraId="710F617B" w14:textId="77777777" w:rsidTr="009E3197">
        <w:tc>
          <w:tcPr>
            <w:tcW w:w="5328" w:type="dxa"/>
          </w:tcPr>
          <w:p w14:paraId="2C34D575" w14:textId="77777777" w:rsidR="006D2E98" w:rsidRPr="009E707A" w:rsidRDefault="006D2E98" w:rsidP="00CF21F1">
            <w:pPr>
              <w:pStyle w:val="Text2"/>
              <w:rPr>
                <w:sz w:val="20"/>
                <w:szCs w:val="18"/>
              </w:rPr>
            </w:pPr>
            <w:r w:rsidRPr="009E707A">
              <w:rPr>
                <w:sz w:val="20"/>
                <w:szCs w:val="18"/>
              </w:rPr>
              <w:tab/>
              <w:t>Total number of High Defects open</w:t>
            </w:r>
          </w:p>
        </w:tc>
        <w:tc>
          <w:tcPr>
            <w:tcW w:w="2340" w:type="dxa"/>
          </w:tcPr>
          <w:p w14:paraId="01EDC1A0" w14:textId="3AE26FB8" w:rsidR="006D2E98" w:rsidRPr="009E707A" w:rsidRDefault="00286434" w:rsidP="00CF21F1">
            <w:pPr>
              <w:pStyle w:val="Text2"/>
              <w:rPr>
                <w:sz w:val="20"/>
                <w:szCs w:val="18"/>
              </w:rPr>
            </w:pPr>
            <w:r>
              <w:rPr>
                <w:sz w:val="20"/>
                <w:szCs w:val="18"/>
              </w:rPr>
              <w:t>0</w:t>
            </w:r>
          </w:p>
        </w:tc>
        <w:tc>
          <w:tcPr>
            <w:tcW w:w="2186" w:type="dxa"/>
          </w:tcPr>
          <w:p w14:paraId="1929BB9E" w14:textId="6E25362A" w:rsidR="006D2E98" w:rsidRPr="009E707A" w:rsidRDefault="00286434" w:rsidP="00CF21F1">
            <w:pPr>
              <w:pStyle w:val="Text2"/>
              <w:rPr>
                <w:sz w:val="20"/>
                <w:szCs w:val="18"/>
              </w:rPr>
            </w:pPr>
            <w:r>
              <w:rPr>
                <w:sz w:val="20"/>
                <w:szCs w:val="18"/>
              </w:rPr>
              <w:t>n/a</w:t>
            </w:r>
          </w:p>
        </w:tc>
      </w:tr>
      <w:tr w:rsidR="006D2E98" w:rsidRPr="009E707A" w14:paraId="0D246669" w14:textId="77777777" w:rsidTr="009E3197">
        <w:tc>
          <w:tcPr>
            <w:tcW w:w="5328" w:type="dxa"/>
          </w:tcPr>
          <w:p w14:paraId="761BAEA8" w14:textId="77777777" w:rsidR="006D2E98" w:rsidRPr="009E707A" w:rsidRDefault="006D2E98" w:rsidP="00CF21F1">
            <w:pPr>
              <w:pStyle w:val="Text2"/>
              <w:rPr>
                <w:sz w:val="20"/>
                <w:szCs w:val="18"/>
              </w:rPr>
            </w:pPr>
            <w:r w:rsidRPr="009E707A">
              <w:rPr>
                <w:sz w:val="20"/>
                <w:szCs w:val="18"/>
              </w:rPr>
              <w:tab/>
              <w:t>Total number of Medium Defects open</w:t>
            </w:r>
          </w:p>
        </w:tc>
        <w:tc>
          <w:tcPr>
            <w:tcW w:w="2340" w:type="dxa"/>
          </w:tcPr>
          <w:p w14:paraId="1F08505B" w14:textId="77777777" w:rsidR="006D2E98" w:rsidRPr="009E707A" w:rsidRDefault="006D2E98" w:rsidP="00CF21F1">
            <w:pPr>
              <w:pStyle w:val="Text2"/>
              <w:rPr>
                <w:sz w:val="20"/>
                <w:szCs w:val="18"/>
              </w:rPr>
            </w:pPr>
            <w:r w:rsidRPr="009E707A">
              <w:rPr>
                <w:sz w:val="20"/>
                <w:szCs w:val="18"/>
              </w:rPr>
              <w:t>2</w:t>
            </w:r>
          </w:p>
        </w:tc>
        <w:tc>
          <w:tcPr>
            <w:tcW w:w="2186" w:type="dxa"/>
          </w:tcPr>
          <w:p w14:paraId="1CFF6723" w14:textId="0B251E75" w:rsidR="006D2E98" w:rsidRPr="009E707A" w:rsidRDefault="00286434" w:rsidP="00CF21F1">
            <w:pPr>
              <w:pStyle w:val="Text2"/>
              <w:rPr>
                <w:sz w:val="20"/>
                <w:szCs w:val="18"/>
              </w:rPr>
            </w:pPr>
            <w:r>
              <w:rPr>
                <w:sz w:val="20"/>
                <w:szCs w:val="18"/>
              </w:rPr>
              <w:t>28.57</w:t>
            </w:r>
            <w:r w:rsidR="006D2E98" w:rsidRPr="009E707A">
              <w:rPr>
                <w:sz w:val="20"/>
                <w:szCs w:val="18"/>
              </w:rPr>
              <w:t>%</w:t>
            </w:r>
          </w:p>
        </w:tc>
      </w:tr>
      <w:tr w:rsidR="006D2E98" w:rsidRPr="009E707A" w14:paraId="026A952B" w14:textId="77777777" w:rsidTr="009E3197">
        <w:tc>
          <w:tcPr>
            <w:tcW w:w="5328" w:type="dxa"/>
            <w:tcBorders>
              <w:bottom w:val="single" w:sz="12" w:space="0" w:color="000000"/>
            </w:tcBorders>
          </w:tcPr>
          <w:p w14:paraId="48798291" w14:textId="77777777" w:rsidR="006D2E98" w:rsidRPr="009E707A" w:rsidRDefault="006D2E98" w:rsidP="00CF21F1">
            <w:pPr>
              <w:pStyle w:val="Text2"/>
              <w:rPr>
                <w:sz w:val="20"/>
                <w:szCs w:val="18"/>
              </w:rPr>
            </w:pPr>
            <w:r w:rsidRPr="009E707A">
              <w:rPr>
                <w:sz w:val="20"/>
                <w:szCs w:val="18"/>
              </w:rPr>
              <w:tab/>
              <w:t>Total number of Low defects open</w:t>
            </w:r>
          </w:p>
        </w:tc>
        <w:tc>
          <w:tcPr>
            <w:tcW w:w="2340" w:type="dxa"/>
            <w:tcBorders>
              <w:bottom w:val="single" w:sz="12" w:space="0" w:color="000000"/>
            </w:tcBorders>
          </w:tcPr>
          <w:p w14:paraId="7892C5E5" w14:textId="77777777" w:rsidR="006D2E98" w:rsidRPr="009E707A" w:rsidRDefault="006D2E98" w:rsidP="00CF21F1">
            <w:pPr>
              <w:pStyle w:val="Text2"/>
              <w:rPr>
                <w:sz w:val="20"/>
                <w:szCs w:val="18"/>
              </w:rPr>
            </w:pPr>
            <w:r w:rsidRPr="009E707A">
              <w:rPr>
                <w:sz w:val="20"/>
                <w:szCs w:val="18"/>
              </w:rPr>
              <w:t>5</w:t>
            </w:r>
          </w:p>
        </w:tc>
        <w:tc>
          <w:tcPr>
            <w:tcW w:w="2186" w:type="dxa"/>
            <w:tcBorders>
              <w:bottom w:val="single" w:sz="12" w:space="0" w:color="000000"/>
            </w:tcBorders>
          </w:tcPr>
          <w:p w14:paraId="31BEDE80" w14:textId="5E904E8B" w:rsidR="006D2E98" w:rsidRPr="009E707A" w:rsidRDefault="00286434" w:rsidP="00CF21F1">
            <w:pPr>
              <w:pStyle w:val="Text2"/>
              <w:rPr>
                <w:sz w:val="20"/>
                <w:szCs w:val="18"/>
              </w:rPr>
            </w:pPr>
            <w:r>
              <w:rPr>
                <w:sz w:val="20"/>
                <w:szCs w:val="18"/>
              </w:rPr>
              <w:t>71.43</w:t>
            </w:r>
            <w:r w:rsidR="006D2E98" w:rsidRPr="009E707A">
              <w:rPr>
                <w:sz w:val="20"/>
                <w:szCs w:val="18"/>
              </w:rPr>
              <w:t>%</w:t>
            </w:r>
          </w:p>
        </w:tc>
      </w:tr>
      <w:tr w:rsidR="006D2E98" w:rsidRPr="009E707A" w14:paraId="74497109" w14:textId="77777777" w:rsidTr="009E3197">
        <w:tc>
          <w:tcPr>
            <w:tcW w:w="5328" w:type="dxa"/>
            <w:tcBorders>
              <w:top w:val="single" w:sz="12" w:space="0" w:color="000000"/>
              <w:bottom w:val="single" w:sz="12" w:space="0" w:color="000000"/>
            </w:tcBorders>
          </w:tcPr>
          <w:p w14:paraId="4DE93CBB" w14:textId="77777777" w:rsidR="006D2E98" w:rsidRPr="009E707A" w:rsidRDefault="006D2E98" w:rsidP="00CF21F1">
            <w:pPr>
              <w:pStyle w:val="Text2"/>
              <w:rPr>
                <w:sz w:val="20"/>
                <w:szCs w:val="18"/>
              </w:rPr>
            </w:pPr>
            <w:r w:rsidRPr="009E707A">
              <w:rPr>
                <w:sz w:val="20"/>
                <w:szCs w:val="18"/>
              </w:rPr>
              <w:t>Total number of defects closed</w:t>
            </w:r>
          </w:p>
        </w:tc>
        <w:tc>
          <w:tcPr>
            <w:tcW w:w="2340" w:type="dxa"/>
            <w:tcBorders>
              <w:top w:val="single" w:sz="12" w:space="0" w:color="000000"/>
              <w:bottom w:val="single" w:sz="12" w:space="0" w:color="000000"/>
            </w:tcBorders>
          </w:tcPr>
          <w:p w14:paraId="07CBAEED" w14:textId="77777777" w:rsidR="006D2E98" w:rsidRPr="009E707A" w:rsidRDefault="006D2E98" w:rsidP="00CF21F1">
            <w:pPr>
              <w:pStyle w:val="Text2"/>
              <w:rPr>
                <w:sz w:val="20"/>
                <w:szCs w:val="18"/>
              </w:rPr>
            </w:pPr>
            <w:r w:rsidRPr="009E707A">
              <w:rPr>
                <w:sz w:val="20"/>
                <w:szCs w:val="18"/>
              </w:rPr>
              <w:t>0</w:t>
            </w:r>
          </w:p>
        </w:tc>
        <w:tc>
          <w:tcPr>
            <w:tcW w:w="2186" w:type="dxa"/>
            <w:tcBorders>
              <w:top w:val="single" w:sz="12" w:space="0" w:color="000000"/>
              <w:bottom w:val="single" w:sz="12" w:space="0" w:color="000000"/>
            </w:tcBorders>
          </w:tcPr>
          <w:p w14:paraId="2C026E2D" w14:textId="77777777" w:rsidR="006D2E98" w:rsidRPr="009E707A" w:rsidRDefault="006D2E98" w:rsidP="00CF21F1">
            <w:pPr>
              <w:pStyle w:val="Text2"/>
              <w:rPr>
                <w:sz w:val="20"/>
                <w:szCs w:val="18"/>
              </w:rPr>
            </w:pPr>
          </w:p>
        </w:tc>
      </w:tr>
    </w:tbl>
    <w:p w14:paraId="36B10C94" w14:textId="3720AB13" w:rsidR="006D2E98" w:rsidRDefault="006D2E98" w:rsidP="00CF21F1">
      <w:pPr>
        <w:pStyle w:val="Text2"/>
      </w:pPr>
    </w:p>
    <w:p w14:paraId="2EDA6E07" w14:textId="6927AFD6" w:rsidR="006D2E98" w:rsidRDefault="006D2E98" w:rsidP="00CF21F1">
      <w:pPr>
        <w:pStyle w:val="Text2"/>
        <w:rPr>
          <w:i/>
          <w:iCs/>
        </w:rPr>
      </w:pPr>
      <w:r w:rsidRPr="00CF21F1">
        <w:rPr>
          <w:i/>
          <w:iCs/>
        </w:rPr>
        <w:t>NOTE - The terms critical/high/medium/low in relation to defects are used predominantly to reflect the business urgency in seeking a resolution to that defect and provide no indication of risk severity for the purposes of clinical safety.</w:t>
      </w:r>
    </w:p>
    <w:p w14:paraId="18240D15" w14:textId="77777777" w:rsidR="00CF21F1" w:rsidRPr="00CF21F1" w:rsidRDefault="00CF21F1" w:rsidP="00CF21F1">
      <w:pPr>
        <w:pStyle w:val="Text2"/>
        <w:rPr>
          <w:i/>
          <w:iCs/>
        </w:rPr>
      </w:pPr>
    </w:p>
    <w:p w14:paraId="0CBBC396" w14:textId="77777777" w:rsidR="006D2E98" w:rsidRPr="00CF21F1" w:rsidRDefault="006D2E98" w:rsidP="00CF21F1">
      <w:pPr>
        <w:pStyle w:val="HeadingSub"/>
        <w:rPr>
          <w:rStyle w:val="TitleChar"/>
          <w:rFonts w:ascii="Oswald" w:eastAsia="Times New Roman" w:hAnsi="Oswald" w:cs="Times New Roman"/>
          <w:color w:val="AE2674"/>
          <w:sz w:val="32"/>
          <w:szCs w:val="32"/>
        </w:rPr>
      </w:pPr>
      <w:bookmarkStart w:id="16" w:name="_qsh70q" w:colFirst="0" w:colLast="0"/>
      <w:bookmarkEnd w:id="16"/>
      <w:r w:rsidRPr="00CF21F1">
        <w:rPr>
          <w:rStyle w:val="TitleChar"/>
          <w:rFonts w:ascii="Oswald" w:eastAsia="Times New Roman" w:hAnsi="Oswald" w:cs="Times New Roman"/>
          <w:color w:val="AE2674"/>
          <w:sz w:val="32"/>
          <w:szCs w:val="32"/>
        </w:rPr>
        <w:t>4.3.1 Open Defects</w:t>
      </w:r>
    </w:p>
    <w:p w14:paraId="7923600B" w14:textId="77777777" w:rsidR="00BA220D" w:rsidRDefault="00BA220D" w:rsidP="00CF21F1">
      <w:pPr>
        <w:pStyle w:val="Text2"/>
      </w:pPr>
    </w:p>
    <w:p w14:paraId="1A4AF815" w14:textId="0EBCB974" w:rsidR="006D2E98" w:rsidRDefault="006D2E98" w:rsidP="00CF21F1">
      <w:pPr>
        <w:pStyle w:val="Text2"/>
      </w:pPr>
      <w:r>
        <w:t>The remaining open defects are reported by their criticality below. The summary includes the number of allowable open defects specified and signed off as part of the exit criteria defined in the project test strategy and phase test plan.</w:t>
      </w:r>
    </w:p>
    <w:p w14:paraId="491C0602" w14:textId="77777777" w:rsidR="006D2E98" w:rsidRDefault="006D2E98" w:rsidP="006D2E98"/>
    <w:p w14:paraId="531F6666" w14:textId="77777777" w:rsidR="006D2E98" w:rsidRDefault="006D2E98" w:rsidP="00CF21F1">
      <w:pPr>
        <w:pStyle w:val="HeadingSub"/>
      </w:pPr>
      <w:bookmarkStart w:id="17" w:name="_3as4poj" w:colFirst="0" w:colLast="0"/>
      <w:bookmarkEnd w:id="17"/>
      <w:r>
        <w:t>4.3.1.1 Open Critical Defects</w:t>
      </w:r>
    </w:p>
    <w:p w14:paraId="752D15A8" w14:textId="77777777" w:rsidR="00BA220D" w:rsidRDefault="00BA220D" w:rsidP="00CF21F1">
      <w:pPr>
        <w:pStyle w:val="Text2"/>
        <w:rPr>
          <w:sz w:val="20"/>
          <w:szCs w:val="18"/>
        </w:rPr>
      </w:pPr>
    </w:p>
    <w:p w14:paraId="76A83191" w14:textId="5D287C15" w:rsidR="006D2E98" w:rsidRPr="009E707A" w:rsidRDefault="006D2E98" w:rsidP="00CF21F1">
      <w:pPr>
        <w:pStyle w:val="Text2"/>
        <w:rPr>
          <w:i/>
          <w:color w:val="FF0000"/>
          <w:sz w:val="20"/>
          <w:szCs w:val="18"/>
        </w:rPr>
      </w:pPr>
      <w:r w:rsidRPr="009E707A">
        <w:rPr>
          <w:sz w:val="20"/>
          <w:szCs w:val="18"/>
        </w:rPr>
        <w:t>Summary</w:t>
      </w:r>
    </w:p>
    <w:tbl>
      <w:tblPr>
        <w:tblW w:w="9782"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620"/>
        <w:gridCol w:w="1440"/>
        <w:gridCol w:w="4382"/>
      </w:tblGrid>
      <w:tr w:rsidR="006D2E98" w:rsidRPr="009E707A" w14:paraId="2A841DC2" w14:textId="77777777" w:rsidTr="00CF21F1">
        <w:tc>
          <w:tcPr>
            <w:tcW w:w="2340" w:type="dxa"/>
            <w:shd w:val="clear" w:color="auto" w:fill="CCCCCC"/>
          </w:tcPr>
          <w:p w14:paraId="2D8271B3" w14:textId="77777777" w:rsidR="006D2E98" w:rsidRPr="009E707A" w:rsidRDefault="006D2E98" w:rsidP="00CF21F1">
            <w:pPr>
              <w:pStyle w:val="Text2"/>
              <w:rPr>
                <w:sz w:val="20"/>
                <w:szCs w:val="18"/>
              </w:rPr>
            </w:pPr>
            <w:r w:rsidRPr="009E707A">
              <w:rPr>
                <w:sz w:val="20"/>
                <w:szCs w:val="18"/>
              </w:rPr>
              <w:t>Criticality</w:t>
            </w:r>
          </w:p>
        </w:tc>
        <w:tc>
          <w:tcPr>
            <w:tcW w:w="1620" w:type="dxa"/>
            <w:shd w:val="clear" w:color="auto" w:fill="CCCCCC"/>
          </w:tcPr>
          <w:p w14:paraId="0050BAC5" w14:textId="77777777" w:rsidR="006D2E98" w:rsidRPr="009E707A" w:rsidRDefault="006D2E98" w:rsidP="00CF21F1">
            <w:pPr>
              <w:pStyle w:val="Text2"/>
              <w:rPr>
                <w:sz w:val="20"/>
                <w:szCs w:val="18"/>
              </w:rPr>
            </w:pPr>
            <w:r w:rsidRPr="009E707A">
              <w:rPr>
                <w:sz w:val="20"/>
                <w:szCs w:val="18"/>
              </w:rPr>
              <w:t>Number Open</w:t>
            </w:r>
          </w:p>
        </w:tc>
        <w:tc>
          <w:tcPr>
            <w:tcW w:w="1440" w:type="dxa"/>
            <w:shd w:val="clear" w:color="auto" w:fill="CCCCCC"/>
          </w:tcPr>
          <w:p w14:paraId="3419C9C5" w14:textId="77777777" w:rsidR="006D2E98" w:rsidRPr="009E707A" w:rsidRDefault="006D2E98" w:rsidP="00CF21F1">
            <w:pPr>
              <w:pStyle w:val="Text2"/>
              <w:rPr>
                <w:sz w:val="20"/>
                <w:szCs w:val="18"/>
              </w:rPr>
            </w:pPr>
            <w:r w:rsidRPr="009E707A">
              <w:rPr>
                <w:sz w:val="20"/>
                <w:szCs w:val="18"/>
              </w:rPr>
              <w:t>Exit Criteria</w:t>
            </w:r>
          </w:p>
        </w:tc>
        <w:tc>
          <w:tcPr>
            <w:tcW w:w="4382" w:type="dxa"/>
            <w:shd w:val="clear" w:color="auto" w:fill="CCCCCC"/>
          </w:tcPr>
          <w:p w14:paraId="5C5E58DE" w14:textId="77777777" w:rsidR="006D2E98" w:rsidRPr="009E707A" w:rsidRDefault="006D2E98" w:rsidP="00CF21F1">
            <w:pPr>
              <w:pStyle w:val="Text2"/>
              <w:rPr>
                <w:sz w:val="20"/>
                <w:szCs w:val="18"/>
              </w:rPr>
            </w:pPr>
            <w:r w:rsidRPr="009E707A">
              <w:rPr>
                <w:sz w:val="20"/>
                <w:szCs w:val="18"/>
              </w:rPr>
              <w:t>Comment</w:t>
            </w:r>
          </w:p>
        </w:tc>
      </w:tr>
      <w:tr w:rsidR="006D2E98" w:rsidRPr="009E707A" w14:paraId="2EDDECA8" w14:textId="77777777" w:rsidTr="00CF21F1">
        <w:tc>
          <w:tcPr>
            <w:tcW w:w="2340" w:type="dxa"/>
          </w:tcPr>
          <w:p w14:paraId="29765E8A" w14:textId="77777777" w:rsidR="006D2E98" w:rsidRPr="009E707A" w:rsidRDefault="006D2E98" w:rsidP="00CF21F1">
            <w:pPr>
              <w:pStyle w:val="Text2"/>
              <w:rPr>
                <w:sz w:val="20"/>
                <w:szCs w:val="18"/>
              </w:rPr>
            </w:pPr>
            <w:r w:rsidRPr="009E707A">
              <w:rPr>
                <w:sz w:val="20"/>
                <w:szCs w:val="18"/>
              </w:rPr>
              <w:t>Critical</w:t>
            </w:r>
          </w:p>
        </w:tc>
        <w:tc>
          <w:tcPr>
            <w:tcW w:w="1620" w:type="dxa"/>
          </w:tcPr>
          <w:p w14:paraId="3D159D6A" w14:textId="77777777" w:rsidR="006D2E98" w:rsidRPr="009E707A" w:rsidRDefault="006D2E98" w:rsidP="00CF21F1">
            <w:pPr>
              <w:pStyle w:val="Text2"/>
              <w:rPr>
                <w:sz w:val="20"/>
                <w:szCs w:val="18"/>
              </w:rPr>
            </w:pPr>
            <w:r w:rsidRPr="009E707A">
              <w:rPr>
                <w:sz w:val="20"/>
                <w:szCs w:val="18"/>
              </w:rPr>
              <w:t>0</w:t>
            </w:r>
          </w:p>
        </w:tc>
        <w:tc>
          <w:tcPr>
            <w:tcW w:w="1440" w:type="dxa"/>
          </w:tcPr>
          <w:p w14:paraId="0144B7B7" w14:textId="77777777" w:rsidR="006D2E98" w:rsidRPr="009E707A" w:rsidRDefault="006D2E98" w:rsidP="00CF21F1">
            <w:pPr>
              <w:pStyle w:val="Text2"/>
              <w:rPr>
                <w:sz w:val="20"/>
                <w:szCs w:val="18"/>
              </w:rPr>
            </w:pPr>
            <w:r w:rsidRPr="009E707A">
              <w:rPr>
                <w:sz w:val="20"/>
                <w:szCs w:val="18"/>
              </w:rPr>
              <w:t>0</w:t>
            </w:r>
          </w:p>
        </w:tc>
        <w:tc>
          <w:tcPr>
            <w:tcW w:w="4382" w:type="dxa"/>
          </w:tcPr>
          <w:p w14:paraId="4448908B" w14:textId="77777777" w:rsidR="006D2E98" w:rsidRPr="009E707A" w:rsidRDefault="006D2E98" w:rsidP="00CF21F1">
            <w:pPr>
              <w:pStyle w:val="Text2"/>
              <w:rPr>
                <w:sz w:val="20"/>
                <w:szCs w:val="18"/>
              </w:rPr>
            </w:pPr>
          </w:p>
        </w:tc>
      </w:tr>
    </w:tbl>
    <w:p w14:paraId="12CCA4E7" w14:textId="77777777" w:rsidR="006D2E98" w:rsidRPr="009E707A" w:rsidRDefault="006D2E98" w:rsidP="00CF21F1">
      <w:pPr>
        <w:pStyle w:val="Text2"/>
        <w:rPr>
          <w:sz w:val="20"/>
          <w:szCs w:val="18"/>
        </w:rPr>
      </w:pPr>
    </w:p>
    <w:p w14:paraId="4FDEEA6A" w14:textId="77777777" w:rsidR="006D2E98" w:rsidRPr="009E707A" w:rsidRDefault="006D2E98" w:rsidP="00CF21F1">
      <w:pPr>
        <w:pStyle w:val="Text2"/>
        <w:rPr>
          <w:sz w:val="20"/>
          <w:szCs w:val="18"/>
        </w:rPr>
      </w:pPr>
      <w:r w:rsidRPr="009E707A">
        <w:rPr>
          <w:sz w:val="20"/>
          <w:szCs w:val="18"/>
        </w:rPr>
        <w:t>Detail</w:t>
      </w:r>
    </w:p>
    <w:tbl>
      <w:tblPr>
        <w:tblW w:w="9782"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2880"/>
        <w:gridCol w:w="1440"/>
        <w:gridCol w:w="4382"/>
      </w:tblGrid>
      <w:tr w:rsidR="006D2E98" w:rsidRPr="009E707A" w14:paraId="0196023F" w14:textId="77777777" w:rsidTr="00CF21F1">
        <w:trPr>
          <w:trHeight w:val="207"/>
        </w:trPr>
        <w:tc>
          <w:tcPr>
            <w:tcW w:w="1080" w:type="dxa"/>
            <w:tcBorders>
              <w:top w:val="single" w:sz="4" w:space="0" w:color="000000"/>
              <w:left w:val="single" w:sz="4" w:space="0" w:color="000000"/>
              <w:bottom w:val="single" w:sz="4" w:space="0" w:color="000000"/>
              <w:right w:val="single" w:sz="4" w:space="0" w:color="000000"/>
            </w:tcBorders>
            <w:shd w:val="clear" w:color="auto" w:fill="CCCCCC"/>
          </w:tcPr>
          <w:p w14:paraId="35D3BCB3" w14:textId="77777777" w:rsidR="006D2E98" w:rsidRPr="009E707A" w:rsidRDefault="006D2E98" w:rsidP="00CF21F1">
            <w:pPr>
              <w:pStyle w:val="Text2"/>
              <w:rPr>
                <w:sz w:val="20"/>
                <w:szCs w:val="18"/>
              </w:rPr>
            </w:pPr>
            <w:r w:rsidRPr="009E707A">
              <w:rPr>
                <w:sz w:val="20"/>
                <w:szCs w:val="18"/>
              </w:rPr>
              <w:t>Defect #</w:t>
            </w:r>
          </w:p>
        </w:tc>
        <w:tc>
          <w:tcPr>
            <w:tcW w:w="2880" w:type="dxa"/>
            <w:tcBorders>
              <w:top w:val="single" w:sz="4" w:space="0" w:color="000000"/>
              <w:left w:val="nil"/>
              <w:bottom w:val="single" w:sz="4" w:space="0" w:color="000000"/>
              <w:right w:val="single" w:sz="4" w:space="0" w:color="000000"/>
            </w:tcBorders>
            <w:shd w:val="clear" w:color="auto" w:fill="CCCCCC"/>
          </w:tcPr>
          <w:p w14:paraId="16FAF0DA" w14:textId="77777777" w:rsidR="006D2E98" w:rsidRPr="009E707A" w:rsidRDefault="006D2E98" w:rsidP="00CF21F1">
            <w:pPr>
              <w:pStyle w:val="Text2"/>
              <w:rPr>
                <w:sz w:val="20"/>
                <w:szCs w:val="18"/>
              </w:rPr>
            </w:pPr>
            <w:r w:rsidRPr="009E707A">
              <w:rPr>
                <w:sz w:val="20"/>
                <w:szCs w:val="18"/>
              </w:rPr>
              <w:t>Test/Defect Title</w:t>
            </w:r>
          </w:p>
        </w:tc>
        <w:tc>
          <w:tcPr>
            <w:tcW w:w="1440" w:type="dxa"/>
            <w:tcBorders>
              <w:top w:val="single" w:sz="4" w:space="0" w:color="000000"/>
              <w:left w:val="nil"/>
              <w:bottom w:val="single" w:sz="4" w:space="0" w:color="000000"/>
              <w:right w:val="single" w:sz="4" w:space="0" w:color="000000"/>
            </w:tcBorders>
            <w:shd w:val="clear" w:color="auto" w:fill="CCCCCC"/>
          </w:tcPr>
          <w:p w14:paraId="33F69C29" w14:textId="77777777" w:rsidR="006D2E98" w:rsidRPr="009E707A" w:rsidRDefault="006D2E98" w:rsidP="00CF21F1">
            <w:pPr>
              <w:pStyle w:val="Text2"/>
              <w:rPr>
                <w:sz w:val="20"/>
                <w:szCs w:val="18"/>
              </w:rPr>
            </w:pPr>
            <w:r w:rsidRPr="009E707A">
              <w:rPr>
                <w:sz w:val="20"/>
                <w:szCs w:val="18"/>
              </w:rPr>
              <w:t>Criticality</w:t>
            </w:r>
          </w:p>
        </w:tc>
        <w:tc>
          <w:tcPr>
            <w:tcW w:w="4382" w:type="dxa"/>
            <w:tcBorders>
              <w:top w:val="single" w:sz="4" w:space="0" w:color="000000"/>
              <w:left w:val="nil"/>
              <w:bottom w:val="single" w:sz="4" w:space="0" w:color="000000"/>
              <w:right w:val="single" w:sz="4" w:space="0" w:color="000000"/>
            </w:tcBorders>
            <w:shd w:val="clear" w:color="auto" w:fill="CCCCCC"/>
          </w:tcPr>
          <w:p w14:paraId="16D196E1" w14:textId="77777777" w:rsidR="006D2E98" w:rsidRPr="009E707A" w:rsidRDefault="006D2E98" w:rsidP="00CF21F1">
            <w:pPr>
              <w:pStyle w:val="Text2"/>
              <w:rPr>
                <w:sz w:val="20"/>
                <w:szCs w:val="18"/>
              </w:rPr>
            </w:pPr>
            <w:r w:rsidRPr="009E707A">
              <w:rPr>
                <w:sz w:val="20"/>
                <w:szCs w:val="18"/>
              </w:rPr>
              <w:t>Comments </w:t>
            </w:r>
          </w:p>
        </w:tc>
      </w:tr>
      <w:tr w:rsidR="006D2E98" w:rsidRPr="009E707A" w14:paraId="20D8A8BB" w14:textId="77777777" w:rsidTr="00CF21F1">
        <w:trPr>
          <w:trHeight w:val="97"/>
        </w:trPr>
        <w:tc>
          <w:tcPr>
            <w:tcW w:w="1080" w:type="dxa"/>
            <w:tcBorders>
              <w:top w:val="single" w:sz="4" w:space="0" w:color="000000"/>
              <w:left w:val="single" w:sz="4" w:space="0" w:color="000000"/>
              <w:bottom w:val="single" w:sz="4" w:space="0" w:color="000000"/>
              <w:right w:val="single" w:sz="4" w:space="0" w:color="000000"/>
            </w:tcBorders>
          </w:tcPr>
          <w:p w14:paraId="72E0C974" w14:textId="77777777" w:rsidR="006D2E98" w:rsidRPr="009E707A" w:rsidRDefault="006D2E98" w:rsidP="00CF21F1">
            <w:pPr>
              <w:pStyle w:val="Text2"/>
              <w:rPr>
                <w:sz w:val="20"/>
                <w:szCs w:val="18"/>
              </w:rPr>
            </w:pPr>
          </w:p>
        </w:tc>
        <w:tc>
          <w:tcPr>
            <w:tcW w:w="2880" w:type="dxa"/>
            <w:tcBorders>
              <w:top w:val="single" w:sz="4" w:space="0" w:color="000000"/>
              <w:left w:val="nil"/>
              <w:bottom w:val="single" w:sz="4" w:space="0" w:color="000000"/>
              <w:right w:val="single" w:sz="4" w:space="0" w:color="000000"/>
            </w:tcBorders>
          </w:tcPr>
          <w:p w14:paraId="349D6B8B" w14:textId="77777777" w:rsidR="006D2E98" w:rsidRPr="009E707A" w:rsidRDefault="006D2E98" w:rsidP="00CF21F1">
            <w:pPr>
              <w:pStyle w:val="Text2"/>
              <w:rPr>
                <w:sz w:val="20"/>
                <w:szCs w:val="18"/>
              </w:rPr>
            </w:pPr>
          </w:p>
        </w:tc>
        <w:tc>
          <w:tcPr>
            <w:tcW w:w="1440" w:type="dxa"/>
            <w:tcBorders>
              <w:top w:val="single" w:sz="4" w:space="0" w:color="000000"/>
              <w:left w:val="nil"/>
              <w:bottom w:val="single" w:sz="4" w:space="0" w:color="000000"/>
              <w:right w:val="single" w:sz="4" w:space="0" w:color="000000"/>
            </w:tcBorders>
          </w:tcPr>
          <w:p w14:paraId="16337104" w14:textId="77777777" w:rsidR="006D2E98" w:rsidRPr="009E707A" w:rsidRDefault="006D2E98" w:rsidP="00CF21F1">
            <w:pPr>
              <w:pStyle w:val="Text2"/>
              <w:rPr>
                <w:sz w:val="20"/>
                <w:szCs w:val="18"/>
              </w:rPr>
            </w:pPr>
          </w:p>
        </w:tc>
        <w:tc>
          <w:tcPr>
            <w:tcW w:w="4382" w:type="dxa"/>
            <w:tcBorders>
              <w:top w:val="single" w:sz="4" w:space="0" w:color="000000"/>
              <w:left w:val="nil"/>
              <w:bottom w:val="single" w:sz="4" w:space="0" w:color="000000"/>
              <w:right w:val="single" w:sz="4" w:space="0" w:color="000000"/>
            </w:tcBorders>
          </w:tcPr>
          <w:p w14:paraId="4E835ECC" w14:textId="77777777" w:rsidR="006D2E98" w:rsidRPr="009E707A" w:rsidRDefault="006D2E98" w:rsidP="00CF21F1">
            <w:pPr>
              <w:pStyle w:val="Text2"/>
              <w:rPr>
                <w:sz w:val="20"/>
                <w:szCs w:val="18"/>
              </w:rPr>
            </w:pPr>
          </w:p>
        </w:tc>
      </w:tr>
    </w:tbl>
    <w:p w14:paraId="32CDC1A3" w14:textId="77777777" w:rsidR="006D2E98" w:rsidRPr="009E707A" w:rsidRDefault="006D2E98" w:rsidP="006D2E98">
      <w:pPr>
        <w:rPr>
          <w:sz w:val="18"/>
          <w:szCs w:val="18"/>
        </w:rPr>
      </w:pPr>
    </w:p>
    <w:p w14:paraId="1CAA3E28" w14:textId="77777777" w:rsidR="00CF21F1" w:rsidRDefault="00CF21F1">
      <w:pPr>
        <w:rPr>
          <w:rStyle w:val="TitleChar"/>
          <w:rFonts w:ascii="Oswald" w:eastAsia="Times New Roman" w:hAnsi="Oswald" w:cs="Times New Roman"/>
          <w:b/>
          <w:bCs/>
          <w:color w:val="AE2674"/>
          <w:sz w:val="32"/>
          <w:szCs w:val="32"/>
        </w:rPr>
      </w:pPr>
      <w:bookmarkStart w:id="18" w:name="_1pxezwc" w:colFirst="0" w:colLast="0"/>
      <w:bookmarkEnd w:id="18"/>
      <w:r>
        <w:rPr>
          <w:rStyle w:val="TitleChar"/>
          <w:rFonts w:ascii="Oswald" w:eastAsia="Times New Roman" w:hAnsi="Oswald" w:cs="Times New Roman"/>
          <w:b/>
          <w:bCs/>
          <w:color w:val="AE2674"/>
          <w:sz w:val="32"/>
          <w:szCs w:val="32"/>
        </w:rPr>
        <w:br w:type="page"/>
      </w:r>
    </w:p>
    <w:p w14:paraId="1A8A4A6E" w14:textId="46B84B8F" w:rsidR="006D2E98" w:rsidRPr="009B0109" w:rsidRDefault="009B0109" w:rsidP="00CF21F1">
      <w:pPr>
        <w:pStyle w:val="HeadingSub"/>
        <w:rPr>
          <w:rStyle w:val="TitleChar"/>
          <w:rFonts w:ascii="Oswald" w:eastAsia="Times New Roman" w:hAnsi="Oswald" w:cs="Times New Roman"/>
          <w:color w:val="AE2674"/>
          <w:sz w:val="32"/>
          <w:szCs w:val="32"/>
        </w:rPr>
      </w:pPr>
      <w:r w:rsidRPr="009B0109">
        <w:rPr>
          <w:rStyle w:val="TitleChar"/>
          <w:rFonts w:ascii="Oswald" w:eastAsia="Times New Roman" w:hAnsi="Oswald" w:cs="Times New Roman"/>
          <w:color w:val="AE2674"/>
          <w:sz w:val="32"/>
          <w:szCs w:val="32"/>
        </w:rPr>
        <w:lastRenderedPageBreak/>
        <w:t>4.3.1.2 Open</w:t>
      </w:r>
      <w:r w:rsidR="006D2E98" w:rsidRPr="009B0109">
        <w:rPr>
          <w:rStyle w:val="TitleChar"/>
          <w:rFonts w:ascii="Oswald" w:eastAsia="Times New Roman" w:hAnsi="Oswald" w:cs="Times New Roman"/>
          <w:color w:val="AE2674"/>
          <w:sz w:val="32"/>
          <w:szCs w:val="32"/>
        </w:rPr>
        <w:t xml:space="preserve"> High Defects</w:t>
      </w:r>
    </w:p>
    <w:p w14:paraId="1BAAA105" w14:textId="77777777" w:rsidR="00BA220D" w:rsidRDefault="00BA220D" w:rsidP="00CF21F1">
      <w:pPr>
        <w:pStyle w:val="Text2"/>
        <w:rPr>
          <w:sz w:val="20"/>
          <w:szCs w:val="18"/>
        </w:rPr>
      </w:pPr>
    </w:p>
    <w:p w14:paraId="46562AFD" w14:textId="392D588B" w:rsidR="006D2E98" w:rsidRPr="009E707A" w:rsidRDefault="006D2E98" w:rsidP="00CF21F1">
      <w:pPr>
        <w:pStyle w:val="Text2"/>
        <w:rPr>
          <w:sz w:val="20"/>
          <w:szCs w:val="18"/>
        </w:rPr>
      </w:pPr>
      <w:r w:rsidRPr="009E707A">
        <w:rPr>
          <w:sz w:val="20"/>
          <w:szCs w:val="18"/>
        </w:rPr>
        <w:t>Summary</w:t>
      </w:r>
    </w:p>
    <w:tbl>
      <w:tblPr>
        <w:tblW w:w="9782"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620"/>
        <w:gridCol w:w="1440"/>
        <w:gridCol w:w="4382"/>
      </w:tblGrid>
      <w:tr w:rsidR="006D2E98" w:rsidRPr="009E707A" w14:paraId="46BC4CB8" w14:textId="77777777" w:rsidTr="009E707A">
        <w:tc>
          <w:tcPr>
            <w:tcW w:w="2340" w:type="dxa"/>
            <w:shd w:val="clear" w:color="auto" w:fill="CCCCCC"/>
          </w:tcPr>
          <w:p w14:paraId="72BBFB42" w14:textId="77777777" w:rsidR="006D2E98" w:rsidRPr="009E707A" w:rsidRDefault="006D2E98" w:rsidP="00CF21F1">
            <w:pPr>
              <w:pStyle w:val="Text2"/>
              <w:rPr>
                <w:sz w:val="20"/>
                <w:szCs w:val="18"/>
              </w:rPr>
            </w:pPr>
            <w:r w:rsidRPr="009E707A">
              <w:rPr>
                <w:sz w:val="20"/>
                <w:szCs w:val="18"/>
              </w:rPr>
              <w:t>Criticality</w:t>
            </w:r>
          </w:p>
        </w:tc>
        <w:tc>
          <w:tcPr>
            <w:tcW w:w="1620" w:type="dxa"/>
            <w:shd w:val="clear" w:color="auto" w:fill="CCCCCC"/>
          </w:tcPr>
          <w:p w14:paraId="30A2FA87" w14:textId="77777777" w:rsidR="006D2E98" w:rsidRPr="009E707A" w:rsidRDefault="006D2E98" w:rsidP="00CF21F1">
            <w:pPr>
              <w:pStyle w:val="Text2"/>
              <w:rPr>
                <w:sz w:val="20"/>
                <w:szCs w:val="18"/>
              </w:rPr>
            </w:pPr>
            <w:r w:rsidRPr="009E707A">
              <w:rPr>
                <w:sz w:val="20"/>
                <w:szCs w:val="18"/>
              </w:rPr>
              <w:t>Number Open</w:t>
            </w:r>
          </w:p>
        </w:tc>
        <w:tc>
          <w:tcPr>
            <w:tcW w:w="1440" w:type="dxa"/>
            <w:shd w:val="clear" w:color="auto" w:fill="CCCCCC"/>
          </w:tcPr>
          <w:p w14:paraId="7771E814" w14:textId="77777777" w:rsidR="006D2E98" w:rsidRPr="009E707A" w:rsidRDefault="006D2E98" w:rsidP="00CF21F1">
            <w:pPr>
              <w:pStyle w:val="Text2"/>
              <w:rPr>
                <w:sz w:val="20"/>
                <w:szCs w:val="18"/>
              </w:rPr>
            </w:pPr>
            <w:r w:rsidRPr="009E707A">
              <w:rPr>
                <w:sz w:val="20"/>
                <w:szCs w:val="18"/>
              </w:rPr>
              <w:t>Exit Criteria</w:t>
            </w:r>
          </w:p>
        </w:tc>
        <w:tc>
          <w:tcPr>
            <w:tcW w:w="4382" w:type="dxa"/>
            <w:shd w:val="clear" w:color="auto" w:fill="CCCCCC"/>
          </w:tcPr>
          <w:p w14:paraId="67E13BB4" w14:textId="77777777" w:rsidR="006D2E98" w:rsidRPr="009E707A" w:rsidRDefault="006D2E98" w:rsidP="00CF21F1">
            <w:pPr>
              <w:pStyle w:val="Text2"/>
              <w:rPr>
                <w:sz w:val="20"/>
                <w:szCs w:val="18"/>
              </w:rPr>
            </w:pPr>
            <w:r w:rsidRPr="009E707A">
              <w:rPr>
                <w:sz w:val="20"/>
                <w:szCs w:val="18"/>
              </w:rPr>
              <w:t>Comment</w:t>
            </w:r>
          </w:p>
        </w:tc>
      </w:tr>
      <w:tr w:rsidR="006D2E98" w:rsidRPr="009E707A" w14:paraId="314F309B" w14:textId="77777777" w:rsidTr="009E707A">
        <w:tc>
          <w:tcPr>
            <w:tcW w:w="2340" w:type="dxa"/>
          </w:tcPr>
          <w:p w14:paraId="40D81100" w14:textId="77777777" w:rsidR="006D2E98" w:rsidRPr="009E707A" w:rsidRDefault="006D2E98" w:rsidP="00CF21F1">
            <w:pPr>
              <w:pStyle w:val="Text2"/>
              <w:rPr>
                <w:sz w:val="20"/>
                <w:szCs w:val="18"/>
              </w:rPr>
            </w:pPr>
            <w:r w:rsidRPr="009E707A">
              <w:rPr>
                <w:sz w:val="20"/>
                <w:szCs w:val="18"/>
              </w:rPr>
              <w:t>High</w:t>
            </w:r>
          </w:p>
        </w:tc>
        <w:tc>
          <w:tcPr>
            <w:tcW w:w="1620" w:type="dxa"/>
          </w:tcPr>
          <w:p w14:paraId="3C1104E4" w14:textId="01D2FDB5" w:rsidR="006D2E98" w:rsidRPr="009E707A" w:rsidRDefault="009B0109" w:rsidP="00CF21F1">
            <w:pPr>
              <w:pStyle w:val="Text2"/>
              <w:rPr>
                <w:sz w:val="20"/>
                <w:szCs w:val="18"/>
              </w:rPr>
            </w:pPr>
            <w:r w:rsidRPr="009E707A">
              <w:rPr>
                <w:sz w:val="20"/>
                <w:szCs w:val="18"/>
              </w:rPr>
              <w:t>0</w:t>
            </w:r>
          </w:p>
        </w:tc>
        <w:tc>
          <w:tcPr>
            <w:tcW w:w="1440" w:type="dxa"/>
          </w:tcPr>
          <w:p w14:paraId="73F57B23" w14:textId="77777777" w:rsidR="006D2E98" w:rsidRPr="009E707A" w:rsidRDefault="006D2E98" w:rsidP="00CF21F1">
            <w:pPr>
              <w:pStyle w:val="Text2"/>
              <w:rPr>
                <w:sz w:val="20"/>
                <w:szCs w:val="18"/>
              </w:rPr>
            </w:pPr>
            <w:r w:rsidRPr="009E707A">
              <w:rPr>
                <w:sz w:val="20"/>
                <w:szCs w:val="18"/>
              </w:rPr>
              <w:t>0</w:t>
            </w:r>
          </w:p>
        </w:tc>
        <w:tc>
          <w:tcPr>
            <w:tcW w:w="4382" w:type="dxa"/>
          </w:tcPr>
          <w:p w14:paraId="2B81E587" w14:textId="77777777" w:rsidR="006D2E98" w:rsidRPr="009E707A" w:rsidRDefault="006D2E98" w:rsidP="00CF21F1">
            <w:pPr>
              <w:pStyle w:val="Text2"/>
              <w:rPr>
                <w:sz w:val="20"/>
                <w:szCs w:val="18"/>
              </w:rPr>
            </w:pPr>
          </w:p>
        </w:tc>
      </w:tr>
    </w:tbl>
    <w:p w14:paraId="46086580" w14:textId="77777777" w:rsidR="006D2E98" w:rsidRPr="009E707A" w:rsidRDefault="006D2E98" w:rsidP="006D2E98">
      <w:pPr>
        <w:rPr>
          <w:sz w:val="18"/>
          <w:szCs w:val="18"/>
        </w:rPr>
      </w:pPr>
    </w:p>
    <w:p w14:paraId="4B2ACC5F" w14:textId="77777777" w:rsidR="006D2E98" w:rsidRPr="009E707A" w:rsidRDefault="006D2E98" w:rsidP="009B0109">
      <w:pPr>
        <w:pStyle w:val="Text2"/>
        <w:rPr>
          <w:sz w:val="20"/>
          <w:szCs w:val="18"/>
        </w:rPr>
      </w:pPr>
      <w:r w:rsidRPr="009E707A">
        <w:rPr>
          <w:sz w:val="20"/>
          <w:szCs w:val="18"/>
        </w:rPr>
        <w:t>Detail</w:t>
      </w:r>
    </w:p>
    <w:tbl>
      <w:tblPr>
        <w:tblW w:w="9782"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2790"/>
        <w:gridCol w:w="1440"/>
        <w:gridCol w:w="4382"/>
      </w:tblGrid>
      <w:tr w:rsidR="006D2E98" w:rsidRPr="009E707A" w14:paraId="399DD0C9" w14:textId="77777777" w:rsidTr="009E707A">
        <w:trPr>
          <w:trHeight w:val="70"/>
        </w:trPr>
        <w:tc>
          <w:tcPr>
            <w:tcW w:w="1170" w:type="dxa"/>
            <w:tcBorders>
              <w:top w:val="single" w:sz="4" w:space="0" w:color="000000"/>
              <w:left w:val="single" w:sz="4" w:space="0" w:color="000000"/>
              <w:bottom w:val="single" w:sz="4" w:space="0" w:color="000000"/>
              <w:right w:val="single" w:sz="4" w:space="0" w:color="000000"/>
            </w:tcBorders>
            <w:shd w:val="clear" w:color="auto" w:fill="CCCCCC"/>
          </w:tcPr>
          <w:p w14:paraId="43EF2F6E" w14:textId="77777777" w:rsidR="006D2E98" w:rsidRPr="009E707A" w:rsidRDefault="006D2E98" w:rsidP="009B0109">
            <w:pPr>
              <w:pStyle w:val="Text2"/>
              <w:rPr>
                <w:sz w:val="20"/>
                <w:szCs w:val="18"/>
              </w:rPr>
            </w:pPr>
            <w:r w:rsidRPr="009E707A">
              <w:rPr>
                <w:sz w:val="20"/>
                <w:szCs w:val="18"/>
              </w:rPr>
              <w:t>Defect #</w:t>
            </w:r>
          </w:p>
        </w:tc>
        <w:tc>
          <w:tcPr>
            <w:tcW w:w="2790" w:type="dxa"/>
            <w:tcBorders>
              <w:top w:val="single" w:sz="4" w:space="0" w:color="000000"/>
              <w:left w:val="nil"/>
              <w:bottom w:val="single" w:sz="4" w:space="0" w:color="000000"/>
              <w:right w:val="single" w:sz="4" w:space="0" w:color="000000"/>
            </w:tcBorders>
            <w:shd w:val="clear" w:color="auto" w:fill="CCCCCC"/>
          </w:tcPr>
          <w:p w14:paraId="49FB5D69" w14:textId="77777777" w:rsidR="006D2E98" w:rsidRPr="009E707A" w:rsidRDefault="006D2E98" w:rsidP="009B0109">
            <w:pPr>
              <w:pStyle w:val="Text2"/>
              <w:rPr>
                <w:sz w:val="20"/>
                <w:szCs w:val="18"/>
              </w:rPr>
            </w:pPr>
            <w:r w:rsidRPr="009E707A">
              <w:rPr>
                <w:sz w:val="20"/>
                <w:szCs w:val="18"/>
              </w:rPr>
              <w:t>Test/Defect Title</w:t>
            </w:r>
          </w:p>
        </w:tc>
        <w:tc>
          <w:tcPr>
            <w:tcW w:w="1440" w:type="dxa"/>
            <w:tcBorders>
              <w:top w:val="single" w:sz="4" w:space="0" w:color="000000"/>
              <w:left w:val="nil"/>
              <w:bottom w:val="single" w:sz="4" w:space="0" w:color="000000"/>
              <w:right w:val="single" w:sz="4" w:space="0" w:color="000000"/>
            </w:tcBorders>
            <w:shd w:val="clear" w:color="auto" w:fill="CCCCCC"/>
          </w:tcPr>
          <w:p w14:paraId="4B3B65CD" w14:textId="77777777" w:rsidR="006D2E98" w:rsidRPr="009E707A" w:rsidRDefault="006D2E98" w:rsidP="009B0109">
            <w:pPr>
              <w:pStyle w:val="Text2"/>
              <w:rPr>
                <w:sz w:val="20"/>
                <w:szCs w:val="18"/>
              </w:rPr>
            </w:pPr>
            <w:r w:rsidRPr="009E707A">
              <w:rPr>
                <w:sz w:val="20"/>
                <w:szCs w:val="18"/>
              </w:rPr>
              <w:t>Criticality</w:t>
            </w:r>
          </w:p>
        </w:tc>
        <w:tc>
          <w:tcPr>
            <w:tcW w:w="4382" w:type="dxa"/>
            <w:tcBorders>
              <w:top w:val="single" w:sz="4" w:space="0" w:color="000000"/>
              <w:left w:val="nil"/>
              <w:bottom w:val="single" w:sz="4" w:space="0" w:color="000000"/>
              <w:right w:val="single" w:sz="4" w:space="0" w:color="000000"/>
            </w:tcBorders>
            <w:shd w:val="clear" w:color="auto" w:fill="CCCCCC"/>
          </w:tcPr>
          <w:p w14:paraId="40BD4F73" w14:textId="77777777" w:rsidR="006D2E98" w:rsidRPr="009E707A" w:rsidRDefault="006D2E98" w:rsidP="009B0109">
            <w:pPr>
              <w:pStyle w:val="Text2"/>
              <w:rPr>
                <w:sz w:val="20"/>
                <w:szCs w:val="18"/>
              </w:rPr>
            </w:pPr>
            <w:r w:rsidRPr="009E707A">
              <w:rPr>
                <w:sz w:val="20"/>
                <w:szCs w:val="18"/>
              </w:rPr>
              <w:t>Comments </w:t>
            </w:r>
          </w:p>
        </w:tc>
      </w:tr>
      <w:tr w:rsidR="006D2E98" w:rsidRPr="009E707A" w14:paraId="3D3E07DD" w14:textId="77777777" w:rsidTr="00286434">
        <w:trPr>
          <w:trHeight w:val="209"/>
        </w:trPr>
        <w:tc>
          <w:tcPr>
            <w:tcW w:w="1170" w:type="dxa"/>
            <w:tcBorders>
              <w:top w:val="nil"/>
              <w:left w:val="single" w:sz="4" w:space="0" w:color="000000"/>
              <w:bottom w:val="single" w:sz="4" w:space="0" w:color="000000"/>
              <w:right w:val="single" w:sz="4" w:space="0" w:color="000000"/>
            </w:tcBorders>
          </w:tcPr>
          <w:p w14:paraId="765F78F9" w14:textId="2A07C2A2" w:rsidR="006D2E98" w:rsidRPr="009E707A" w:rsidRDefault="006D2E98" w:rsidP="009B0109">
            <w:pPr>
              <w:pStyle w:val="Text2"/>
              <w:rPr>
                <w:sz w:val="20"/>
                <w:szCs w:val="18"/>
              </w:rPr>
            </w:pPr>
          </w:p>
        </w:tc>
        <w:tc>
          <w:tcPr>
            <w:tcW w:w="2790" w:type="dxa"/>
            <w:tcBorders>
              <w:top w:val="single" w:sz="4" w:space="0" w:color="000000"/>
              <w:left w:val="nil"/>
              <w:bottom w:val="single" w:sz="4" w:space="0" w:color="000000"/>
              <w:right w:val="single" w:sz="4" w:space="0" w:color="000000"/>
            </w:tcBorders>
          </w:tcPr>
          <w:p w14:paraId="47B0CD03" w14:textId="06C27ED2" w:rsidR="006D2E98" w:rsidRPr="009E707A" w:rsidRDefault="006D2E98" w:rsidP="009B0109">
            <w:pPr>
              <w:pStyle w:val="Text2"/>
              <w:rPr>
                <w:sz w:val="20"/>
                <w:szCs w:val="18"/>
              </w:rPr>
            </w:pPr>
          </w:p>
        </w:tc>
        <w:tc>
          <w:tcPr>
            <w:tcW w:w="1440" w:type="dxa"/>
            <w:tcBorders>
              <w:top w:val="single" w:sz="4" w:space="0" w:color="000000"/>
              <w:left w:val="nil"/>
              <w:bottom w:val="single" w:sz="4" w:space="0" w:color="000000"/>
              <w:right w:val="single" w:sz="4" w:space="0" w:color="000000"/>
            </w:tcBorders>
          </w:tcPr>
          <w:p w14:paraId="64B5BCF0" w14:textId="6E87FA14" w:rsidR="006D2E98" w:rsidRPr="009E707A" w:rsidRDefault="006D2E98" w:rsidP="009B0109">
            <w:pPr>
              <w:pStyle w:val="Text2"/>
              <w:rPr>
                <w:sz w:val="20"/>
                <w:szCs w:val="18"/>
              </w:rPr>
            </w:pPr>
          </w:p>
        </w:tc>
        <w:tc>
          <w:tcPr>
            <w:tcW w:w="4382" w:type="dxa"/>
            <w:tcBorders>
              <w:top w:val="single" w:sz="4" w:space="0" w:color="000000"/>
              <w:left w:val="nil"/>
              <w:bottom w:val="single" w:sz="4" w:space="0" w:color="000000"/>
              <w:right w:val="single" w:sz="4" w:space="0" w:color="000000"/>
            </w:tcBorders>
          </w:tcPr>
          <w:p w14:paraId="2B1E1CA7" w14:textId="77777777" w:rsidR="006D2E98" w:rsidRPr="009E707A" w:rsidRDefault="006D2E98" w:rsidP="009B0109">
            <w:pPr>
              <w:pStyle w:val="Text2"/>
              <w:rPr>
                <w:sz w:val="20"/>
                <w:szCs w:val="18"/>
              </w:rPr>
            </w:pPr>
          </w:p>
        </w:tc>
      </w:tr>
    </w:tbl>
    <w:p w14:paraId="0FC070EB" w14:textId="77777777" w:rsidR="006D2E98" w:rsidRDefault="006D2E98" w:rsidP="009B0109">
      <w:pPr>
        <w:pStyle w:val="Heading3"/>
        <w:numPr>
          <w:ilvl w:val="0"/>
          <w:numId w:val="0"/>
        </w:numPr>
      </w:pPr>
      <w:bookmarkStart w:id="19" w:name="_49x2ik5" w:colFirst="0" w:colLast="0"/>
      <w:bookmarkEnd w:id="19"/>
    </w:p>
    <w:p w14:paraId="64B8B3B9" w14:textId="77777777" w:rsidR="006D2E98" w:rsidRPr="009B0109" w:rsidRDefault="006D2E98" w:rsidP="009B0109">
      <w:pPr>
        <w:pStyle w:val="HeadingSub"/>
        <w:rPr>
          <w:rStyle w:val="TitleChar"/>
          <w:rFonts w:ascii="Oswald" w:eastAsia="Times New Roman" w:hAnsi="Oswald" w:cs="Times New Roman"/>
          <w:color w:val="AE2674"/>
          <w:sz w:val="32"/>
          <w:szCs w:val="32"/>
        </w:rPr>
      </w:pPr>
      <w:bookmarkStart w:id="20" w:name="_2p2csry" w:colFirst="0" w:colLast="0"/>
      <w:bookmarkEnd w:id="20"/>
      <w:r w:rsidRPr="009B0109">
        <w:rPr>
          <w:rStyle w:val="TitleChar"/>
          <w:rFonts w:ascii="Oswald" w:eastAsia="Times New Roman" w:hAnsi="Oswald" w:cs="Times New Roman"/>
          <w:color w:val="AE2674"/>
          <w:sz w:val="32"/>
          <w:szCs w:val="32"/>
        </w:rPr>
        <w:t>4.3.1.3 Open Medium Defects</w:t>
      </w:r>
    </w:p>
    <w:p w14:paraId="3E414629" w14:textId="77777777" w:rsidR="00BA220D" w:rsidRDefault="00BA220D" w:rsidP="009E707A">
      <w:pPr>
        <w:pStyle w:val="Text2"/>
        <w:rPr>
          <w:sz w:val="20"/>
          <w:szCs w:val="18"/>
        </w:rPr>
      </w:pPr>
    </w:p>
    <w:p w14:paraId="1CD39D92" w14:textId="7BEFEC18" w:rsidR="006D2E98" w:rsidRPr="009E707A" w:rsidRDefault="006D2E98" w:rsidP="009E707A">
      <w:pPr>
        <w:pStyle w:val="Text2"/>
        <w:rPr>
          <w:sz w:val="20"/>
          <w:szCs w:val="18"/>
        </w:rPr>
      </w:pPr>
      <w:r w:rsidRPr="009E707A">
        <w:rPr>
          <w:sz w:val="20"/>
          <w:szCs w:val="18"/>
        </w:rPr>
        <w:t>Summary</w:t>
      </w:r>
    </w:p>
    <w:tbl>
      <w:tblPr>
        <w:tblW w:w="9782"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620"/>
        <w:gridCol w:w="1440"/>
        <w:gridCol w:w="4382"/>
      </w:tblGrid>
      <w:tr w:rsidR="006D2E98" w:rsidRPr="009E707A" w14:paraId="7D50AAB7" w14:textId="77777777" w:rsidTr="009E707A">
        <w:tc>
          <w:tcPr>
            <w:tcW w:w="2340" w:type="dxa"/>
            <w:shd w:val="clear" w:color="auto" w:fill="CCCCCC"/>
          </w:tcPr>
          <w:p w14:paraId="7D50A9F3" w14:textId="77777777" w:rsidR="006D2E98" w:rsidRPr="009E707A" w:rsidRDefault="006D2E98" w:rsidP="009E707A">
            <w:pPr>
              <w:pStyle w:val="Text2"/>
              <w:rPr>
                <w:sz w:val="20"/>
                <w:szCs w:val="18"/>
              </w:rPr>
            </w:pPr>
            <w:r w:rsidRPr="009E707A">
              <w:rPr>
                <w:sz w:val="20"/>
                <w:szCs w:val="18"/>
              </w:rPr>
              <w:t>Criticality</w:t>
            </w:r>
          </w:p>
        </w:tc>
        <w:tc>
          <w:tcPr>
            <w:tcW w:w="1620" w:type="dxa"/>
            <w:shd w:val="clear" w:color="auto" w:fill="CCCCCC"/>
          </w:tcPr>
          <w:p w14:paraId="1A94CD29" w14:textId="77777777" w:rsidR="006D2E98" w:rsidRPr="009E707A" w:rsidRDefault="006D2E98" w:rsidP="009E707A">
            <w:pPr>
              <w:pStyle w:val="Text2"/>
              <w:rPr>
                <w:sz w:val="20"/>
                <w:szCs w:val="18"/>
              </w:rPr>
            </w:pPr>
            <w:r w:rsidRPr="009E707A">
              <w:rPr>
                <w:sz w:val="20"/>
                <w:szCs w:val="18"/>
              </w:rPr>
              <w:t>Number Open</w:t>
            </w:r>
          </w:p>
        </w:tc>
        <w:tc>
          <w:tcPr>
            <w:tcW w:w="1440" w:type="dxa"/>
            <w:shd w:val="clear" w:color="auto" w:fill="CCCCCC"/>
          </w:tcPr>
          <w:p w14:paraId="598F575D" w14:textId="77777777" w:rsidR="006D2E98" w:rsidRPr="009E707A" w:rsidRDefault="006D2E98" w:rsidP="009E707A">
            <w:pPr>
              <w:pStyle w:val="Text2"/>
              <w:rPr>
                <w:sz w:val="20"/>
                <w:szCs w:val="18"/>
              </w:rPr>
            </w:pPr>
            <w:r w:rsidRPr="009E707A">
              <w:rPr>
                <w:sz w:val="20"/>
                <w:szCs w:val="18"/>
              </w:rPr>
              <w:t>Exit Criteria</w:t>
            </w:r>
          </w:p>
        </w:tc>
        <w:tc>
          <w:tcPr>
            <w:tcW w:w="4382" w:type="dxa"/>
            <w:shd w:val="clear" w:color="auto" w:fill="CCCCCC"/>
          </w:tcPr>
          <w:p w14:paraId="6B1770D6" w14:textId="77777777" w:rsidR="006D2E98" w:rsidRPr="009E707A" w:rsidRDefault="006D2E98" w:rsidP="009E707A">
            <w:pPr>
              <w:pStyle w:val="Text2"/>
              <w:rPr>
                <w:sz w:val="20"/>
                <w:szCs w:val="18"/>
              </w:rPr>
            </w:pPr>
            <w:r w:rsidRPr="009E707A">
              <w:rPr>
                <w:sz w:val="20"/>
                <w:szCs w:val="18"/>
              </w:rPr>
              <w:t>Comment</w:t>
            </w:r>
          </w:p>
        </w:tc>
      </w:tr>
      <w:tr w:rsidR="006D2E98" w:rsidRPr="009E707A" w14:paraId="52215C9F" w14:textId="77777777" w:rsidTr="009E707A">
        <w:tc>
          <w:tcPr>
            <w:tcW w:w="2340" w:type="dxa"/>
          </w:tcPr>
          <w:p w14:paraId="1AB21AC1" w14:textId="77777777" w:rsidR="006D2E98" w:rsidRPr="009E707A" w:rsidRDefault="006D2E98" w:rsidP="009E707A">
            <w:pPr>
              <w:pStyle w:val="Text2"/>
              <w:rPr>
                <w:sz w:val="20"/>
                <w:szCs w:val="18"/>
              </w:rPr>
            </w:pPr>
            <w:r w:rsidRPr="009E707A">
              <w:rPr>
                <w:sz w:val="20"/>
                <w:szCs w:val="18"/>
              </w:rPr>
              <w:t>Medium</w:t>
            </w:r>
          </w:p>
        </w:tc>
        <w:tc>
          <w:tcPr>
            <w:tcW w:w="1620" w:type="dxa"/>
          </w:tcPr>
          <w:p w14:paraId="3DB923B9" w14:textId="77777777" w:rsidR="006D2E98" w:rsidRPr="009E707A" w:rsidRDefault="006D2E98" w:rsidP="009E707A">
            <w:pPr>
              <w:pStyle w:val="Text2"/>
              <w:rPr>
                <w:sz w:val="20"/>
                <w:szCs w:val="18"/>
              </w:rPr>
            </w:pPr>
            <w:r w:rsidRPr="009E707A">
              <w:rPr>
                <w:sz w:val="20"/>
                <w:szCs w:val="18"/>
              </w:rPr>
              <w:t>2</w:t>
            </w:r>
          </w:p>
        </w:tc>
        <w:tc>
          <w:tcPr>
            <w:tcW w:w="1440" w:type="dxa"/>
          </w:tcPr>
          <w:p w14:paraId="029C403C" w14:textId="77777777" w:rsidR="006D2E98" w:rsidRPr="009E707A" w:rsidRDefault="006D2E98" w:rsidP="009E707A">
            <w:pPr>
              <w:pStyle w:val="Text2"/>
              <w:rPr>
                <w:color w:val="FF0000"/>
                <w:sz w:val="20"/>
                <w:szCs w:val="18"/>
              </w:rPr>
            </w:pPr>
          </w:p>
        </w:tc>
        <w:tc>
          <w:tcPr>
            <w:tcW w:w="4382" w:type="dxa"/>
          </w:tcPr>
          <w:p w14:paraId="3F58F0F9" w14:textId="77777777" w:rsidR="006D2E98" w:rsidRPr="009E707A" w:rsidRDefault="006D2E98" w:rsidP="009E707A">
            <w:pPr>
              <w:pStyle w:val="Text2"/>
              <w:rPr>
                <w:sz w:val="20"/>
                <w:szCs w:val="18"/>
              </w:rPr>
            </w:pPr>
          </w:p>
        </w:tc>
      </w:tr>
    </w:tbl>
    <w:p w14:paraId="64EB1A46" w14:textId="77777777" w:rsidR="006D2E98" w:rsidRPr="009E707A" w:rsidRDefault="006D2E98" w:rsidP="009E707A">
      <w:pPr>
        <w:pStyle w:val="Text2"/>
        <w:rPr>
          <w:sz w:val="20"/>
          <w:szCs w:val="18"/>
        </w:rPr>
      </w:pPr>
    </w:p>
    <w:p w14:paraId="2A5BD974" w14:textId="77777777" w:rsidR="006D2E98" w:rsidRPr="009E707A" w:rsidRDefault="006D2E98" w:rsidP="009E707A">
      <w:pPr>
        <w:pStyle w:val="Text2"/>
        <w:rPr>
          <w:sz w:val="20"/>
          <w:szCs w:val="18"/>
        </w:rPr>
      </w:pPr>
      <w:r w:rsidRPr="009E707A">
        <w:rPr>
          <w:sz w:val="20"/>
          <w:szCs w:val="18"/>
        </w:rPr>
        <w:t>Detail</w:t>
      </w:r>
    </w:p>
    <w:tbl>
      <w:tblPr>
        <w:tblW w:w="9782"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9"/>
        <w:gridCol w:w="2820"/>
        <w:gridCol w:w="1428"/>
        <w:gridCol w:w="4295"/>
      </w:tblGrid>
      <w:tr w:rsidR="006D2E98" w:rsidRPr="009E707A" w14:paraId="645269AC" w14:textId="77777777" w:rsidTr="009E707A">
        <w:trPr>
          <w:trHeight w:val="162"/>
        </w:trPr>
        <w:tc>
          <w:tcPr>
            <w:tcW w:w="1239" w:type="dxa"/>
            <w:tcBorders>
              <w:top w:val="single" w:sz="4" w:space="0" w:color="000000"/>
              <w:left w:val="single" w:sz="4" w:space="0" w:color="000000"/>
              <w:bottom w:val="single" w:sz="4" w:space="0" w:color="000000"/>
              <w:right w:val="single" w:sz="4" w:space="0" w:color="000000"/>
            </w:tcBorders>
            <w:shd w:val="clear" w:color="auto" w:fill="CCCCCC"/>
          </w:tcPr>
          <w:p w14:paraId="20B211CE" w14:textId="77777777" w:rsidR="006D2E98" w:rsidRPr="009E707A" w:rsidRDefault="006D2E98" w:rsidP="009E707A">
            <w:pPr>
              <w:pStyle w:val="Text2"/>
              <w:rPr>
                <w:sz w:val="20"/>
                <w:szCs w:val="18"/>
              </w:rPr>
            </w:pPr>
            <w:r w:rsidRPr="009E707A">
              <w:rPr>
                <w:sz w:val="20"/>
                <w:szCs w:val="18"/>
              </w:rPr>
              <w:t>Defect #</w:t>
            </w:r>
          </w:p>
        </w:tc>
        <w:tc>
          <w:tcPr>
            <w:tcW w:w="2820" w:type="dxa"/>
            <w:tcBorders>
              <w:top w:val="single" w:sz="4" w:space="0" w:color="000000"/>
              <w:left w:val="nil"/>
              <w:bottom w:val="single" w:sz="4" w:space="0" w:color="000000"/>
              <w:right w:val="single" w:sz="4" w:space="0" w:color="000000"/>
            </w:tcBorders>
            <w:shd w:val="clear" w:color="auto" w:fill="CCCCCC"/>
          </w:tcPr>
          <w:p w14:paraId="6A61DD6E" w14:textId="77777777" w:rsidR="006D2E98" w:rsidRPr="009E707A" w:rsidRDefault="006D2E98" w:rsidP="009E707A">
            <w:pPr>
              <w:pStyle w:val="Text2"/>
              <w:rPr>
                <w:sz w:val="20"/>
                <w:szCs w:val="18"/>
              </w:rPr>
            </w:pPr>
            <w:r w:rsidRPr="009E707A">
              <w:rPr>
                <w:sz w:val="20"/>
                <w:szCs w:val="18"/>
              </w:rPr>
              <w:t>Test/Defect Title</w:t>
            </w:r>
          </w:p>
        </w:tc>
        <w:tc>
          <w:tcPr>
            <w:tcW w:w="1428" w:type="dxa"/>
            <w:tcBorders>
              <w:top w:val="single" w:sz="4" w:space="0" w:color="000000"/>
              <w:left w:val="nil"/>
              <w:bottom w:val="single" w:sz="4" w:space="0" w:color="000000"/>
              <w:right w:val="single" w:sz="4" w:space="0" w:color="000000"/>
            </w:tcBorders>
            <w:shd w:val="clear" w:color="auto" w:fill="CCCCCC"/>
          </w:tcPr>
          <w:p w14:paraId="4778BDBF" w14:textId="77777777" w:rsidR="006D2E98" w:rsidRPr="009E707A" w:rsidRDefault="006D2E98" w:rsidP="009E707A">
            <w:pPr>
              <w:pStyle w:val="Text2"/>
              <w:rPr>
                <w:sz w:val="20"/>
                <w:szCs w:val="18"/>
              </w:rPr>
            </w:pPr>
            <w:r w:rsidRPr="009E707A">
              <w:rPr>
                <w:sz w:val="20"/>
                <w:szCs w:val="18"/>
              </w:rPr>
              <w:t>Criticality</w:t>
            </w:r>
          </w:p>
        </w:tc>
        <w:tc>
          <w:tcPr>
            <w:tcW w:w="4295" w:type="dxa"/>
            <w:tcBorders>
              <w:top w:val="single" w:sz="4" w:space="0" w:color="000000"/>
              <w:left w:val="nil"/>
              <w:bottom w:val="single" w:sz="4" w:space="0" w:color="000000"/>
              <w:right w:val="single" w:sz="4" w:space="0" w:color="000000"/>
            </w:tcBorders>
            <w:shd w:val="clear" w:color="auto" w:fill="CCCCCC"/>
          </w:tcPr>
          <w:p w14:paraId="7E141ABB" w14:textId="77777777" w:rsidR="006D2E98" w:rsidRPr="009E707A" w:rsidRDefault="006D2E98" w:rsidP="009E707A">
            <w:pPr>
              <w:pStyle w:val="Text2"/>
              <w:rPr>
                <w:sz w:val="20"/>
                <w:szCs w:val="18"/>
              </w:rPr>
            </w:pPr>
            <w:r w:rsidRPr="009E707A">
              <w:rPr>
                <w:sz w:val="20"/>
                <w:szCs w:val="18"/>
              </w:rPr>
              <w:t>Comments</w:t>
            </w:r>
          </w:p>
        </w:tc>
      </w:tr>
      <w:tr w:rsidR="006D2E98" w:rsidRPr="009E707A" w14:paraId="50E21F34" w14:textId="77777777" w:rsidTr="009E707A">
        <w:trPr>
          <w:trHeight w:val="765"/>
        </w:trPr>
        <w:tc>
          <w:tcPr>
            <w:tcW w:w="1239" w:type="dxa"/>
            <w:tcBorders>
              <w:top w:val="nil"/>
              <w:left w:val="single" w:sz="4" w:space="0" w:color="000000"/>
              <w:bottom w:val="single" w:sz="4" w:space="0" w:color="000000"/>
              <w:right w:val="single" w:sz="4" w:space="0" w:color="000000"/>
            </w:tcBorders>
          </w:tcPr>
          <w:p w14:paraId="48ACE17F" w14:textId="1E3B25AE" w:rsidR="006D2E98" w:rsidRPr="009E707A" w:rsidRDefault="006D2E98" w:rsidP="009E707A">
            <w:pPr>
              <w:pStyle w:val="Text2"/>
              <w:rPr>
                <w:sz w:val="20"/>
                <w:szCs w:val="18"/>
              </w:rPr>
            </w:pPr>
          </w:p>
        </w:tc>
        <w:tc>
          <w:tcPr>
            <w:tcW w:w="2820" w:type="dxa"/>
            <w:tcBorders>
              <w:top w:val="nil"/>
              <w:left w:val="nil"/>
              <w:bottom w:val="single" w:sz="4" w:space="0" w:color="000000"/>
              <w:right w:val="single" w:sz="4" w:space="0" w:color="000000"/>
            </w:tcBorders>
          </w:tcPr>
          <w:p w14:paraId="2B53A233" w14:textId="77777777" w:rsidR="006D2E98" w:rsidRPr="009E707A" w:rsidRDefault="006D2E98" w:rsidP="009E707A">
            <w:pPr>
              <w:pStyle w:val="Text2"/>
              <w:rPr>
                <w:sz w:val="20"/>
                <w:szCs w:val="18"/>
              </w:rPr>
            </w:pPr>
            <w:r w:rsidRPr="009E707A">
              <w:rPr>
                <w:sz w:val="20"/>
                <w:szCs w:val="18"/>
              </w:rPr>
              <w:t>Count on audit view page doesn’t indicate there are more than 20 entries</w:t>
            </w:r>
          </w:p>
        </w:tc>
        <w:tc>
          <w:tcPr>
            <w:tcW w:w="1428" w:type="dxa"/>
            <w:tcBorders>
              <w:top w:val="nil"/>
              <w:left w:val="nil"/>
              <w:bottom w:val="single" w:sz="4" w:space="0" w:color="000000"/>
              <w:right w:val="single" w:sz="4" w:space="0" w:color="000000"/>
            </w:tcBorders>
          </w:tcPr>
          <w:p w14:paraId="428248EE" w14:textId="77777777" w:rsidR="006D2E98" w:rsidRPr="009E707A" w:rsidRDefault="006D2E98" w:rsidP="009E707A">
            <w:pPr>
              <w:pStyle w:val="Text2"/>
              <w:rPr>
                <w:sz w:val="20"/>
                <w:szCs w:val="18"/>
              </w:rPr>
            </w:pPr>
            <w:r w:rsidRPr="009E707A">
              <w:rPr>
                <w:sz w:val="20"/>
                <w:szCs w:val="18"/>
              </w:rPr>
              <w:t>Medium</w:t>
            </w:r>
          </w:p>
        </w:tc>
        <w:tc>
          <w:tcPr>
            <w:tcW w:w="4295" w:type="dxa"/>
            <w:tcBorders>
              <w:top w:val="nil"/>
              <w:left w:val="nil"/>
              <w:bottom w:val="single" w:sz="4" w:space="0" w:color="000000"/>
              <w:right w:val="single" w:sz="4" w:space="0" w:color="000000"/>
            </w:tcBorders>
          </w:tcPr>
          <w:p w14:paraId="1B34BA77" w14:textId="77777777" w:rsidR="006D2E98" w:rsidRPr="009E707A" w:rsidRDefault="006D2E98" w:rsidP="009E707A">
            <w:pPr>
              <w:pStyle w:val="Text2"/>
              <w:rPr>
                <w:sz w:val="20"/>
                <w:szCs w:val="18"/>
              </w:rPr>
            </w:pPr>
          </w:p>
        </w:tc>
      </w:tr>
      <w:tr w:rsidR="006D2E98" w:rsidRPr="009E707A" w14:paraId="5E4948F5" w14:textId="77777777" w:rsidTr="009E707A">
        <w:trPr>
          <w:trHeight w:val="765"/>
        </w:trPr>
        <w:tc>
          <w:tcPr>
            <w:tcW w:w="1239" w:type="dxa"/>
            <w:tcBorders>
              <w:top w:val="nil"/>
              <w:left w:val="single" w:sz="4" w:space="0" w:color="000000"/>
              <w:bottom w:val="single" w:sz="4" w:space="0" w:color="000000"/>
              <w:right w:val="single" w:sz="4" w:space="0" w:color="000000"/>
            </w:tcBorders>
          </w:tcPr>
          <w:p w14:paraId="0DD3DBAB" w14:textId="6147E578" w:rsidR="006D2E98" w:rsidRPr="009E707A" w:rsidRDefault="006D2E98" w:rsidP="009E707A">
            <w:pPr>
              <w:pStyle w:val="Text2"/>
              <w:rPr>
                <w:sz w:val="20"/>
                <w:szCs w:val="18"/>
              </w:rPr>
            </w:pPr>
          </w:p>
        </w:tc>
        <w:tc>
          <w:tcPr>
            <w:tcW w:w="2820" w:type="dxa"/>
            <w:tcBorders>
              <w:top w:val="nil"/>
              <w:left w:val="nil"/>
              <w:bottom w:val="single" w:sz="4" w:space="0" w:color="000000"/>
              <w:right w:val="single" w:sz="4" w:space="0" w:color="000000"/>
            </w:tcBorders>
          </w:tcPr>
          <w:p w14:paraId="139EF76E" w14:textId="77777777" w:rsidR="006D2E98" w:rsidRPr="009E707A" w:rsidRDefault="006D2E98" w:rsidP="009E707A">
            <w:pPr>
              <w:pStyle w:val="Text2"/>
              <w:rPr>
                <w:sz w:val="20"/>
                <w:szCs w:val="18"/>
              </w:rPr>
            </w:pPr>
            <w:r w:rsidRPr="009E707A">
              <w:rPr>
                <w:sz w:val="20"/>
                <w:szCs w:val="18"/>
              </w:rPr>
              <w:t>GP Connect Send Document activity not handled by system audit trail</w:t>
            </w:r>
          </w:p>
        </w:tc>
        <w:tc>
          <w:tcPr>
            <w:tcW w:w="1428" w:type="dxa"/>
            <w:tcBorders>
              <w:top w:val="nil"/>
              <w:left w:val="nil"/>
              <w:bottom w:val="single" w:sz="4" w:space="0" w:color="000000"/>
              <w:right w:val="single" w:sz="4" w:space="0" w:color="000000"/>
            </w:tcBorders>
          </w:tcPr>
          <w:p w14:paraId="5486F54D" w14:textId="77777777" w:rsidR="006D2E98" w:rsidRPr="009E707A" w:rsidRDefault="006D2E98" w:rsidP="009E707A">
            <w:pPr>
              <w:pStyle w:val="Text2"/>
              <w:rPr>
                <w:sz w:val="20"/>
                <w:szCs w:val="18"/>
              </w:rPr>
            </w:pPr>
            <w:r w:rsidRPr="009E707A">
              <w:rPr>
                <w:sz w:val="20"/>
                <w:szCs w:val="18"/>
              </w:rPr>
              <w:t>Medium</w:t>
            </w:r>
          </w:p>
        </w:tc>
        <w:tc>
          <w:tcPr>
            <w:tcW w:w="4295" w:type="dxa"/>
            <w:tcBorders>
              <w:top w:val="nil"/>
              <w:left w:val="nil"/>
              <w:bottom w:val="single" w:sz="4" w:space="0" w:color="000000"/>
              <w:right w:val="single" w:sz="4" w:space="0" w:color="000000"/>
            </w:tcBorders>
          </w:tcPr>
          <w:p w14:paraId="587D699B" w14:textId="77777777" w:rsidR="006D2E98" w:rsidRPr="009E707A" w:rsidRDefault="006D2E98" w:rsidP="009E707A">
            <w:pPr>
              <w:pStyle w:val="Text2"/>
              <w:rPr>
                <w:sz w:val="20"/>
                <w:szCs w:val="18"/>
              </w:rPr>
            </w:pPr>
          </w:p>
        </w:tc>
      </w:tr>
    </w:tbl>
    <w:p w14:paraId="3C80BD30" w14:textId="77777777" w:rsidR="006D2E98" w:rsidRDefault="006D2E98" w:rsidP="006D2E98">
      <w:pPr>
        <w:tabs>
          <w:tab w:val="right" w:pos="14580"/>
          <w:tab w:val="right" w:pos="14580"/>
        </w:tabs>
      </w:pPr>
    </w:p>
    <w:p w14:paraId="7A1D2E74" w14:textId="75A8A74C" w:rsidR="006D2E98" w:rsidRDefault="006D2E98">
      <w:pPr>
        <w:rPr>
          <w:rFonts w:ascii="Nunito Sans" w:hAnsi="Nunito Sans"/>
        </w:rPr>
      </w:pPr>
      <w:r>
        <w:rPr>
          <w:rFonts w:ascii="Nunito Sans" w:hAnsi="Nunito Sans"/>
        </w:rPr>
        <w:br w:type="page"/>
      </w:r>
    </w:p>
    <w:p w14:paraId="2B28F2B3" w14:textId="77777777" w:rsidR="006D2E98" w:rsidRPr="009B0109" w:rsidRDefault="006D2E98" w:rsidP="009B0109">
      <w:pPr>
        <w:pStyle w:val="HeadingSub"/>
        <w:rPr>
          <w:rStyle w:val="TitleChar"/>
          <w:rFonts w:ascii="Oswald" w:eastAsia="Times New Roman" w:hAnsi="Oswald" w:cs="Times New Roman"/>
          <w:color w:val="AE2674"/>
          <w:sz w:val="32"/>
          <w:szCs w:val="32"/>
        </w:rPr>
      </w:pPr>
      <w:r w:rsidRPr="009B0109">
        <w:rPr>
          <w:rStyle w:val="TitleChar"/>
          <w:rFonts w:ascii="Oswald" w:eastAsia="Times New Roman" w:hAnsi="Oswald" w:cs="Times New Roman"/>
          <w:color w:val="AE2674"/>
          <w:sz w:val="32"/>
          <w:szCs w:val="32"/>
        </w:rPr>
        <w:lastRenderedPageBreak/>
        <w:t>4.3.1.4 Open Low Defects</w:t>
      </w:r>
    </w:p>
    <w:p w14:paraId="52E869BD" w14:textId="77777777" w:rsidR="00BA220D" w:rsidRDefault="00BA220D" w:rsidP="009E707A">
      <w:pPr>
        <w:pStyle w:val="Text2"/>
        <w:rPr>
          <w:sz w:val="20"/>
          <w:szCs w:val="18"/>
        </w:rPr>
      </w:pPr>
    </w:p>
    <w:p w14:paraId="0007E4F3" w14:textId="7E064DED" w:rsidR="006D2E98" w:rsidRPr="009E707A" w:rsidRDefault="006D2E98" w:rsidP="009E707A">
      <w:pPr>
        <w:pStyle w:val="Text2"/>
        <w:rPr>
          <w:sz w:val="20"/>
          <w:szCs w:val="18"/>
        </w:rPr>
      </w:pPr>
      <w:r w:rsidRPr="009E707A">
        <w:rPr>
          <w:sz w:val="20"/>
          <w:szCs w:val="18"/>
        </w:rPr>
        <w:t>Summary</w:t>
      </w:r>
    </w:p>
    <w:tbl>
      <w:tblPr>
        <w:tblW w:w="985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620"/>
        <w:gridCol w:w="1440"/>
        <w:gridCol w:w="4454"/>
      </w:tblGrid>
      <w:tr w:rsidR="006D2E98" w:rsidRPr="009E707A" w14:paraId="07254F19" w14:textId="77777777" w:rsidTr="009E3197">
        <w:tc>
          <w:tcPr>
            <w:tcW w:w="2340" w:type="dxa"/>
            <w:shd w:val="clear" w:color="auto" w:fill="CCCCCC"/>
          </w:tcPr>
          <w:p w14:paraId="49E6F07B" w14:textId="77777777" w:rsidR="006D2E98" w:rsidRPr="009E707A" w:rsidRDefault="006D2E98" w:rsidP="009E707A">
            <w:pPr>
              <w:pStyle w:val="Text2"/>
              <w:rPr>
                <w:sz w:val="20"/>
                <w:szCs w:val="18"/>
              </w:rPr>
            </w:pPr>
            <w:r w:rsidRPr="009E707A">
              <w:rPr>
                <w:sz w:val="20"/>
                <w:szCs w:val="18"/>
              </w:rPr>
              <w:t>Criticality</w:t>
            </w:r>
          </w:p>
        </w:tc>
        <w:tc>
          <w:tcPr>
            <w:tcW w:w="1620" w:type="dxa"/>
            <w:shd w:val="clear" w:color="auto" w:fill="CCCCCC"/>
          </w:tcPr>
          <w:p w14:paraId="3BA46CFC" w14:textId="77777777" w:rsidR="006D2E98" w:rsidRPr="009E707A" w:rsidRDefault="006D2E98" w:rsidP="009E707A">
            <w:pPr>
              <w:pStyle w:val="Text2"/>
              <w:rPr>
                <w:sz w:val="20"/>
                <w:szCs w:val="18"/>
              </w:rPr>
            </w:pPr>
            <w:r w:rsidRPr="009E707A">
              <w:rPr>
                <w:sz w:val="20"/>
                <w:szCs w:val="18"/>
              </w:rPr>
              <w:t>Number Open</w:t>
            </w:r>
          </w:p>
        </w:tc>
        <w:tc>
          <w:tcPr>
            <w:tcW w:w="1440" w:type="dxa"/>
            <w:shd w:val="clear" w:color="auto" w:fill="CCCCCC"/>
          </w:tcPr>
          <w:p w14:paraId="2DF5DFE8" w14:textId="77777777" w:rsidR="006D2E98" w:rsidRPr="009E707A" w:rsidRDefault="006D2E98" w:rsidP="009E707A">
            <w:pPr>
              <w:pStyle w:val="Text2"/>
              <w:rPr>
                <w:sz w:val="20"/>
                <w:szCs w:val="18"/>
              </w:rPr>
            </w:pPr>
            <w:r w:rsidRPr="009E707A">
              <w:rPr>
                <w:sz w:val="20"/>
                <w:szCs w:val="18"/>
              </w:rPr>
              <w:t>Exit Criteria</w:t>
            </w:r>
          </w:p>
        </w:tc>
        <w:tc>
          <w:tcPr>
            <w:tcW w:w="4454" w:type="dxa"/>
            <w:shd w:val="clear" w:color="auto" w:fill="CCCCCC"/>
          </w:tcPr>
          <w:p w14:paraId="4C9B9163" w14:textId="77777777" w:rsidR="006D2E98" w:rsidRPr="009E707A" w:rsidRDefault="006D2E98" w:rsidP="009E707A">
            <w:pPr>
              <w:pStyle w:val="Text2"/>
              <w:rPr>
                <w:sz w:val="20"/>
                <w:szCs w:val="18"/>
              </w:rPr>
            </w:pPr>
            <w:r w:rsidRPr="009E707A">
              <w:rPr>
                <w:sz w:val="20"/>
                <w:szCs w:val="18"/>
              </w:rPr>
              <w:t>Comment</w:t>
            </w:r>
          </w:p>
        </w:tc>
      </w:tr>
      <w:tr w:rsidR="006D2E98" w:rsidRPr="009E707A" w14:paraId="0C0733C9" w14:textId="77777777" w:rsidTr="009E3197">
        <w:tc>
          <w:tcPr>
            <w:tcW w:w="2340" w:type="dxa"/>
          </w:tcPr>
          <w:p w14:paraId="3D58142D" w14:textId="77777777" w:rsidR="006D2E98" w:rsidRPr="009E707A" w:rsidRDefault="006D2E98" w:rsidP="009E707A">
            <w:pPr>
              <w:pStyle w:val="Text2"/>
              <w:rPr>
                <w:sz w:val="20"/>
                <w:szCs w:val="18"/>
              </w:rPr>
            </w:pPr>
            <w:r w:rsidRPr="009E707A">
              <w:rPr>
                <w:sz w:val="20"/>
                <w:szCs w:val="18"/>
              </w:rPr>
              <w:t>Low</w:t>
            </w:r>
          </w:p>
        </w:tc>
        <w:tc>
          <w:tcPr>
            <w:tcW w:w="1620" w:type="dxa"/>
          </w:tcPr>
          <w:p w14:paraId="770ACE9F" w14:textId="2D6B40FD" w:rsidR="006D2E98" w:rsidRPr="009E707A" w:rsidRDefault="00286434" w:rsidP="009E707A">
            <w:pPr>
              <w:pStyle w:val="Text2"/>
              <w:rPr>
                <w:sz w:val="20"/>
                <w:szCs w:val="18"/>
              </w:rPr>
            </w:pPr>
            <w:r>
              <w:rPr>
                <w:sz w:val="20"/>
                <w:szCs w:val="18"/>
              </w:rPr>
              <w:t>5</w:t>
            </w:r>
          </w:p>
        </w:tc>
        <w:tc>
          <w:tcPr>
            <w:tcW w:w="1440" w:type="dxa"/>
          </w:tcPr>
          <w:p w14:paraId="74A5A684" w14:textId="77777777" w:rsidR="006D2E98" w:rsidRPr="009E707A" w:rsidRDefault="006D2E98" w:rsidP="009E707A">
            <w:pPr>
              <w:pStyle w:val="Text2"/>
              <w:rPr>
                <w:color w:val="FF0000"/>
                <w:sz w:val="20"/>
                <w:szCs w:val="18"/>
              </w:rPr>
            </w:pPr>
          </w:p>
        </w:tc>
        <w:tc>
          <w:tcPr>
            <w:tcW w:w="4454" w:type="dxa"/>
          </w:tcPr>
          <w:p w14:paraId="11F2006E" w14:textId="77777777" w:rsidR="006D2E98" w:rsidRPr="009E707A" w:rsidRDefault="006D2E98" w:rsidP="009E707A">
            <w:pPr>
              <w:pStyle w:val="Text2"/>
              <w:rPr>
                <w:sz w:val="20"/>
                <w:szCs w:val="18"/>
              </w:rPr>
            </w:pPr>
          </w:p>
        </w:tc>
      </w:tr>
    </w:tbl>
    <w:p w14:paraId="0B5A65DD" w14:textId="77777777" w:rsidR="006D2E98" w:rsidRPr="009E707A" w:rsidRDefault="006D2E98" w:rsidP="009E707A">
      <w:pPr>
        <w:pStyle w:val="Text2"/>
        <w:rPr>
          <w:sz w:val="20"/>
          <w:szCs w:val="18"/>
        </w:rPr>
      </w:pPr>
    </w:p>
    <w:p w14:paraId="47FAD48C" w14:textId="692D6D08" w:rsidR="006D2E98" w:rsidRPr="00286434" w:rsidRDefault="006D2E98" w:rsidP="00286434">
      <w:pPr>
        <w:pStyle w:val="Text2"/>
        <w:rPr>
          <w:sz w:val="20"/>
          <w:szCs w:val="18"/>
        </w:rPr>
      </w:pPr>
      <w:r w:rsidRPr="00286434">
        <w:rPr>
          <w:sz w:val="20"/>
          <w:szCs w:val="18"/>
        </w:rPr>
        <w:t>Detail</w:t>
      </w:r>
    </w:p>
    <w:tbl>
      <w:tblPr>
        <w:tblW w:w="990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760"/>
        <w:gridCol w:w="1440"/>
        <w:gridCol w:w="4500"/>
      </w:tblGrid>
      <w:tr w:rsidR="006D2E98" w:rsidRPr="00286434" w14:paraId="21922A4A" w14:textId="77777777" w:rsidTr="009E3197">
        <w:trPr>
          <w:trHeight w:val="147"/>
        </w:trPr>
        <w:tc>
          <w:tcPr>
            <w:tcW w:w="1200" w:type="dxa"/>
            <w:tcBorders>
              <w:top w:val="single" w:sz="4" w:space="0" w:color="000000"/>
              <w:left w:val="single" w:sz="4" w:space="0" w:color="000000"/>
              <w:bottom w:val="single" w:sz="4" w:space="0" w:color="000000"/>
              <w:right w:val="single" w:sz="4" w:space="0" w:color="000000"/>
            </w:tcBorders>
            <w:shd w:val="clear" w:color="auto" w:fill="CCCCCC"/>
          </w:tcPr>
          <w:p w14:paraId="7CB8E489" w14:textId="77777777" w:rsidR="006D2E98" w:rsidRPr="00286434" w:rsidRDefault="006D2E98" w:rsidP="00286434">
            <w:pPr>
              <w:pStyle w:val="Text2"/>
              <w:rPr>
                <w:sz w:val="20"/>
                <w:szCs w:val="18"/>
              </w:rPr>
            </w:pPr>
            <w:r w:rsidRPr="00286434">
              <w:rPr>
                <w:sz w:val="20"/>
                <w:szCs w:val="18"/>
              </w:rPr>
              <w:t>Defect #</w:t>
            </w:r>
          </w:p>
        </w:tc>
        <w:tc>
          <w:tcPr>
            <w:tcW w:w="2760" w:type="dxa"/>
            <w:tcBorders>
              <w:top w:val="single" w:sz="4" w:space="0" w:color="000000"/>
              <w:left w:val="nil"/>
              <w:bottom w:val="single" w:sz="4" w:space="0" w:color="000000"/>
              <w:right w:val="single" w:sz="4" w:space="0" w:color="000000"/>
            </w:tcBorders>
            <w:shd w:val="clear" w:color="auto" w:fill="CCCCCC"/>
          </w:tcPr>
          <w:p w14:paraId="5C244844" w14:textId="77777777" w:rsidR="006D2E98" w:rsidRPr="00286434" w:rsidRDefault="006D2E98" w:rsidP="00286434">
            <w:pPr>
              <w:pStyle w:val="Text2"/>
              <w:rPr>
                <w:sz w:val="20"/>
                <w:szCs w:val="18"/>
              </w:rPr>
            </w:pPr>
            <w:r w:rsidRPr="00286434">
              <w:rPr>
                <w:sz w:val="20"/>
                <w:szCs w:val="18"/>
              </w:rPr>
              <w:t>Test/Defect Title</w:t>
            </w:r>
          </w:p>
        </w:tc>
        <w:tc>
          <w:tcPr>
            <w:tcW w:w="1440" w:type="dxa"/>
            <w:tcBorders>
              <w:top w:val="single" w:sz="4" w:space="0" w:color="000000"/>
              <w:left w:val="nil"/>
              <w:bottom w:val="single" w:sz="4" w:space="0" w:color="000000"/>
              <w:right w:val="single" w:sz="4" w:space="0" w:color="000000"/>
            </w:tcBorders>
            <w:shd w:val="clear" w:color="auto" w:fill="CCCCCC"/>
          </w:tcPr>
          <w:p w14:paraId="76F53323" w14:textId="77777777" w:rsidR="006D2E98" w:rsidRPr="00286434" w:rsidRDefault="006D2E98" w:rsidP="00286434">
            <w:pPr>
              <w:pStyle w:val="Text2"/>
              <w:rPr>
                <w:sz w:val="20"/>
                <w:szCs w:val="18"/>
              </w:rPr>
            </w:pPr>
            <w:r w:rsidRPr="00286434">
              <w:rPr>
                <w:sz w:val="20"/>
                <w:szCs w:val="18"/>
              </w:rPr>
              <w:t>Criticality</w:t>
            </w:r>
          </w:p>
        </w:tc>
        <w:tc>
          <w:tcPr>
            <w:tcW w:w="4500" w:type="dxa"/>
            <w:tcBorders>
              <w:top w:val="single" w:sz="4" w:space="0" w:color="000000"/>
              <w:left w:val="nil"/>
              <w:bottom w:val="single" w:sz="4" w:space="0" w:color="000000"/>
              <w:right w:val="single" w:sz="4" w:space="0" w:color="000000"/>
            </w:tcBorders>
            <w:shd w:val="clear" w:color="auto" w:fill="CCCCCC"/>
          </w:tcPr>
          <w:p w14:paraId="37B7CF22" w14:textId="77777777" w:rsidR="006D2E98" w:rsidRPr="00286434" w:rsidRDefault="006D2E98" w:rsidP="00286434">
            <w:pPr>
              <w:pStyle w:val="Text2"/>
              <w:rPr>
                <w:sz w:val="20"/>
                <w:szCs w:val="18"/>
              </w:rPr>
            </w:pPr>
            <w:r w:rsidRPr="00286434">
              <w:rPr>
                <w:sz w:val="20"/>
                <w:szCs w:val="18"/>
              </w:rPr>
              <w:t>Comments</w:t>
            </w:r>
          </w:p>
        </w:tc>
      </w:tr>
      <w:tr w:rsidR="006D2E98" w:rsidRPr="00286434" w14:paraId="26B68EE6" w14:textId="77777777" w:rsidTr="009E3197">
        <w:trPr>
          <w:trHeight w:val="615"/>
        </w:trPr>
        <w:tc>
          <w:tcPr>
            <w:tcW w:w="1200" w:type="dxa"/>
            <w:tcBorders>
              <w:top w:val="nil"/>
              <w:left w:val="single" w:sz="4" w:space="0" w:color="000000"/>
              <w:bottom w:val="single" w:sz="4" w:space="0" w:color="000000"/>
              <w:right w:val="single" w:sz="4" w:space="0" w:color="000000"/>
            </w:tcBorders>
          </w:tcPr>
          <w:p w14:paraId="7F6D11AD" w14:textId="1BE4BA84" w:rsidR="006D2E98" w:rsidRPr="00286434" w:rsidRDefault="006D2E98" w:rsidP="00286434">
            <w:pPr>
              <w:pStyle w:val="Text2"/>
              <w:rPr>
                <w:sz w:val="20"/>
                <w:szCs w:val="18"/>
              </w:rPr>
            </w:pPr>
          </w:p>
        </w:tc>
        <w:tc>
          <w:tcPr>
            <w:tcW w:w="2760" w:type="dxa"/>
            <w:tcBorders>
              <w:top w:val="nil"/>
              <w:left w:val="nil"/>
              <w:bottom w:val="single" w:sz="4" w:space="0" w:color="000000"/>
              <w:right w:val="single" w:sz="4" w:space="0" w:color="000000"/>
            </w:tcBorders>
          </w:tcPr>
          <w:p w14:paraId="164C0DEA" w14:textId="77777777" w:rsidR="006D2E98" w:rsidRPr="00286434" w:rsidRDefault="006D2E98" w:rsidP="00286434">
            <w:pPr>
              <w:pStyle w:val="Text2"/>
              <w:rPr>
                <w:sz w:val="20"/>
                <w:szCs w:val="18"/>
              </w:rPr>
            </w:pPr>
            <w:r w:rsidRPr="00286434">
              <w:rPr>
                <w:sz w:val="20"/>
                <w:szCs w:val="18"/>
              </w:rPr>
              <w:t>New user can’t decline invitation until they have completed their profile</w:t>
            </w:r>
          </w:p>
        </w:tc>
        <w:tc>
          <w:tcPr>
            <w:tcW w:w="1440" w:type="dxa"/>
            <w:tcBorders>
              <w:top w:val="nil"/>
              <w:left w:val="nil"/>
              <w:bottom w:val="single" w:sz="4" w:space="0" w:color="000000"/>
              <w:right w:val="single" w:sz="4" w:space="0" w:color="000000"/>
            </w:tcBorders>
          </w:tcPr>
          <w:p w14:paraId="7EBE8B6B" w14:textId="77777777" w:rsidR="006D2E98" w:rsidRPr="00286434" w:rsidRDefault="006D2E98" w:rsidP="00286434">
            <w:pPr>
              <w:pStyle w:val="Text2"/>
              <w:rPr>
                <w:sz w:val="20"/>
                <w:szCs w:val="18"/>
              </w:rPr>
            </w:pPr>
            <w:r w:rsidRPr="00286434">
              <w:rPr>
                <w:sz w:val="20"/>
                <w:szCs w:val="18"/>
              </w:rPr>
              <w:t>Low</w:t>
            </w:r>
          </w:p>
        </w:tc>
        <w:tc>
          <w:tcPr>
            <w:tcW w:w="4500" w:type="dxa"/>
            <w:tcBorders>
              <w:top w:val="nil"/>
              <w:left w:val="nil"/>
              <w:bottom w:val="single" w:sz="4" w:space="0" w:color="000000"/>
              <w:right w:val="single" w:sz="4" w:space="0" w:color="000000"/>
            </w:tcBorders>
          </w:tcPr>
          <w:p w14:paraId="6EF777A9" w14:textId="77777777" w:rsidR="006D2E98" w:rsidRPr="00286434" w:rsidRDefault="006D2E98" w:rsidP="00286434">
            <w:pPr>
              <w:pStyle w:val="Text2"/>
              <w:rPr>
                <w:sz w:val="20"/>
                <w:szCs w:val="18"/>
              </w:rPr>
            </w:pPr>
          </w:p>
        </w:tc>
      </w:tr>
      <w:tr w:rsidR="006D2E98" w:rsidRPr="00286434" w14:paraId="324E37A5" w14:textId="77777777" w:rsidTr="009E3197">
        <w:trPr>
          <w:trHeight w:val="615"/>
        </w:trPr>
        <w:tc>
          <w:tcPr>
            <w:tcW w:w="1200" w:type="dxa"/>
            <w:tcBorders>
              <w:top w:val="nil"/>
              <w:left w:val="single" w:sz="4" w:space="0" w:color="000000"/>
              <w:bottom w:val="single" w:sz="4" w:space="0" w:color="000000"/>
              <w:right w:val="single" w:sz="4" w:space="0" w:color="000000"/>
            </w:tcBorders>
          </w:tcPr>
          <w:p w14:paraId="4494D4D0" w14:textId="30D4172C" w:rsidR="006D2E98" w:rsidRPr="00286434" w:rsidRDefault="006D2E98" w:rsidP="00286434">
            <w:pPr>
              <w:pStyle w:val="Text2"/>
              <w:rPr>
                <w:sz w:val="20"/>
                <w:szCs w:val="18"/>
              </w:rPr>
            </w:pPr>
          </w:p>
        </w:tc>
        <w:tc>
          <w:tcPr>
            <w:tcW w:w="2760" w:type="dxa"/>
            <w:tcBorders>
              <w:top w:val="nil"/>
              <w:left w:val="nil"/>
              <w:bottom w:val="single" w:sz="4" w:space="0" w:color="000000"/>
              <w:right w:val="single" w:sz="4" w:space="0" w:color="000000"/>
            </w:tcBorders>
          </w:tcPr>
          <w:p w14:paraId="1CB4FF70" w14:textId="77777777" w:rsidR="006D2E98" w:rsidRPr="00286434" w:rsidRDefault="006D2E98" w:rsidP="00286434">
            <w:pPr>
              <w:pStyle w:val="Text2"/>
              <w:rPr>
                <w:sz w:val="20"/>
                <w:szCs w:val="18"/>
              </w:rPr>
            </w:pPr>
            <w:bookmarkStart w:id="21" w:name="_lwtmam5jqb0x" w:colFirst="0" w:colLast="0"/>
            <w:bookmarkEnd w:id="21"/>
            <w:r w:rsidRPr="00286434">
              <w:rPr>
                <w:sz w:val="20"/>
                <w:szCs w:val="18"/>
              </w:rPr>
              <w:t xml:space="preserve">Logging in to applications in wrong order is not desirable </w:t>
            </w:r>
          </w:p>
        </w:tc>
        <w:tc>
          <w:tcPr>
            <w:tcW w:w="1440" w:type="dxa"/>
            <w:tcBorders>
              <w:top w:val="nil"/>
              <w:left w:val="nil"/>
              <w:bottom w:val="single" w:sz="4" w:space="0" w:color="000000"/>
              <w:right w:val="single" w:sz="4" w:space="0" w:color="000000"/>
            </w:tcBorders>
          </w:tcPr>
          <w:p w14:paraId="66B8374A" w14:textId="77777777" w:rsidR="006D2E98" w:rsidRPr="00286434" w:rsidRDefault="006D2E98" w:rsidP="00286434">
            <w:pPr>
              <w:pStyle w:val="Text2"/>
              <w:rPr>
                <w:sz w:val="20"/>
                <w:szCs w:val="18"/>
              </w:rPr>
            </w:pPr>
            <w:r w:rsidRPr="00286434">
              <w:rPr>
                <w:sz w:val="20"/>
                <w:szCs w:val="18"/>
              </w:rPr>
              <w:t>Low</w:t>
            </w:r>
          </w:p>
        </w:tc>
        <w:tc>
          <w:tcPr>
            <w:tcW w:w="4500" w:type="dxa"/>
            <w:tcBorders>
              <w:top w:val="nil"/>
              <w:left w:val="nil"/>
              <w:bottom w:val="single" w:sz="4" w:space="0" w:color="000000"/>
              <w:right w:val="single" w:sz="4" w:space="0" w:color="000000"/>
            </w:tcBorders>
          </w:tcPr>
          <w:p w14:paraId="442DF649" w14:textId="77777777" w:rsidR="006D2E98" w:rsidRPr="00286434" w:rsidRDefault="006D2E98" w:rsidP="00286434">
            <w:pPr>
              <w:pStyle w:val="Text2"/>
              <w:rPr>
                <w:sz w:val="20"/>
                <w:szCs w:val="18"/>
              </w:rPr>
            </w:pPr>
          </w:p>
        </w:tc>
      </w:tr>
      <w:tr w:rsidR="006D2E98" w:rsidRPr="00286434" w14:paraId="75E128F0" w14:textId="77777777" w:rsidTr="009E3197">
        <w:trPr>
          <w:trHeight w:val="615"/>
        </w:trPr>
        <w:tc>
          <w:tcPr>
            <w:tcW w:w="1200" w:type="dxa"/>
            <w:tcBorders>
              <w:top w:val="nil"/>
              <w:left w:val="single" w:sz="4" w:space="0" w:color="000000"/>
              <w:bottom w:val="single" w:sz="4" w:space="0" w:color="000000"/>
              <w:right w:val="single" w:sz="4" w:space="0" w:color="000000"/>
            </w:tcBorders>
          </w:tcPr>
          <w:p w14:paraId="7DB988B5" w14:textId="5389B5D2" w:rsidR="006D2E98" w:rsidRPr="00286434" w:rsidRDefault="006D2E98" w:rsidP="00286434">
            <w:pPr>
              <w:pStyle w:val="Text2"/>
              <w:rPr>
                <w:sz w:val="20"/>
                <w:szCs w:val="18"/>
              </w:rPr>
            </w:pPr>
          </w:p>
        </w:tc>
        <w:tc>
          <w:tcPr>
            <w:tcW w:w="2760" w:type="dxa"/>
            <w:tcBorders>
              <w:top w:val="nil"/>
              <w:left w:val="nil"/>
              <w:bottom w:val="single" w:sz="4" w:space="0" w:color="000000"/>
              <w:right w:val="single" w:sz="4" w:space="0" w:color="000000"/>
            </w:tcBorders>
          </w:tcPr>
          <w:p w14:paraId="51BE8ACE" w14:textId="77777777" w:rsidR="006D2E98" w:rsidRPr="00286434" w:rsidRDefault="006D2E98" w:rsidP="00286434">
            <w:pPr>
              <w:pStyle w:val="Text2"/>
              <w:rPr>
                <w:sz w:val="20"/>
                <w:szCs w:val="18"/>
              </w:rPr>
            </w:pPr>
            <w:bookmarkStart w:id="22" w:name="_oksjc1i7qjan" w:colFirst="0" w:colLast="0"/>
            <w:bookmarkEnd w:id="22"/>
            <w:r w:rsidRPr="00286434">
              <w:rPr>
                <w:sz w:val="20"/>
                <w:szCs w:val="18"/>
              </w:rPr>
              <w:t>Exceptionally long names &amp; addresses cause banner issues</w:t>
            </w:r>
          </w:p>
        </w:tc>
        <w:tc>
          <w:tcPr>
            <w:tcW w:w="1440" w:type="dxa"/>
            <w:tcBorders>
              <w:top w:val="nil"/>
              <w:left w:val="nil"/>
              <w:bottom w:val="single" w:sz="4" w:space="0" w:color="000000"/>
              <w:right w:val="single" w:sz="4" w:space="0" w:color="000000"/>
            </w:tcBorders>
          </w:tcPr>
          <w:p w14:paraId="15DFCED7" w14:textId="77777777" w:rsidR="006D2E98" w:rsidRPr="00286434" w:rsidRDefault="006D2E98" w:rsidP="00286434">
            <w:pPr>
              <w:pStyle w:val="Text2"/>
              <w:rPr>
                <w:sz w:val="20"/>
                <w:szCs w:val="18"/>
              </w:rPr>
            </w:pPr>
            <w:r w:rsidRPr="00286434">
              <w:rPr>
                <w:sz w:val="20"/>
                <w:szCs w:val="18"/>
              </w:rPr>
              <w:t>Low</w:t>
            </w:r>
          </w:p>
          <w:p w14:paraId="460EC4F4" w14:textId="77777777" w:rsidR="006D2E98" w:rsidRPr="00286434" w:rsidRDefault="006D2E98" w:rsidP="00286434">
            <w:pPr>
              <w:pStyle w:val="Text2"/>
              <w:rPr>
                <w:sz w:val="20"/>
                <w:szCs w:val="18"/>
              </w:rPr>
            </w:pPr>
          </w:p>
        </w:tc>
        <w:tc>
          <w:tcPr>
            <w:tcW w:w="4500" w:type="dxa"/>
            <w:tcBorders>
              <w:top w:val="nil"/>
              <w:left w:val="nil"/>
              <w:bottom w:val="single" w:sz="4" w:space="0" w:color="000000"/>
              <w:right w:val="single" w:sz="4" w:space="0" w:color="000000"/>
            </w:tcBorders>
          </w:tcPr>
          <w:p w14:paraId="3FA69CFB" w14:textId="77777777" w:rsidR="006D2E98" w:rsidRPr="00286434" w:rsidRDefault="006D2E98" w:rsidP="00286434">
            <w:pPr>
              <w:pStyle w:val="Text2"/>
              <w:rPr>
                <w:sz w:val="20"/>
                <w:szCs w:val="18"/>
              </w:rPr>
            </w:pPr>
          </w:p>
        </w:tc>
      </w:tr>
      <w:tr w:rsidR="006D2E98" w:rsidRPr="00286434" w14:paraId="0370BF60" w14:textId="77777777" w:rsidTr="009E3197">
        <w:trPr>
          <w:trHeight w:val="615"/>
        </w:trPr>
        <w:tc>
          <w:tcPr>
            <w:tcW w:w="1200" w:type="dxa"/>
            <w:tcBorders>
              <w:top w:val="nil"/>
              <w:left w:val="single" w:sz="4" w:space="0" w:color="000000"/>
              <w:bottom w:val="single" w:sz="4" w:space="0" w:color="000000"/>
              <w:right w:val="single" w:sz="4" w:space="0" w:color="000000"/>
            </w:tcBorders>
          </w:tcPr>
          <w:p w14:paraId="59EC84A2" w14:textId="65111406" w:rsidR="006D2E98" w:rsidRPr="00286434" w:rsidRDefault="006D2E98" w:rsidP="00286434">
            <w:pPr>
              <w:pStyle w:val="Text2"/>
              <w:rPr>
                <w:sz w:val="20"/>
                <w:szCs w:val="18"/>
              </w:rPr>
            </w:pPr>
          </w:p>
        </w:tc>
        <w:tc>
          <w:tcPr>
            <w:tcW w:w="2760" w:type="dxa"/>
            <w:tcBorders>
              <w:top w:val="nil"/>
              <w:left w:val="nil"/>
              <w:bottom w:val="single" w:sz="4" w:space="0" w:color="000000"/>
              <w:right w:val="single" w:sz="4" w:space="0" w:color="000000"/>
            </w:tcBorders>
          </w:tcPr>
          <w:p w14:paraId="61A92805" w14:textId="77777777" w:rsidR="006D2E98" w:rsidRPr="00286434" w:rsidRDefault="006D2E98" w:rsidP="00286434">
            <w:pPr>
              <w:pStyle w:val="Text2"/>
              <w:rPr>
                <w:sz w:val="20"/>
                <w:szCs w:val="18"/>
              </w:rPr>
            </w:pPr>
            <w:bookmarkStart w:id="23" w:name="_884h77ky4r7b" w:colFirst="0" w:colLast="0"/>
            <w:bookmarkEnd w:id="23"/>
            <w:r w:rsidRPr="00286434">
              <w:rPr>
                <w:sz w:val="20"/>
                <w:szCs w:val="18"/>
              </w:rPr>
              <w:t xml:space="preserve">Prescriber name truncated on Authorisation page </w:t>
            </w:r>
          </w:p>
        </w:tc>
        <w:tc>
          <w:tcPr>
            <w:tcW w:w="1440" w:type="dxa"/>
            <w:tcBorders>
              <w:top w:val="nil"/>
              <w:left w:val="nil"/>
              <w:bottom w:val="single" w:sz="4" w:space="0" w:color="000000"/>
              <w:right w:val="single" w:sz="4" w:space="0" w:color="000000"/>
            </w:tcBorders>
          </w:tcPr>
          <w:p w14:paraId="31713A9C" w14:textId="77777777" w:rsidR="006D2E98" w:rsidRPr="00286434" w:rsidRDefault="006D2E98" w:rsidP="00286434">
            <w:pPr>
              <w:pStyle w:val="Text2"/>
              <w:rPr>
                <w:sz w:val="20"/>
                <w:szCs w:val="18"/>
              </w:rPr>
            </w:pPr>
            <w:r w:rsidRPr="00286434">
              <w:rPr>
                <w:sz w:val="20"/>
                <w:szCs w:val="18"/>
              </w:rPr>
              <w:t>Low</w:t>
            </w:r>
          </w:p>
        </w:tc>
        <w:tc>
          <w:tcPr>
            <w:tcW w:w="4500" w:type="dxa"/>
            <w:tcBorders>
              <w:top w:val="nil"/>
              <w:left w:val="nil"/>
              <w:bottom w:val="single" w:sz="4" w:space="0" w:color="000000"/>
              <w:right w:val="single" w:sz="4" w:space="0" w:color="000000"/>
            </w:tcBorders>
          </w:tcPr>
          <w:p w14:paraId="5FE230A3" w14:textId="77777777" w:rsidR="006D2E98" w:rsidRPr="00286434" w:rsidRDefault="006D2E98" w:rsidP="00286434">
            <w:pPr>
              <w:pStyle w:val="Text2"/>
              <w:rPr>
                <w:sz w:val="20"/>
                <w:szCs w:val="18"/>
              </w:rPr>
            </w:pPr>
          </w:p>
        </w:tc>
      </w:tr>
      <w:tr w:rsidR="006D2E98" w:rsidRPr="00286434" w14:paraId="36DB5980" w14:textId="77777777" w:rsidTr="009E3197">
        <w:trPr>
          <w:trHeight w:val="915"/>
        </w:trPr>
        <w:tc>
          <w:tcPr>
            <w:tcW w:w="1200" w:type="dxa"/>
            <w:tcBorders>
              <w:top w:val="nil"/>
              <w:left w:val="single" w:sz="4" w:space="0" w:color="000000"/>
              <w:bottom w:val="single" w:sz="4" w:space="0" w:color="000000"/>
              <w:right w:val="single" w:sz="4" w:space="0" w:color="000000"/>
            </w:tcBorders>
          </w:tcPr>
          <w:p w14:paraId="176A7768" w14:textId="5B3A291B" w:rsidR="006D2E98" w:rsidRPr="00286434" w:rsidRDefault="006D2E98" w:rsidP="00286434">
            <w:pPr>
              <w:pStyle w:val="Text2"/>
              <w:rPr>
                <w:sz w:val="20"/>
                <w:szCs w:val="18"/>
              </w:rPr>
            </w:pPr>
          </w:p>
        </w:tc>
        <w:tc>
          <w:tcPr>
            <w:tcW w:w="2760" w:type="dxa"/>
            <w:tcBorders>
              <w:top w:val="nil"/>
              <w:left w:val="nil"/>
              <w:bottom w:val="single" w:sz="4" w:space="0" w:color="000000"/>
              <w:right w:val="single" w:sz="4" w:space="0" w:color="000000"/>
            </w:tcBorders>
          </w:tcPr>
          <w:p w14:paraId="6A7386BA" w14:textId="77777777" w:rsidR="006D2E98" w:rsidRPr="00286434" w:rsidRDefault="006D2E98" w:rsidP="00286434">
            <w:pPr>
              <w:pStyle w:val="Text2"/>
              <w:rPr>
                <w:sz w:val="20"/>
                <w:szCs w:val="18"/>
              </w:rPr>
            </w:pPr>
            <w:bookmarkStart w:id="24" w:name="_9oz48e62yzxg" w:colFirst="0" w:colLast="0"/>
            <w:bookmarkEnd w:id="24"/>
            <w:r w:rsidRPr="00286434">
              <w:rPr>
                <w:sz w:val="20"/>
                <w:szCs w:val="18"/>
              </w:rPr>
              <w:t>Better error method when user doesn't have permissions to update patient demographics</w:t>
            </w:r>
          </w:p>
          <w:p w14:paraId="6D048561" w14:textId="77777777" w:rsidR="006D2E98" w:rsidRPr="00286434" w:rsidRDefault="006D2E98" w:rsidP="00286434">
            <w:pPr>
              <w:pStyle w:val="Text2"/>
              <w:rPr>
                <w:sz w:val="20"/>
                <w:szCs w:val="18"/>
              </w:rPr>
            </w:pPr>
          </w:p>
        </w:tc>
        <w:tc>
          <w:tcPr>
            <w:tcW w:w="1440" w:type="dxa"/>
            <w:tcBorders>
              <w:top w:val="nil"/>
              <w:left w:val="nil"/>
              <w:bottom w:val="single" w:sz="4" w:space="0" w:color="000000"/>
              <w:right w:val="single" w:sz="4" w:space="0" w:color="000000"/>
            </w:tcBorders>
          </w:tcPr>
          <w:p w14:paraId="617DC516" w14:textId="77777777" w:rsidR="006D2E98" w:rsidRPr="00286434" w:rsidRDefault="006D2E98" w:rsidP="00286434">
            <w:pPr>
              <w:pStyle w:val="Text2"/>
              <w:rPr>
                <w:sz w:val="20"/>
                <w:szCs w:val="18"/>
              </w:rPr>
            </w:pPr>
            <w:r w:rsidRPr="00286434">
              <w:rPr>
                <w:sz w:val="20"/>
                <w:szCs w:val="18"/>
              </w:rPr>
              <w:t>Low</w:t>
            </w:r>
          </w:p>
        </w:tc>
        <w:tc>
          <w:tcPr>
            <w:tcW w:w="4500" w:type="dxa"/>
            <w:tcBorders>
              <w:top w:val="nil"/>
              <w:left w:val="nil"/>
              <w:bottom w:val="single" w:sz="4" w:space="0" w:color="000000"/>
              <w:right w:val="single" w:sz="4" w:space="0" w:color="000000"/>
            </w:tcBorders>
          </w:tcPr>
          <w:p w14:paraId="30FEB7BB" w14:textId="77777777" w:rsidR="006D2E98" w:rsidRPr="00286434" w:rsidRDefault="006D2E98" w:rsidP="00286434">
            <w:pPr>
              <w:pStyle w:val="Text2"/>
              <w:rPr>
                <w:sz w:val="20"/>
                <w:szCs w:val="18"/>
              </w:rPr>
            </w:pPr>
          </w:p>
        </w:tc>
      </w:tr>
    </w:tbl>
    <w:p w14:paraId="180551CE" w14:textId="77777777" w:rsidR="006D2E98" w:rsidRPr="00286434" w:rsidRDefault="006D2E98" w:rsidP="00286434">
      <w:pPr>
        <w:pStyle w:val="Text2"/>
        <w:rPr>
          <w:sz w:val="20"/>
          <w:szCs w:val="18"/>
        </w:rPr>
      </w:pPr>
      <w:r w:rsidRPr="00286434">
        <w:rPr>
          <w:sz w:val="20"/>
          <w:szCs w:val="18"/>
        </w:rPr>
        <w:br w:type="page"/>
      </w:r>
    </w:p>
    <w:p w14:paraId="1510523F" w14:textId="77777777" w:rsidR="006D2E98" w:rsidRPr="009E707A" w:rsidRDefault="006D2E98" w:rsidP="009E707A">
      <w:pPr>
        <w:pStyle w:val="BigHeading"/>
        <w:rPr>
          <w:rStyle w:val="TitleChar"/>
          <w:rFonts w:ascii="Oswald" w:eastAsia="Times New Roman" w:hAnsi="Oswald" w:cs="Times New Roman"/>
          <w:color w:val="AE2674"/>
          <w:sz w:val="36"/>
          <w:szCs w:val="36"/>
        </w:rPr>
      </w:pPr>
      <w:r w:rsidRPr="009E707A">
        <w:rPr>
          <w:rStyle w:val="TitleChar"/>
          <w:rFonts w:ascii="Oswald" w:eastAsia="Times New Roman" w:hAnsi="Oswald" w:cs="Times New Roman"/>
          <w:color w:val="AE2674"/>
          <w:sz w:val="36"/>
          <w:szCs w:val="36"/>
        </w:rPr>
        <w:lastRenderedPageBreak/>
        <w:t>5 Summary</w:t>
      </w:r>
    </w:p>
    <w:p w14:paraId="2E3008BD" w14:textId="77777777" w:rsidR="006D2E98" w:rsidRDefault="006D2E98" w:rsidP="009E707A">
      <w:pPr>
        <w:pStyle w:val="Text2"/>
      </w:pPr>
    </w:p>
    <w:p w14:paraId="03CC09F0" w14:textId="77777777" w:rsidR="006D2E98" w:rsidRDefault="006D2E98" w:rsidP="009E707A">
      <w:pPr>
        <w:pStyle w:val="Text2"/>
        <w:numPr>
          <w:ilvl w:val="0"/>
          <w:numId w:val="96"/>
        </w:numPr>
      </w:pPr>
      <w:r>
        <w:t>There are 0 Critical defects still open.</w:t>
      </w:r>
    </w:p>
    <w:p w14:paraId="45A5F668" w14:textId="5122B011" w:rsidR="006D2E98" w:rsidRDefault="006D2E98" w:rsidP="009E707A">
      <w:pPr>
        <w:pStyle w:val="Text2"/>
        <w:numPr>
          <w:ilvl w:val="0"/>
          <w:numId w:val="96"/>
        </w:numPr>
      </w:pPr>
      <w:r>
        <w:t xml:space="preserve">There are </w:t>
      </w:r>
      <w:r w:rsidR="00286434">
        <w:t>0</w:t>
      </w:r>
      <w:r>
        <w:t xml:space="preserve"> High defect still open.</w:t>
      </w:r>
    </w:p>
    <w:p w14:paraId="0AEAD2CB" w14:textId="77777777" w:rsidR="006D2E98" w:rsidRDefault="006D2E98" w:rsidP="009E707A">
      <w:pPr>
        <w:pStyle w:val="Text2"/>
        <w:numPr>
          <w:ilvl w:val="0"/>
          <w:numId w:val="96"/>
        </w:numPr>
      </w:pPr>
      <w:r>
        <w:t>There are 2 Medium defects still open.</w:t>
      </w:r>
    </w:p>
    <w:p w14:paraId="6DA57582" w14:textId="77777777" w:rsidR="006D2E98" w:rsidRDefault="006D2E98" w:rsidP="009E707A">
      <w:pPr>
        <w:pStyle w:val="Text2"/>
        <w:numPr>
          <w:ilvl w:val="0"/>
          <w:numId w:val="96"/>
        </w:numPr>
      </w:pPr>
      <w:r>
        <w:t xml:space="preserve">There are 5 Low defects still open. </w:t>
      </w:r>
    </w:p>
    <w:p w14:paraId="7F99EC2A" w14:textId="77777777" w:rsidR="006D2E98" w:rsidRDefault="006D2E98" w:rsidP="009E707A">
      <w:pPr>
        <w:pStyle w:val="Text2"/>
      </w:pPr>
    </w:p>
    <w:p w14:paraId="4F0615D9" w14:textId="77777777" w:rsidR="006D2E98" w:rsidRDefault="006D2E98" w:rsidP="009E707A">
      <w:pPr>
        <w:pStyle w:val="Text2"/>
      </w:pPr>
    </w:p>
    <w:p w14:paraId="3780F2C9" w14:textId="77777777" w:rsidR="006D2E98" w:rsidRDefault="006D2E98" w:rsidP="009E707A">
      <w:pPr>
        <w:pStyle w:val="Text2"/>
      </w:pPr>
      <w:r>
        <w:t>Elevate has an effective mechanism for managing the applications backlog and will continue to enhance the application in-line with both user and business needs. During this process any known issues will be targeted in order of priority or rework being undertaken within that area of the system.</w:t>
      </w:r>
    </w:p>
    <w:p w14:paraId="68EED166" w14:textId="77777777" w:rsidR="006D2E98" w:rsidRDefault="006D2E98" w:rsidP="009E707A">
      <w:pPr>
        <w:pStyle w:val="Text2"/>
      </w:pPr>
    </w:p>
    <w:p w14:paraId="2CE421BA" w14:textId="77777777" w:rsidR="006D2E98" w:rsidRDefault="006D2E98" w:rsidP="009E707A">
      <w:pPr>
        <w:pStyle w:val="Text2"/>
      </w:pPr>
      <w:r>
        <w:t>The testing process has ensured that the application records and processes data as envisaged and was supported using automated testing in the form of BDD and Cypress alongside manual user testing both in structured and exploratory form.</w:t>
      </w:r>
    </w:p>
    <w:p w14:paraId="46EEB715" w14:textId="77777777" w:rsidR="006D2E98" w:rsidRDefault="006D2E98" w:rsidP="009E707A">
      <w:pPr>
        <w:pStyle w:val="Text2"/>
      </w:pPr>
      <w:bookmarkStart w:id="25" w:name="_9b6u0gghm40m" w:colFirst="0" w:colLast="0"/>
      <w:bookmarkEnd w:id="25"/>
    </w:p>
    <w:p w14:paraId="4EF28AA7" w14:textId="77777777" w:rsidR="006D2E98" w:rsidRPr="009E707A" w:rsidRDefault="006D2E98" w:rsidP="009E707A">
      <w:pPr>
        <w:pStyle w:val="BigHeading"/>
        <w:rPr>
          <w:rStyle w:val="TitleChar"/>
          <w:rFonts w:ascii="Oswald" w:eastAsia="Times New Roman" w:hAnsi="Oswald" w:cs="Times New Roman"/>
          <w:color w:val="AE2674"/>
          <w:sz w:val="36"/>
          <w:szCs w:val="36"/>
        </w:rPr>
      </w:pPr>
      <w:bookmarkStart w:id="26" w:name="_32hioqz" w:colFirst="0" w:colLast="0"/>
      <w:bookmarkEnd w:id="26"/>
      <w:r w:rsidRPr="009E707A">
        <w:rPr>
          <w:rStyle w:val="TitleChar"/>
          <w:rFonts w:ascii="Oswald" w:eastAsia="Times New Roman" w:hAnsi="Oswald" w:cs="Times New Roman"/>
          <w:color w:val="AE2674"/>
          <w:sz w:val="36"/>
          <w:szCs w:val="36"/>
        </w:rPr>
        <w:t>6 Sign-off</w:t>
      </w:r>
    </w:p>
    <w:p w14:paraId="49BE0355" w14:textId="77777777" w:rsidR="006D2E98" w:rsidRDefault="006D2E98" w:rsidP="006D2E98"/>
    <w:p w14:paraId="1992A57A" w14:textId="77777777" w:rsidR="006D2E98" w:rsidRDefault="006D2E98" w:rsidP="009E707A">
      <w:pPr>
        <w:pStyle w:val="Text2"/>
      </w:pPr>
      <w:r>
        <w:t>To proceed with the release, the following must be approved.</w:t>
      </w:r>
    </w:p>
    <w:p w14:paraId="29E30BBE" w14:textId="77777777" w:rsidR="006D2E98" w:rsidRDefault="006D2E98" w:rsidP="009E707A">
      <w:pPr>
        <w:pStyle w:val="Text2"/>
        <w:numPr>
          <w:ilvl w:val="0"/>
          <w:numId w:val="95"/>
        </w:numPr>
      </w:pPr>
      <w:r>
        <w:t>Test scripts covered all functionality, and the degree of testing has covered the functionality of the system to a satisfactory level</w:t>
      </w:r>
    </w:p>
    <w:p w14:paraId="06464A60" w14:textId="77777777" w:rsidR="006D2E98" w:rsidRDefault="006D2E98" w:rsidP="009E707A">
      <w:pPr>
        <w:pStyle w:val="Text2"/>
        <w:numPr>
          <w:ilvl w:val="0"/>
          <w:numId w:val="95"/>
        </w:numPr>
      </w:pPr>
      <w:r>
        <w:t>The defect level is at an acceptable level to release.</w:t>
      </w:r>
    </w:p>
    <w:p w14:paraId="519FE9E4" w14:textId="77777777" w:rsidR="006D2E98" w:rsidRDefault="006D2E98" w:rsidP="009E707A">
      <w:pPr>
        <w:pStyle w:val="Text2"/>
        <w:numPr>
          <w:ilvl w:val="0"/>
          <w:numId w:val="95"/>
        </w:numPr>
      </w:pPr>
      <w:r>
        <w:t>The outstanding defects above the exit criteria threshold will go into OAT with other outstanding defects as known defects.</w:t>
      </w:r>
    </w:p>
    <w:p w14:paraId="7EDC9F53" w14:textId="77777777" w:rsidR="006D2E98" w:rsidRDefault="006D2E98" w:rsidP="009E707A">
      <w:pPr>
        <w:pStyle w:val="Text2"/>
      </w:pPr>
    </w:p>
    <w:p w14:paraId="70D928A3" w14:textId="77777777" w:rsidR="006D2E98" w:rsidRPr="00E4027F" w:rsidRDefault="006D2E98" w:rsidP="00E4027F">
      <w:pPr>
        <w:pStyle w:val="Text2"/>
        <w:rPr>
          <w:sz w:val="20"/>
          <w:szCs w:val="18"/>
        </w:rPr>
      </w:pPr>
    </w:p>
    <w:tbl>
      <w:tblPr>
        <w:tblW w:w="9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3"/>
        <w:gridCol w:w="2970"/>
        <w:gridCol w:w="2610"/>
        <w:gridCol w:w="1607"/>
      </w:tblGrid>
      <w:tr w:rsidR="006D2E98" w:rsidRPr="00E4027F" w14:paraId="6D2E44E8" w14:textId="77777777" w:rsidTr="009E3197">
        <w:trPr>
          <w:trHeight w:val="255"/>
        </w:trPr>
        <w:tc>
          <w:tcPr>
            <w:tcW w:w="2443" w:type="dxa"/>
            <w:shd w:val="clear" w:color="auto" w:fill="CCCCCC"/>
          </w:tcPr>
          <w:p w14:paraId="55F8EE39" w14:textId="77777777" w:rsidR="006D2E98" w:rsidRPr="00E4027F" w:rsidRDefault="006D2E98" w:rsidP="00E4027F">
            <w:pPr>
              <w:pStyle w:val="Text2"/>
              <w:rPr>
                <w:sz w:val="20"/>
                <w:szCs w:val="18"/>
              </w:rPr>
            </w:pPr>
            <w:r w:rsidRPr="00E4027F">
              <w:rPr>
                <w:sz w:val="20"/>
                <w:szCs w:val="18"/>
              </w:rPr>
              <w:t>Name</w:t>
            </w:r>
          </w:p>
        </w:tc>
        <w:tc>
          <w:tcPr>
            <w:tcW w:w="2970" w:type="dxa"/>
            <w:shd w:val="clear" w:color="auto" w:fill="CCCCCC"/>
          </w:tcPr>
          <w:p w14:paraId="49D7E808" w14:textId="77777777" w:rsidR="006D2E98" w:rsidRPr="00E4027F" w:rsidRDefault="006D2E98" w:rsidP="00E4027F">
            <w:pPr>
              <w:pStyle w:val="Text2"/>
              <w:rPr>
                <w:sz w:val="20"/>
                <w:szCs w:val="18"/>
              </w:rPr>
            </w:pPr>
            <w:r w:rsidRPr="00E4027F">
              <w:rPr>
                <w:sz w:val="20"/>
                <w:szCs w:val="18"/>
              </w:rPr>
              <w:t>Position</w:t>
            </w:r>
          </w:p>
        </w:tc>
        <w:tc>
          <w:tcPr>
            <w:tcW w:w="2610" w:type="dxa"/>
            <w:shd w:val="clear" w:color="auto" w:fill="CCCCCC"/>
          </w:tcPr>
          <w:p w14:paraId="7AED6740" w14:textId="77777777" w:rsidR="006D2E98" w:rsidRPr="00E4027F" w:rsidRDefault="006D2E98" w:rsidP="00E4027F">
            <w:pPr>
              <w:pStyle w:val="Text2"/>
              <w:rPr>
                <w:sz w:val="20"/>
                <w:szCs w:val="18"/>
              </w:rPr>
            </w:pPr>
            <w:r w:rsidRPr="00E4027F">
              <w:rPr>
                <w:sz w:val="20"/>
                <w:szCs w:val="18"/>
              </w:rPr>
              <w:t>Signature</w:t>
            </w:r>
          </w:p>
        </w:tc>
        <w:tc>
          <w:tcPr>
            <w:tcW w:w="1607" w:type="dxa"/>
            <w:shd w:val="clear" w:color="auto" w:fill="CCCCCC"/>
          </w:tcPr>
          <w:p w14:paraId="009EF51F" w14:textId="77777777" w:rsidR="006D2E98" w:rsidRPr="00E4027F" w:rsidRDefault="006D2E98" w:rsidP="00E4027F">
            <w:pPr>
              <w:pStyle w:val="Text2"/>
              <w:rPr>
                <w:sz w:val="20"/>
                <w:szCs w:val="18"/>
              </w:rPr>
            </w:pPr>
            <w:r w:rsidRPr="00E4027F">
              <w:rPr>
                <w:sz w:val="20"/>
                <w:szCs w:val="18"/>
              </w:rPr>
              <w:t>Date</w:t>
            </w:r>
          </w:p>
        </w:tc>
      </w:tr>
      <w:tr w:rsidR="006D2E98" w:rsidRPr="00E4027F" w14:paraId="537D6C49" w14:textId="77777777" w:rsidTr="009E3197">
        <w:tc>
          <w:tcPr>
            <w:tcW w:w="2443" w:type="dxa"/>
          </w:tcPr>
          <w:p w14:paraId="23165D4A" w14:textId="494EA384" w:rsidR="006D2E98" w:rsidRPr="00E4027F" w:rsidRDefault="00E4027F" w:rsidP="00E4027F">
            <w:pPr>
              <w:pStyle w:val="Text2"/>
              <w:rPr>
                <w:sz w:val="20"/>
                <w:szCs w:val="18"/>
              </w:rPr>
            </w:pPr>
            <w:r w:rsidRPr="00E4027F">
              <w:rPr>
                <w:sz w:val="20"/>
                <w:szCs w:val="18"/>
              </w:rPr>
              <w:t>Stuff Netherton</w:t>
            </w:r>
            <w:r w:rsidR="006D2E98" w:rsidRPr="00E4027F">
              <w:rPr>
                <w:sz w:val="20"/>
                <w:szCs w:val="18"/>
              </w:rPr>
              <w:t xml:space="preserve"> </w:t>
            </w:r>
          </w:p>
        </w:tc>
        <w:tc>
          <w:tcPr>
            <w:tcW w:w="2970" w:type="dxa"/>
          </w:tcPr>
          <w:p w14:paraId="2C059934" w14:textId="64977E01" w:rsidR="006D2E98" w:rsidRPr="00E4027F" w:rsidRDefault="00E4027F" w:rsidP="00E4027F">
            <w:pPr>
              <w:pStyle w:val="Text2"/>
              <w:rPr>
                <w:sz w:val="20"/>
                <w:szCs w:val="18"/>
              </w:rPr>
            </w:pPr>
            <w:r w:rsidRPr="00E4027F">
              <w:rPr>
                <w:sz w:val="20"/>
                <w:szCs w:val="18"/>
              </w:rPr>
              <w:t>Principle Architect</w:t>
            </w:r>
          </w:p>
        </w:tc>
        <w:tc>
          <w:tcPr>
            <w:tcW w:w="2610" w:type="dxa"/>
          </w:tcPr>
          <w:p w14:paraId="6DD33801" w14:textId="4F88FE04" w:rsidR="006D2E98" w:rsidRPr="00E4027F" w:rsidRDefault="00E4027F" w:rsidP="00E4027F">
            <w:pPr>
              <w:pStyle w:val="Text2"/>
              <w:rPr>
                <w:sz w:val="20"/>
                <w:szCs w:val="18"/>
              </w:rPr>
            </w:pPr>
            <w:r w:rsidRPr="00E4027F">
              <w:rPr>
                <w:sz w:val="20"/>
                <w:szCs w:val="18"/>
              </w:rPr>
              <w:t>C Netherton</w:t>
            </w:r>
          </w:p>
        </w:tc>
        <w:tc>
          <w:tcPr>
            <w:tcW w:w="1607" w:type="dxa"/>
          </w:tcPr>
          <w:p w14:paraId="5B186F94" w14:textId="30B6851D" w:rsidR="006D2E98" w:rsidRPr="00E4027F" w:rsidRDefault="009E707A" w:rsidP="00E4027F">
            <w:pPr>
              <w:pStyle w:val="Text2"/>
              <w:rPr>
                <w:sz w:val="20"/>
                <w:szCs w:val="18"/>
              </w:rPr>
            </w:pPr>
            <w:r w:rsidRPr="00E4027F">
              <w:rPr>
                <w:sz w:val="20"/>
                <w:szCs w:val="18"/>
              </w:rPr>
              <w:t>13</w:t>
            </w:r>
            <w:r w:rsidR="006D2E98" w:rsidRPr="00E4027F">
              <w:rPr>
                <w:sz w:val="20"/>
                <w:szCs w:val="18"/>
              </w:rPr>
              <w:t>/</w:t>
            </w:r>
            <w:r w:rsidRPr="00E4027F">
              <w:rPr>
                <w:sz w:val="20"/>
                <w:szCs w:val="18"/>
              </w:rPr>
              <w:t>03</w:t>
            </w:r>
            <w:r w:rsidR="006D2E98" w:rsidRPr="00E4027F">
              <w:rPr>
                <w:sz w:val="20"/>
                <w:szCs w:val="18"/>
              </w:rPr>
              <w:t>/202</w:t>
            </w:r>
            <w:r w:rsidRPr="00E4027F">
              <w:rPr>
                <w:sz w:val="20"/>
                <w:szCs w:val="18"/>
              </w:rPr>
              <w:t>6</w:t>
            </w:r>
          </w:p>
        </w:tc>
      </w:tr>
      <w:bookmarkEnd w:id="0"/>
    </w:tbl>
    <w:p w14:paraId="622700B9" w14:textId="77777777" w:rsidR="00E54D09" w:rsidRPr="00E4027F" w:rsidRDefault="00E54D09" w:rsidP="00E4027F">
      <w:pPr>
        <w:pStyle w:val="Text2"/>
        <w:rPr>
          <w:sz w:val="20"/>
          <w:szCs w:val="18"/>
        </w:rPr>
      </w:pPr>
    </w:p>
    <w:sectPr w:rsidR="00E54D09" w:rsidRPr="00E4027F" w:rsidSect="00873D7C">
      <w:headerReference w:type="default" r:id="rId13"/>
      <w:footerReference w:type="default" r:id="rId14"/>
      <w:pgSz w:w="11906" w:h="16838"/>
      <w:pgMar w:top="1440" w:right="1440" w:bottom="1440" w:left="1440" w:header="708"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4BC38" w14:textId="77777777" w:rsidR="00964218" w:rsidRDefault="00964218" w:rsidP="00542015">
      <w:r>
        <w:separator/>
      </w:r>
    </w:p>
  </w:endnote>
  <w:endnote w:type="continuationSeparator" w:id="0">
    <w:p w14:paraId="12FB1354" w14:textId="77777777" w:rsidR="00964218" w:rsidRDefault="00964218" w:rsidP="0054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panose1 w:val="00000500000000000000"/>
    <w:charset w:val="00"/>
    <w:family w:val="auto"/>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Oswald">
    <w:panose1 w:val="00000000000000000000"/>
    <w:charset w:val="00"/>
    <w:family w:val="auto"/>
    <w:pitch w:val="variable"/>
    <w:sig w:usb0="A00002FF" w:usb1="4000204B" w:usb2="00000000" w:usb3="00000000" w:csb0="00000197" w:csb1="00000000"/>
  </w:font>
  <w:font w:name="Tahoma">
    <w:panose1 w:val="020B0604030504040204"/>
    <w:charset w:val="00"/>
    <w:family w:val="swiss"/>
    <w:pitch w:val="variable"/>
    <w:sig w:usb0="E1002EFF" w:usb1="C000605B" w:usb2="00000029" w:usb3="00000000" w:csb0="000101FF" w:csb1="00000000"/>
  </w:font>
  <w:font w:name="Syntax">
    <w:altName w:val="Calibri"/>
    <w:panose1 w:val="00000000000000000000"/>
    <w:charset w:val="00"/>
    <w:family w:val="auto"/>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394749"/>
      <w:docPartObj>
        <w:docPartGallery w:val="Page Numbers (Bottom of Page)"/>
        <w:docPartUnique/>
      </w:docPartObj>
    </w:sdtPr>
    <w:sdtEndPr>
      <w:rPr>
        <w:noProof/>
      </w:rPr>
    </w:sdtEndPr>
    <w:sdtContent>
      <w:p w14:paraId="1F4CD519" w14:textId="362466B9" w:rsidR="00873D7C" w:rsidRDefault="00873D7C">
        <w:pPr>
          <w:pStyle w:val="Footer"/>
          <w:jc w:val="right"/>
        </w:pPr>
        <w:r w:rsidRPr="0089284F">
          <w:rPr>
            <w:rFonts w:ascii="Nunito Sans" w:hAnsi="Nunito Sans"/>
            <w:b/>
            <w:bCs/>
          </w:rPr>
          <w:fldChar w:fldCharType="begin"/>
        </w:r>
        <w:r w:rsidRPr="0089284F">
          <w:rPr>
            <w:rFonts w:ascii="Nunito Sans" w:hAnsi="Nunito Sans"/>
            <w:b/>
            <w:bCs/>
          </w:rPr>
          <w:instrText xml:space="preserve"> PAGE   \* MERGEFORMAT </w:instrText>
        </w:r>
        <w:r w:rsidRPr="0089284F">
          <w:rPr>
            <w:rFonts w:ascii="Nunito Sans" w:hAnsi="Nunito Sans"/>
            <w:b/>
            <w:bCs/>
          </w:rPr>
          <w:fldChar w:fldCharType="separate"/>
        </w:r>
        <w:r w:rsidRPr="0089284F">
          <w:rPr>
            <w:rFonts w:ascii="Nunito Sans" w:hAnsi="Nunito Sans"/>
            <w:b/>
            <w:bCs/>
            <w:noProof/>
          </w:rPr>
          <w:t>2</w:t>
        </w:r>
        <w:r w:rsidRPr="0089284F">
          <w:rPr>
            <w:rFonts w:ascii="Nunito Sans" w:hAnsi="Nunito Sans"/>
            <w:b/>
            <w:bCs/>
            <w:noProof/>
          </w:rPr>
          <w:fldChar w:fldCharType="end"/>
        </w:r>
      </w:p>
    </w:sdtContent>
  </w:sdt>
  <w:p w14:paraId="3D40812F" w14:textId="3F6B3A69" w:rsidR="009006FA" w:rsidRDefault="009006FA" w:rsidP="00900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D8195" w14:textId="77777777" w:rsidR="00964218" w:rsidRDefault="00964218" w:rsidP="00542015">
      <w:r>
        <w:separator/>
      </w:r>
    </w:p>
  </w:footnote>
  <w:footnote w:type="continuationSeparator" w:id="0">
    <w:p w14:paraId="1B1EC321" w14:textId="77777777" w:rsidR="00964218" w:rsidRDefault="00964218" w:rsidP="00542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15263" w14:textId="0987E5A9" w:rsidR="00574C13" w:rsidRPr="002D7948" w:rsidRDefault="004D2B95" w:rsidP="009006FA">
    <w:pPr>
      <w:pStyle w:val="Header"/>
      <w:tabs>
        <w:tab w:val="clear" w:pos="9026"/>
        <w:tab w:val="right" w:pos="8222"/>
      </w:tabs>
      <w:ind w:right="804"/>
      <w:rPr>
        <w:rFonts w:ascii="Oswald" w:hAnsi="Oswald" w:cs="Calibri"/>
        <w:b/>
        <w:bCs/>
        <w:color w:val="AE2674"/>
        <w:sz w:val="24"/>
      </w:rPr>
    </w:pPr>
    <w:r>
      <w:rPr>
        <w:noProof/>
      </w:rPr>
      <w:drawing>
        <wp:anchor distT="0" distB="0" distL="0" distR="0" simplePos="0" relativeHeight="251685888" behindDoc="1" locked="0" layoutInCell="1" allowOverlap="1" wp14:anchorId="0AA5E80E" wp14:editId="4ECAF83D">
          <wp:simplePos x="0" y="0"/>
          <wp:positionH relativeFrom="page">
            <wp:posOffset>5455920</wp:posOffset>
          </wp:positionH>
          <wp:positionV relativeFrom="page">
            <wp:posOffset>220345</wp:posOffset>
          </wp:positionV>
          <wp:extent cx="1673859" cy="634364"/>
          <wp:effectExtent l="0" t="0" r="0" b="0"/>
          <wp:wrapNone/>
          <wp:docPr id="10734033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73859" cy="634364"/>
                  </a:xfrm>
                  <a:prstGeom prst="rect">
                    <a:avLst/>
                  </a:prstGeom>
                </pic:spPr>
              </pic:pic>
            </a:graphicData>
          </a:graphic>
        </wp:anchor>
      </w:drawing>
    </w:r>
    <w:sdt>
      <w:sdtPr>
        <w:rPr>
          <w:rFonts w:ascii="Oswald" w:hAnsi="Oswald" w:cs="Calibri"/>
          <w:b/>
          <w:bCs/>
          <w:color w:val="AE2674"/>
          <w:sz w:val="24"/>
        </w:rPr>
        <w:alias w:val="Title"/>
        <w:id w:val="3514430"/>
        <w:dataBinding w:prefixMappings="xmlns:ns0='http://purl.org/dc/elements/1.1/' xmlns:ns1='http://schemas.openxmlformats.org/package/2006/metadata/core-properties' " w:xpath="/ns1:coreProperties[1]/ns0:title[1]" w:storeItemID="{6C3C8BC8-F283-45AE-878A-BAB7291924A1}"/>
        <w:text/>
      </w:sdtPr>
      <w:sdtContent>
        <w:r w:rsidR="00E53E33">
          <w:rPr>
            <w:rFonts w:ascii="Oswald" w:hAnsi="Oswald" w:cs="Calibri"/>
            <w:b/>
            <w:bCs/>
            <w:color w:val="AE2674"/>
            <w:sz w:val="24"/>
          </w:rPr>
          <w:t>Title:</w:t>
        </w:r>
      </w:sdtContent>
    </w:sdt>
    <w:r w:rsidR="00433E44" w:rsidRPr="002D7948">
      <w:rPr>
        <w:rFonts w:ascii="Oswald" w:hAnsi="Oswald" w:cs="Calibri"/>
        <w:b/>
        <w:bCs/>
        <w:color w:val="AE2674"/>
        <w:sz w:val="24"/>
      </w:rPr>
      <w:t xml:space="preserve"> </w:t>
    </w:r>
    <w:r w:rsidR="006D2E98">
      <w:rPr>
        <w:rFonts w:ascii="Oswald" w:hAnsi="Oswald" w:cs="Calibri"/>
        <w:b/>
        <w:bCs/>
        <w:color w:val="AE2674"/>
        <w:sz w:val="24"/>
      </w:rPr>
      <w:t>Elevate Test Summary Report v26.5.1</w:t>
    </w:r>
    <w:r>
      <w:rPr>
        <w:rFonts w:ascii="Oswald" w:hAnsi="Oswald" w:cs="Calibri"/>
        <w:b/>
        <w:bCs/>
        <w:color w:val="AE2674"/>
        <w:sz w:val="24"/>
      </w:rPr>
      <w:tab/>
    </w:r>
    <w:r>
      <w:rPr>
        <w:rFonts w:ascii="Oswald" w:hAnsi="Oswald" w:cs="Calibri"/>
        <w:b/>
        <w:bCs/>
        <w:color w:val="AE2674"/>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21A"/>
    <w:multiLevelType w:val="hybridMultilevel"/>
    <w:tmpl w:val="BA0ABE9C"/>
    <w:lvl w:ilvl="0" w:tplc="08090001">
      <w:start w:val="1"/>
      <w:numFmt w:val="bullet"/>
      <w:lvlText w:val=""/>
      <w:lvlJc w:val="left"/>
      <w:pPr>
        <w:ind w:left="5682" w:hanging="360"/>
      </w:pPr>
      <w:rPr>
        <w:rFonts w:ascii="Symbol" w:hAnsi="Symbol" w:hint="default"/>
      </w:rPr>
    </w:lvl>
    <w:lvl w:ilvl="1" w:tplc="08090003" w:tentative="1">
      <w:start w:val="1"/>
      <w:numFmt w:val="bullet"/>
      <w:lvlText w:val="o"/>
      <w:lvlJc w:val="left"/>
      <w:pPr>
        <w:ind w:left="6402" w:hanging="360"/>
      </w:pPr>
      <w:rPr>
        <w:rFonts w:ascii="Courier New" w:hAnsi="Courier New" w:cs="Courier New" w:hint="default"/>
      </w:rPr>
    </w:lvl>
    <w:lvl w:ilvl="2" w:tplc="08090005" w:tentative="1">
      <w:start w:val="1"/>
      <w:numFmt w:val="bullet"/>
      <w:lvlText w:val=""/>
      <w:lvlJc w:val="left"/>
      <w:pPr>
        <w:ind w:left="7122" w:hanging="360"/>
      </w:pPr>
      <w:rPr>
        <w:rFonts w:ascii="Wingdings" w:hAnsi="Wingdings" w:hint="default"/>
      </w:rPr>
    </w:lvl>
    <w:lvl w:ilvl="3" w:tplc="08090001" w:tentative="1">
      <w:start w:val="1"/>
      <w:numFmt w:val="bullet"/>
      <w:lvlText w:val=""/>
      <w:lvlJc w:val="left"/>
      <w:pPr>
        <w:ind w:left="7842" w:hanging="360"/>
      </w:pPr>
      <w:rPr>
        <w:rFonts w:ascii="Symbol" w:hAnsi="Symbol" w:hint="default"/>
      </w:rPr>
    </w:lvl>
    <w:lvl w:ilvl="4" w:tplc="08090003" w:tentative="1">
      <w:start w:val="1"/>
      <w:numFmt w:val="bullet"/>
      <w:lvlText w:val="o"/>
      <w:lvlJc w:val="left"/>
      <w:pPr>
        <w:ind w:left="8562" w:hanging="360"/>
      </w:pPr>
      <w:rPr>
        <w:rFonts w:ascii="Courier New" w:hAnsi="Courier New" w:cs="Courier New" w:hint="default"/>
      </w:rPr>
    </w:lvl>
    <w:lvl w:ilvl="5" w:tplc="08090005" w:tentative="1">
      <w:start w:val="1"/>
      <w:numFmt w:val="bullet"/>
      <w:lvlText w:val=""/>
      <w:lvlJc w:val="left"/>
      <w:pPr>
        <w:ind w:left="9282" w:hanging="360"/>
      </w:pPr>
      <w:rPr>
        <w:rFonts w:ascii="Wingdings" w:hAnsi="Wingdings" w:hint="default"/>
      </w:rPr>
    </w:lvl>
    <w:lvl w:ilvl="6" w:tplc="08090001" w:tentative="1">
      <w:start w:val="1"/>
      <w:numFmt w:val="bullet"/>
      <w:lvlText w:val=""/>
      <w:lvlJc w:val="left"/>
      <w:pPr>
        <w:ind w:left="10002" w:hanging="360"/>
      </w:pPr>
      <w:rPr>
        <w:rFonts w:ascii="Symbol" w:hAnsi="Symbol" w:hint="default"/>
      </w:rPr>
    </w:lvl>
    <w:lvl w:ilvl="7" w:tplc="08090003" w:tentative="1">
      <w:start w:val="1"/>
      <w:numFmt w:val="bullet"/>
      <w:lvlText w:val="o"/>
      <w:lvlJc w:val="left"/>
      <w:pPr>
        <w:ind w:left="10722" w:hanging="360"/>
      </w:pPr>
      <w:rPr>
        <w:rFonts w:ascii="Courier New" w:hAnsi="Courier New" w:cs="Courier New" w:hint="default"/>
      </w:rPr>
    </w:lvl>
    <w:lvl w:ilvl="8" w:tplc="08090005" w:tentative="1">
      <w:start w:val="1"/>
      <w:numFmt w:val="bullet"/>
      <w:lvlText w:val=""/>
      <w:lvlJc w:val="left"/>
      <w:pPr>
        <w:ind w:left="11442" w:hanging="360"/>
      </w:pPr>
      <w:rPr>
        <w:rFonts w:ascii="Wingdings" w:hAnsi="Wingdings" w:hint="default"/>
      </w:rPr>
    </w:lvl>
  </w:abstractNum>
  <w:abstractNum w:abstractNumId="1" w15:restartNumberingAfterBreak="0">
    <w:nsid w:val="013A3B16"/>
    <w:multiLevelType w:val="multilevel"/>
    <w:tmpl w:val="F2381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2732BC"/>
    <w:multiLevelType w:val="hybridMultilevel"/>
    <w:tmpl w:val="4B5C83CA"/>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92592E"/>
    <w:multiLevelType w:val="hybridMultilevel"/>
    <w:tmpl w:val="D1402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1F6397"/>
    <w:multiLevelType w:val="multilevel"/>
    <w:tmpl w:val="BA5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36406"/>
    <w:multiLevelType w:val="multilevel"/>
    <w:tmpl w:val="E98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E6E8F"/>
    <w:multiLevelType w:val="hybridMultilevel"/>
    <w:tmpl w:val="6B680A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CA73A5"/>
    <w:multiLevelType w:val="multilevel"/>
    <w:tmpl w:val="B2A63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315E60"/>
    <w:multiLevelType w:val="hybridMultilevel"/>
    <w:tmpl w:val="98769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394EE1"/>
    <w:multiLevelType w:val="hybridMultilevel"/>
    <w:tmpl w:val="BE542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130FA3"/>
    <w:multiLevelType w:val="hybridMultilevel"/>
    <w:tmpl w:val="0EC4CE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B957637"/>
    <w:multiLevelType w:val="hybridMultilevel"/>
    <w:tmpl w:val="F49C9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C5661D0"/>
    <w:multiLevelType w:val="multilevel"/>
    <w:tmpl w:val="8B9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922DE"/>
    <w:multiLevelType w:val="hybridMultilevel"/>
    <w:tmpl w:val="96469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7E2DF6"/>
    <w:multiLevelType w:val="hybridMultilevel"/>
    <w:tmpl w:val="D4F41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FC23DBA"/>
    <w:multiLevelType w:val="multilevel"/>
    <w:tmpl w:val="6D6AF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206A2"/>
    <w:multiLevelType w:val="multilevel"/>
    <w:tmpl w:val="0809001F"/>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17" w15:restartNumberingAfterBreak="0">
    <w:nsid w:val="12143759"/>
    <w:multiLevelType w:val="hybridMultilevel"/>
    <w:tmpl w:val="97B211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3734AC3"/>
    <w:multiLevelType w:val="hybridMultilevel"/>
    <w:tmpl w:val="B7B2C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5313E5E"/>
    <w:multiLevelType w:val="hybridMultilevel"/>
    <w:tmpl w:val="A104BEF0"/>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0" w15:restartNumberingAfterBreak="0">
    <w:nsid w:val="17025643"/>
    <w:multiLevelType w:val="hybridMultilevel"/>
    <w:tmpl w:val="0B587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A892B5C"/>
    <w:multiLevelType w:val="hybridMultilevel"/>
    <w:tmpl w:val="5EB8379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AB127F5"/>
    <w:multiLevelType w:val="hybridMultilevel"/>
    <w:tmpl w:val="3146D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B780492"/>
    <w:multiLevelType w:val="multilevel"/>
    <w:tmpl w:val="209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71703"/>
    <w:multiLevelType w:val="hybridMultilevel"/>
    <w:tmpl w:val="4E185CB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5" w15:restartNumberingAfterBreak="0">
    <w:nsid w:val="1C6A51D7"/>
    <w:multiLevelType w:val="hybridMultilevel"/>
    <w:tmpl w:val="B1D81DC8"/>
    <w:lvl w:ilvl="0" w:tplc="E18C7D1A">
      <w:start w:val="1"/>
      <w:numFmt w:val="decimal"/>
      <w:lvlText w:val="%1."/>
      <w:lvlJc w:val="left"/>
      <w:pPr>
        <w:ind w:left="360" w:hanging="360"/>
      </w:p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D2954DF"/>
    <w:multiLevelType w:val="hybridMultilevel"/>
    <w:tmpl w:val="5ADAE4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223337EB"/>
    <w:multiLevelType w:val="hybridMultilevel"/>
    <w:tmpl w:val="C34CC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5BD7D04"/>
    <w:multiLevelType w:val="hybridMultilevel"/>
    <w:tmpl w:val="A2F41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87D02AD"/>
    <w:multiLevelType w:val="multilevel"/>
    <w:tmpl w:val="BA8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D31F7"/>
    <w:multiLevelType w:val="multilevel"/>
    <w:tmpl w:val="E27C2A76"/>
    <w:lvl w:ilvl="0">
      <w:start w:val="1"/>
      <w:numFmt w:val="decimal"/>
      <w:lvlText w:val="%1."/>
      <w:lvlJc w:val="left"/>
      <w:pPr>
        <w:ind w:left="786" w:hanging="360"/>
      </w:pPr>
    </w:lvl>
    <w:lvl w:ilvl="1">
      <w:start w:val="1"/>
      <w:numFmt w:val="decimal"/>
      <w:lvlText w:val="%1.%2."/>
      <w:lvlJc w:val="left"/>
      <w:pPr>
        <w:ind w:left="1218" w:hanging="432"/>
      </w:pPr>
      <w:rPr>
        <w:rFonts w:ascii="Nunito Sans" w:hAnsi="Nunito Sans" w:hint="default"/>
        <w:sz w:val="24"/>
        <w:szCs w:val="24"/>
      </w:r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31" w15:restartNumberingAfterBreak="0">
    <w:nsid w:val="2C5D34B8"/>
    <w:multiLevelType w:val="hybridMultilevel"/>
    <w:tmpl w:val="52FC1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C9A5AFC"/>
    <w:multiLevelType w:val="hybridMultilevel"/>
    <w:tmpl w:val="1342139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3" w15:restartNumberingAfterBreak="0">
    <w:nsid w:val="2DEA2104"/>
    <w:multiLevelType w:val="multilevel"/>
    <w:tmpl w:val="9E8E3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E616D1E"/>
    <w:multiLevelType w:val="hybridMultilevel"/>
    <w:tmpl w:val="B4049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ED02ED2"/>
    <w:multiLevelType w:val="hybridMultilevel"/>
    <w:tmpl w:val="F8F20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F0B6D65"/>
    <w:multiLevelType w:val="multilevel"/>
    <w:tmpl w:val="2AC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3D0201"/>
    <w:multiLevelType w:val="multilevel"/>
    <w:tmpl w:val="192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7F4ECA"/>
    <w:multiLevelType w:val="hybridMultilevel"/>
    <w:tmpl w:val="D0EA60B6"/>
    <w:lvl w:ilvl="0" w:tplc="CFAEC4B2">
      <w:start w:val="1"/>
      <w:numFmt w:val="decimal"/>
      <w:pStyle w:val="TOC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19C6813"/>
    <w:multiLevelType w:val="hybridMultilevel"/>
    <w:tmpl w:val="1E04D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2B32E6C"/>
    <w:multiLevelType w:val="hybridMultilevel"/>
    <w:tmpl w:val="9E38754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4F72D4E"/>
    <w:multiLevelType w:val="hybridMultilevel"/>
    <w:tmpl w:val="6C465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BE875ED"/>
    <w:multiLevelType w:val="multilevel"/>
    <w:tmpl w:val="C9B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FB28F9"/>
    <w:multiLevelType w:val="hybridMultilevel"/>
    <w:tmpl w:val="35DEE06C"/>
    <w:lvl w:ilvl="0" w:tplc="173474DC">
      <w:numFmt w:val="bullet"/>
      <w:lvlText w:val=""/>
      <w:lvlJc w:val="left"/>
      <w:pPr>
        <w:ind w:left="2187" w:hanging="369"/>
      </w:pPr>
      <w:rPr>
        <w:rFonts w:ascii="Symbol" w:eastAsia="Symbol" w:hAnsi="Symbol" w:cs="Symbol" w:hint="default"/>
        <w:b w:val="0"/>
        <w:bCs w:val="0"/>
        <w:i w:val="0"/>
        <w:iCs w:val="0"/>
        <w:spacing w:val="0"/>
        <w:w w:val="101"/>
        <w:sz w:val="22"/>
        <w:szCs w:val="22"/>
        <w:lang w:val="en-US" w:eastAsia="en-US" w:bidi="ar-SA"/>
      </w:rPr>
    </w:lvl>
    <w:lvl w:ilvl="1" w:tplc="93221992">
      <w:numFmt w:val="bullet"/>
      <w:lvlText w:val="•"/>
      <w:lvlJc w:val="left"/>
      <w:pPr>
        <w:ind w:left="3132" w:hanging="369"/>
      </w:pPr>
      <w:rPr>
        <w:rFonts w:hint="default"/>
        <w:lang w:val="en-US" w:eastAsia="en-US" w:bidi="ar-SA"/>
      </w:rPr>
    </w:lvl>
    <w:lvl w:ilvl="2" w:tplc="559E01DC">
      <w:numFmt w:val="bullet"/>
      <w:lvlText w:val="•"/>
      <w:lvlJc w:val="left"/>
      <w:pPr>
        <w:ind w:left="4084" w:hanging="369"/>
      </w:pPr>
      <w:rPr>
        <w:rFonts w:hint="default"/>
        <w:lang w:val="en-US" w:eastAsia="en-US" w:bidi="ar-SA"/>
      </w:rPr>
    </w:lvl>
    <w:lvl w:ilvl="3" w:tplc="A1E8F47C">
      <w:numFmt w:val="bullet"/>
      <w:lvlText w:val="•"/>
      <w:lvlJc w:val="left"/>
      <w:pPr>
        <w:ind w:left="5037" w:hanging="369"/>
      </w:pPr>
      <w:rPr>
        <w:rFonts w:hint="default"/>
        <w:lang w:val="en-US" w:eastAsia="en-US" w:bidi="ar-SA"/>
      </w:rPr>
    </w:lvl>
    <w:lvl w:ilvl="4" w:tplc="E0F0D8D6">
      <w:numFmt w:val="bullet"/>
      <w:lvlText w:val="•"/>
      <w:lvlJc w:val="left"/>
      <w:pPr>
        <w:ind w:left="5989" w:hanging="369"/>
      </w:pPr>
      <w:rPr>
        <w:rFonts w:hint="default"/>
        <w:lang w:val="en-US" w:eastAsia="en-US" w:bidi="ar-SA"/>
      </w:rPr>
    </w:lvl>
    <w:lvl w:ilvl="5" w:tplc="3620DF36">
      <w:numFmt w:val="bullet"/>
      <w:lvlText w:val="•"/>
      <w:lvlJc w:val="left"/>
      <w:pPr>
        <w:ind w:left="6942" w:hanging="369"/>
      </w:pPr>
      <w:rPr>
        <w:rFonts w:hint="default"/>
        <w:lang w:val="en-US" w:eastAsia="en-US" w:bidi="ar-SA"/>
      </w:rPr>
    </w:lvl>
    <w:lvl w:ilvl="6" w:tplc="B980EB82">
      <w:numFmt w:val="bullet"/>
      <w:lvlText w:val="•"/>
      <w:lvlJc w:val="left"/>
      <w:pPr>
        <w:ind w:left="7894" w:hanging="369"/>
      </w:pPr>
      <w:rPr>
        <w:rFonts w:hint="default"/>
        <w:lang w:val="en-US" w:eastAsia="en-US" w:bidi="ar-SA"/>
      </w:rPr>
    </w:lvl>
    <w:lvl w:ilvl="7" w:tplc="8AC42C30">
      <w:numFmt w:val="bullet"/>
      <w:lvlText w:val="•"/>
      <w:lvlJc w:val="left"/>
      <w:pPr>
        <w:ind w:left="8846" w:hanging="369"/>
      </w:pPr>
      <w:rPr>
        <w:rFonts w:hint="default"/>
        <w:lang w:val="en-US" w:eastAsia="en-US" w:bidi="ar-SA"/>
      </w:rPr>
    </w:lvl>
    <w:lvl w:ilvl="8" w:tplc="A1B64D7A">
      <w:numFmt w:val="bullet"/>
      <w:lvlText w:val="•"/>
      <w:lvlJc w:val="left"/>
      <w:pPr>
        <w:ind w:left="9799" w:hanging="369"/>
      </w:pPr>
      <w:rPr>
        <w:rFonts w:hint="default"/>
        <w:lang w:val="en-US" w:eastAsia="en-US" w:bidi="ar-SA"/>
      </w:rPr>
    </w:lvl>
  </w:abstractNum>
  <w:abstractNum w:abstractNumId="44" w15:restartNumberingAfterBreak="0">
    <w:nsid w:val="3D7D13D8"/>
    <w:multiLevelType w:val="multilevel"/>
    <w:tmpl w:val="0920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DB0519"/>
    <w:multiLevelType w:val="hybridMultilevel"/>
    <w:tmpl w:val="6602C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0C63C65"/>
    <w:multiLevelType w:val="multilevel"/>
    <w:tmpl w:val="772C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72191D"/>
    <w:multiLevelType w:val="multilevel"/>
    <w:tmpl w:val="2460B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5509E"/>
    <w:multiLevelType w:val="multilevel"/>
    <w:tmpl w:val="8DE8A658"/>
    <w:lvl w:ilvl="0">
      <w:start w:val="1"/>
      <w:numFmt w:val="decimal"/>
      <w:pStyle w:val="Heading2"/>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9" w15:restartNumberingAfterBreak="0">
    <w:nsid w:val="45E06A5D"/>
    <w:multiLevelType w:val="hybridMultilevel"/>
    <w:tmpl w:val="07826A86"/>
    <w:lvl w:ilvl="0" w:tplc="726E8760">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6C07526"/>
    <w:multiLevelType w:val="hybridMultilevel"/>
    <w:tmpl w:val="66A68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7D02C13"/>
    <w:multiLevelType w:val="hybridMultilevel"/>
    <w:tmpl w:val="10A26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8726E72"/>
    <w:multiLevelType w:val="hybridMultilevel"/>
    <w:tmpl w:val="03F07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99759AF"/>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4" w15:restartNumberingAfterBreak="0">
    <w:nsid w:val="4A457A5C"/>
    <w:multiLevelType w:val="multilevel"/>
    <w:tmpl w:val="DC428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AC641F4"/>
    <w:multiLevelType w:val="multilevel"/>
    <w:tmpl w:val="C26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51772F"/>
    <w:multiLevelType w:val="hybridMultilevel"/>
    <w:tmpl w:val="10FE63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0DC5A2E"/>
    <w:multiLevelType w:val="hybridMultilevel"/>
    <w:tmpl w:val="E5C41C86"/>
    <w:lvl w:ilvl="0" w:tplc="59B871D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42712F4"/>
    <w:multiLevelType w:val="multilevel"/>
    <w:tmpl w:val="C3681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45742F6"/>
    <w:multiLevelType w:val="multilevel"/>
    <w:tmpl w:val="1E46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7F2F57"/>
    <w:multiLevelType w:val="hybridMultilevel"/>
    <w:tmpl w:val="BBAC3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628175D"/>
    <w:multiLevelType w:val="hybridMultilevel"/>
    <w:tmpl w:val="09741B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7B751BA"/>
    <w:multiLevelType w:val="multilevel"/>
    <w:tmpl w:val="33CED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845160D"/>
    <w:multiLevelType w:val="multilevel"/>
    <w:tmpl w:val="35045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A263CF8"/>
    <w:multiLevelType w:val="multilevel"/>
    <w:tmpl w:val="6C8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BD4F4F"/>
    <w:multiLevelType w:val="hybridMultilevel"/>
    <w:tmpl w:val="3132CEA0"/>
    <w:lvl w:ilvl="0" w:tplc="5426966E">
      <w:start w:val="1"/>
      <w:numFmt w:val="decimal"/>
      <w:lvlText w:val="%1."/>
      <w:lvlJc w:val="left"/>
      <w:pPr>
        <w:ind w:left="720" w:hanging="360"/>
      </w:pPr>
      <w:rPr>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B021E7E"/>
    <w:multiLevelType w:val="multilevel"/>
    <w:tmpl w:val="04D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4505FF"/>
    <w:multiLevelType w:val="multilevel"/>
    <w:tmpl w:val="8534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647D47"/>
    <w:multiLevelType w:val="multilevel"/>
    <w:tmpl w:val="C72C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E36892"/>
    <w:multiLevelType w:val="multilevel"/>
    <w:tmpl w:val="DFA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326EF4"/>
    <w:multiLevelType w:val="multilevel"/>
    <w:tmpl w:val="B46ADD64"/>
    <w:lvl w:ilvl="0">
      <w:start w:val="1"/>
      <w:numFmt w:val="decimal"/>
      <w:lvlText w:val="%1."/>
      <w:lvlJc w:val="left"/>
      <w:pPr>
        <w:ind w:left="360" w:hanging="360"/>
      </w:pPr>
    </w:lvl>
    <w:lvl w:ilvl="1">
      <w:start w:val="1"/>
      <w:numFmt w:val="decimal"/>
      <w:pStyle w:val="Heading3"/>
      <w:lvlText w:val="%1.%2."/>
      <w:lvlJc w:val="left"/>
      <w:pPr>
        <w:ind w:left="792" w:hanging="432"/>
      </w:pPr>
      <w:rPr>
        <w:color w:val="706E6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5EE1627"/>
    <w:multiLevelType w:val="multilevel"/>
    <w:tmpl w:val="361A0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A154C1"/>
    <w:multiLevelType w:val="multilevel"/>
    <w:tmpl w:val="903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C524AF"/>
    <w:multiLevelType w:val="hybridMultilevel"/>
    <w:tmpl w:val="253C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9AF1FDD"/>
    <w:multiLevelType w:val="hybridMultilevel"/>
    <w:tmpl w:val="30524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C431035"/>
    <w:multiLevelType w:val="hybridMultilevel"/>
    <w:tmpl w:val="3B386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00F4EF9"/>
    <w:multiLevelType w:val="hybridMultilevel"/>
    <w:tmpl w:val="ED64D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17F6847"/>
    <w:multiLevelType w:val="hybridMultilevel"/>
    <w:tmpl w:val="3B767B94"/>
    <w:lvl w:ilvl="0" w:tplc="017C4E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32345CB"/>
    <w:multiLevelType w:val="multilevel"/>
    <w:tmpl w:val="805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ED1380"/>
    <w:multiLevelType w:val="hybridMultilevel"/>
    <w:tmpl w:val="B5E22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5EF2981"/>
    <w:multiLevelType w:val="multilevel"/>
    <w:tmpl w:val="C730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8C2AEF"/>
    <w:multiLevelType w:val="hybridMultilevel"/>
    <w:tmpl w:val="8E024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7275726"/>
    <w:multiLevelType w:val="multilevel"/>
    <w:tmpl w:val="A364D4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3" w15:restartNumberingAfterBreak="0">
    <w:nsid w:val="77BA744D"/>
    <w:multiLevelType w:val="multilevel"/>
    <w:tmpl w:val="EAD21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9F17881"/>
    <w:multiLevelType w:val="hybridMultilevel"/>
    <w:tmpl w:val="B204D216"/>
    <w:lvl w:ilvl="0" w:tplc="E18C7D1A">
      <w:start w:val="1"/>
      <w:numFmt w:val="decimal"/>
      <w:lvlText w:val="%1."/>
      <w:lvlJc w:val="left"/>
      <w:pPr>
        <w:ind w:left="36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7B565538"/>
    <w:multiLevelType w:val="multilevel"/>
    <w:tmpl w:val="27F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7216F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7C2C0219"/>
    <w:multiLevelType w:val="hybridMultilevel"/>
    <w:tmpl w:val="6DCEF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E4A3B6A"/>
    <w:multiLevelType w:val="multilevel"/>
    <w:tmpl w:val="0548DEB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9" w15:restartNumberingAfterBreak="0">
    <w:nsid w:val="7EE90712"/>
    <w:multiLevelType w:val="hybridMultilevel"/>
    <w:tmpl w:val="C198830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4575597">
    <w:abstractNumId w:val="48"/>
  </w:num>
  <w:num w:numId="2" w16cid:durableId="609629826">
    <w:abstractNumId w:val="38"/>
  </w:num>
  <w:num w:numId="3" w16cid:durableId="14577285">
    <w:abstractNumId w:val="45"/>
  </w:num>
  <w:num w:numId="4" w16cid:durableId="1276711612">
    <w:abstractNumId w:val="0"/>
  </w:num>
  <w:num w:numId="5" w16cid:durableId="1851141129">
    <w:abstractNumId w:val="13"/>
  </w:num>
  <w:num w:numId="6" w16cid:durableId="567809974">
    <w:abstractNumId w:val="34"/>
  </w:num>
  <w:num w:numId="7" w16cid:durableId="2024476910">
    <w:abstractNumId w:val="8"/>
  </w:num>
  <w:num w:numId="8" w16cid:durableId="1292589015">
    <w:abstractNumId w:val="65"/>
  </w:num>
  <w:num w:numId="9" w16cid:durableId="202405913">
    <w:abstractNumId w:val="81"/>
  </w:num>
  <w:num w:numId="10" w16cid:durableId="312221380">
    <w:abstractNumId w:val="6"/>
  </w:num>
  <w:num w:numId="11" w16cid:durableId="1304389927">
    <w:abstractNumId w:val="19"/>
  </w:num>
  <w:num w:numId="12" w16cid:durableId="58284431">
    <w:abstractNumId w:val="73"/>
  </w:num>
  <w:num w:numId="13" w16cid:durableId="253823478">
    <w:abstractNumId w:val="27"/>
  </w:num>
  <w:num w:numId="14" w16cid:durableId="896748402">
    <w:abstractNumId w:val="35"/>
  </w:num>
  <w:num w:numId="15" w16cid:durableId="352852220">
    <w:abstractNumId w:val="3"/>
  </w:num>
  <w:num w:numId="16" w16cid:durableId="574171998">
    <w:abstractNumId w:val="87"/>
  </w:num>
  <w:num w:numId="17" w16cid:durableId="1073044446">
    <w:abstractNumId w:val="17"/>
  </w:num>
  <w:num w:numId="18" w16cid:durableId="1864320100">
    <w:abstractNumId w:val="50"/>
  </w:num>
  <w:num w:numId="19" w16cid:durableId="718937617">
    <w:abstractNumId w:val="76"/>
  </w:num>
  <w:num w:numId="20" w16cid:durableId="1630547693">
    <w:abstractNumId w:val="26"/>
  </w:num>
  <w:num w:numId="21" w16cid:durableId="1324509770">
    <w:abstractNumId w:val="21"/>
  </w:num>
  <w:num w:numId="22" w16cid:durableId="1292974050">
    <w:abstractNumId w:val="56"/>
  </w:num>
  <w:num w:numId="23" w16cid:durableId="1032147879">
    <w:abstractNumId w:val="14"/>
  </w:num>
  <w:num w:numId="24" w16cid:durableId="665674345">
    <w:abstractNumId w:val="20"/>
  </w:num>
  <w:num w:numId="25" w16cid:durableId="493834815">
    <w:abstractNumId w:val="18"/>
  </w:num>
  <w:num w:numId="26" w16cid:durableId="2020085928">
    <w:abstractNumId w:val="84"/>
  </w:num>
  <w:num w:numId="27" w16cid:durableId="574627787">
    <w:abstractNumId w:val="25"/>
  </w:num>
  <w:num w:numId="28" w16cid:durableId="1594360954">
    <w:abstractNumId w:val="86"/>
  </w:num>
  <w:num w:numId="29" w16cid:durableId="2088458037">
    <w:abstractNumId w:val="70"/>
  </w:num>
  <w:num w:numId="30" w16cid:durableId="1349256329">
    <w:abstractNumId w:val="2"/>
  </w:num>
  <w:num w:numId="31" w16cid:durableId="586573629">
    <w:abstractNumId w:val="53"/>
  </w:num>
  <w:num w:numId="32" w16cid:durableId="1487622416">
    <w:abstractNumId w:val="11"/>
  </w:num>
  <w:num w:numId="33" w16cid:durableId="1241645777">
    <w:abstractNumId w:val="32"/>
  </w:num>
  <w:num w:numId="34" w16cid:durableId="1539660209">
    <w:abstractNumId w:val="16"/>
  </w:num>
  <w:num w:numId="35" w16cid:durableId="1502158380">
    <w:abstractNumId w:val="30"/>
  </w:num>
  <w:num w:numId="36" w16cid:durableId="1126778210">
    <w:abstractNumId w:val="5"/>
  </w:num>
  <w:num w:numId="37" w16cid:durableId="203256490">
    <w:abstractNumId w:val="15"/>
  </w:num>
  <w:num w:numId="38" w16cid:durableId="950625399">
    <w:abstractNumId w:val="37"/>
  </w:num>
  <w:num w:numId="39" w16cid:durableId="699667226">
    <w:abstractNumId w:val="71"/>
  </w:num>
  <w:num w:numId="40" w16cid:durableId="717822810">
    <w:abstractNumId w:val="12"/>
  </w:num>
  <w:num w:numId="41" w16cid:durableId="828449263">
    <w:abstractNumId w:val="85"/>
  </w:num>
  <w:num w:numId="42" w16cid:durableId="290986710">
    <w:abstractNumId w:val="80"/>
  </w:num>
  <w:num w:numId="43" w16cid:durableId="2065525533">
    <w:abstractNumId w:val="47"/>
  </w:num>
  <w:num w:numId="44" w16cid:durableId="391582573">
    <w:abstractNumId w:val="48"/>
  </w:num>
  <w:num w:numId="45" w16cid:durableId="1401833167">
    <w:abstractNumId w:val="48"/>
  </w:num>
  <w:num w:numId="46" w16cid:durableId="122164660">
    <w:abstractNumId w:val="48"/>
  </w:num>
  <w:num w:numId="47" w16cid:durableId="462817071">
    <w:abstractNumId w:val="48"/>
  </w:num>
  <w:num w:numId="48" w16cid:durableId="151652216">
    <w:abstractNumId w:val="48"/>
  </w:num>
  <w:num w:numId="49" w16cid:durableId="1256013862">
    <w:abstractNumId w:val="43"/>
  </w:num>
  <w:num w:numId="50" w16cid:durableId="1510368786">
    <w:abstractNumId w:val="9"/>
  </w:num>
  <w:num w:numId="51" w16cid:durableId="1195116352">
    <w:abstractNumId w:val="68"/>
  </w:num>
  <w:num w:numId="52" w16cid:durableId="1134982705">
    <w:abstractNumId w:val="64"/>
  </w:num>
  <w:num w:numId="53" w16cid:durableId="990214200">
    <w:abstractNumId w:val="4"/>
  </w:num>
  <w:num w:numId="54" w16cid:durableId="574778784">
    <w:abstractNumId w:val="66"/>
  </w:num>
  <w:num w:numId="55" w16cid:durableId="572471640">
    <w:abstractNumId w:val="24"/>
  </w:num>
  <w:num w:numId="56" w16cid:durableId="1872911906">
    <w:abstractNumId w:val="10"/>
  </w:num>
  <w:num w:numId="57" w16cid:durableId="1249775698">
    <w:abstractNumId w:val="44"/>
  </w:num>
  <w:num w:numId="58" w16cid:durableId="1340502536">
    <w:abstractNumId w:val="69"/>
  </w:num>
  <w:num w:numId="59" w16cid:durableId="892237490">
    <w:abstractNumId w:val="67"/>
  </w:num>
  <w:num w:numId="60" w16cid:durableId="1958439769">
    <w:abstractNumId w:val="72"/>
  </w:num>
  <w:num w:numId="61" w16cid:durableId="479730822">
    <w:abstractNumId w:val="78"/>
  </w:num>
  <w:num w:numId="62" w16cid:durableId="827017740">
    <w:abstractNumId w:val="74"/>
  </w:num>
  <w:num w:numId="63" w16cid:durableId="1952084134">
    <w:abstractNumId w:val="55"/>
  </w:num>
  <w:num w:numId="64" w16cid:durableId="152065955">
    <w:abstractNumId w:val="51"/>
  </w:num>
  <w:num w:numId="65" w16cid:durableId="1025639187">
    <w:abstractNumId w:val="46"/>
  </w:num>
  <w:num w:numId="66" w16cid:durableId="842015246">
    <w:abstractNumId w:val="49"/>
  </w:num>
  <w:num w:numId="67" w16cid:durableId="1214779717">
    <w:abstractNumId w:val="52"/>
  </w:num>
  <w:num w:numId="68" w16cid:durableId="578907314">
    <w:abstractNumId w:val="59"/>
  </w:num>
  <w:num w:numId="69" w16cid:durableId="253171851">
    <w:abstractNumId w:val="29"/>
  </w:num>
  <w:num w:numId="70" w16cid:durableId="1244875511">
    <w:abstractNumId w:val="23"/>
  </w:num>
  <w:num w:numId="71" w16cid:durableId="1555388252">
    <w:abstractNumId w:val="42"/>
  </w:num>
  <w:num w:numId="72" w16cid:durableId="1890067096">
    <w:abstractNumId w:val="36"/>
  </w:num>
  <w:num w:numId="73" w16cid:durableId="531697547">
    <w:abstractNumId w:val="75"/>
  </w:num>
  <w:num w:numId="74" w16cid:durableId="743994650">
    <w:abstractNumId w:val="63"/>
  </w:num>
  <w:num w:numId="75" w16cid:durableId="864178591">
    <w:abstractNumId w:val="58"/>
  </w:num>
  <w:num w:numId="76" w16cid:durableId="1827477309">
    <w:abstractNumId w:val="7"/>
  </w:num>
  <w:num w:numId="77" w16cid:durableId="302976888">
    <w:abstractNumId w:val="88"/>
  </w:num>
  <w:num w:numId="78" w16cid:durableId="1379820134">
    <w:abstractNumId w:val="54"/>
  </w:num>
  <w:num w:numId="79" w16cid:durableId="571818719">
    <w:abstractNumId w:val="83"/>
  </w:num>
  <w:num w:numId="80" w16cid:durableId="410856831">
    <w:abstractNumId w:val="33"/>
  </w:num>
  <w:num w:numId="81" w16cid:durableId="78469411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89025392">
    <w:abstractNumId w:val="62"/>
  </w:num>
  <w:num w:numId="83" w16cid:durableId="1945459705">
    <w:abstractNumId w:val="1"/>
  </w:num>
  <w:num w:numId="84" w16cid:durableId="1841693966">
    <w:abstractNumId w:val="82"/>
  </w:num>
  <w:num w:numId="85" w16cid:durableId="2088527378">
    <w:abstractNumId w:val="77"/>
  </w:num>
  <w:num w:numId="86" w16cid:durableId="374045251">
    <w:abstractNumId w:val="57"/>
  </w:num>
  <w:num w:numId="87" w16cid:durableId="176041954">
    <w:abstractNumId w:val="28"/>
  </w:num>
  <w:num w:numId="88" w16cid:durableId="716658372">
    <w:abstractNumId w:val="60"/>
  </w:num>
  <w:num w:numId="89" w16cid:durableId="1669093142">
    <w:abstractNumId w:val="31"/>
  </w:num>
  <w:num w:numId="90" w16cid:durableId="808132277">
    <w:abstractNumId w:val="41"/>
  </w:num>
  <w:num w:numId="91" w16cid:durableId="1233152252">
    <w:abstractNumId w:val="61"/>
  </w:num>
  <w:num w:numId="92" w16cid:durableId="848175579">
    <w:abstractNumId w:val="89"/>
  </w:num>
  <w:num w:numId="93" w16cid:durableId="327245264">
    <w:abstractNumId w:val="40"/>
  </w:num>
  <w:num w:numId="94" w16cid:durableId="204952558">
    <w:abstractNumId w:val="22"/>
  </w:num>
  <w:num w:numId="95" w16cid:durableId="602960868">
    <w:abstractNumId w:val="39"/>
  </w:num>
  <w:num w:numId="96" w16cid:durableId="367149062">
    <w:abstractNumId w:val="7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1A"/>
    <w:rsid w:val="00005DD2"/>
    <w:rsid w:val="0001476F"/>
    <w:rsid w:val="00014B54"/>
    <w:rsid w:val="0001618C"/>
    <w:rsid w:val="00027DA6"/>
    <w:rsid w:val="000307EF"/>
    <w:rsid w:val="00034A93"/>
    <w:rsid w:val="00034AAA"/>
    <w:rsid w:val="0004276D"/>
    <w:rsid w:val="00056BA8"/>
    <w:rsid w:val="000749EB"/>
    <w:rsid w:val="0009128C"/>
    <w:rsid w:val="00096A47"/>
    <w:rsid w:val="000A3520"/>
    <w:rsid w:val="000A3BD2"/>
    <w:rsid w:val="000A4D99"/>
    <w:rsid w:val="000B3FAB"/>
    <w:rsid w:val="000B6237"/>
    <w:rsid w:val="000C717C"/>
    <w:rsid w:val="000D0983"/>
    <w:rsid w:val="000D2C0F"/>
    <w:rsid w:val="000D3BF1"/>
    <w:rsid w:val="000E2172"/>
    <w:rsid w:val="000E2CA6"/>
    <w:rsid w:val="000E5666"/>
    <w:rsid w:val="000F1D9A"/>
    <w:rsid w:val="000F46B8"/>
    <w:rsid w:val="000F5AEA"/>
    <w:rsid w:val="00105590"/>
    <w:rsid w:val="0010732C"/>
    <w:rsid w:val="001119BD"/>
    <w:rsid w:val="00126F2F"/>
    <w:rsid w:val="00130CB3"/>
    <w:rsid w:val="00142C95"/>
    <w:rsid w:val="00160944"/>
    <w:rsid w:val="00161753"/>
    <w:rsid w:val="001631E9"/>
    <w:rsid w:val="00163A48"/>
    <w:rsid w:val="0016490A"/>
    <w:rsid w:val="00166ACE"/>
    <w:rsid w:val="0017664E"/>
    <w:rsid w:val="0018051B"/>
    <w:rsid w:val="00190A75"/>
    <w:rsid w:val="00196620"/>
    <w:rsid w:val="001A25D8"/>
    <w:rsid w:val="001A2F4E"/>
    <w:rsid w:val="001A31B5"/>
    <w:rsid w:val="001A7905"/>
    <w:rsid w:val="001B7200"/>
    <w:rsid w:val="001B753E"/>
    <w:rsid w:val="001C00BC"/>
    <w:rsid w:val="001C24B9"/>
    <w:rsid w:val="001C4D07"/>
    <w:rsid w:val="001C668A"/>
    <w:rsid w:val="001C6EB8"/>
    <w:rsid w:val="001C7128"/>
    <w:rsid w:val="001D2684"/>
    <w:rsid w:val="001D2EB2"/>
    <w:rsid w:val="001E1DC3"/>
    <w:rsid w:val="001E2462"/>
    <w:rsid w:val="001F42C9"/>
    <w:rsid w:val="00206D21"/>
    <w:rsid w:val="00220269"/>
    <w:rsid w:val="00221F3B"/>
    <w:rsid w:val="00222A72"/>
    <w:rsid w:val="00223BAD"/>
    <w:rsid w:val="00225D28"/>
    <w:rsid w:val="00225D5A"/>
    <w:rsid w:val="002267A4"/>
    <w:rsid w:val="002352B2"/>
    <w:rsid w:val="00236383"/>
    <w:rsid w:val="002502AC"/>
    <w:rsid w:val="00253977"/>
    <w:rsid w:val="00266FA4"/>
    <w:rsid w:val="00275154"/>
    <w:rsid w:val="002770B7"/>
    <w:rsid w:val="002822E5"/>
    <w:rsid w:val="00283735"/>
    <w:rsid w:val="00283EE2"/>
    <w:rsid w:val="0028428F"/>
    <w:rsid w:val="00286434"/>
    <w:rsid w:val="00294FCE"/>
    <w:rsid w:val="00296569"/>
    <w:rsid w:val="002A1338"/>
    <w:rsid w:val="002A56A3"/>
    <w:rsid w:val="002B69B1"/>
    <w:rsid w:val="002C1668"/>
    <w:rsid w:val="002C22F0"/>
    <w:rsid w:val="002C29D3"/>
    <w:rsid w:val="002D04EB"/>
    <w:rsid w:val="002D7745"/>
    <w:rsid w:val="002D7948"/>
    <w:rsid w:val="002F07D7"/>
    <w:rsid w:val="002F150B"/>
    <w:rsid w:val="002F6C9F"/>
    <w:rsid w:val="00303326"/>
    <w:rsid w:val="003156B7"/>
    <w:rsid w:val="003170A5"/>
    <w:rsid w:val="00320CEC"/>
    <w:rsid w:val="003236A4"/>
    <w:rsid w:val="00337E02"/>
    <w:rsid w:val="00344E12"/>
    <w:rsid w:val="003452F9"/>
    <w:rsid w:val="003455EE"/>
    <w:rsid w:val="00345C0F"/>
    <w:rsid w:val="0035621B"/>
    <w:rsid w:val="00364B70"/>
    <w:rsid w:val="00365BC4"/>
    <w:rsid w:val="0037484F"/>
    <w:rsid w:val="00377E1F"/>
    <w:rsid w:val="00380B7E"/>
    <w:rsid w:val="00384282"/>
    <w:rsid w:val="003854FF"/>
    <w:rsid w:val="00390955"/>
    <w:rsid w:val="00391FE1"/>
    <w:rsid w:val="00395879"/>
    <w:rsid w:val="003A446A"/>
    <w:rsid w:val="003B0307"/>
    <w:rsid w:val="003C4322"/>
    <w:rsid w:val="003D2FDB"/>
    <w:rsid w:val="003D3574"/>
    <w:rsid w:val="003D3A6A"/>
    <w:rsid w:val="003D6D58"/>
    <w:rsid w:val="003E028E"/>
    <w:rsid w:val="003E740B"/>
    <w:rsid w:val="003F5E51"/>
    <w:rsid w:val="0040156C"/>
    <w:rsid w:val="00413664"/>
    <w:rsid w:val="004138B4"/>
    <w:rsid w:val="00415CDE"/>
    <w:rsid w:val="00422A57"/>
    <w:rsid w:val="00424313"/>
    <w:rsid w:val="00425615"/>
    <w:rsid w:val="00433E44"/>
    <w:rsid w:val="0043698B"/>
    <w:rsid w:val="00440EF8"/>
    <w:rsid w:val="00447485"/>
    <w:rsid w:val="004674B8"/>
    <w:rsid w:val="004705DF"/>
    <w:rsid w:val="00474D00"/>
    <w:rsid w:val="00475B04"/>
    <w:rsid w:val="00480596"/>
    <w:rsid w:val="004838BA"/>
    <w:rsid w:val="00484AC3"/>
    <w:rsid w:val="00487B20"/>
    <w:rsid w:val="0049271F"/>
    <w:rsid w:val="00495A2B"/>
    <w:rsid w:val="004978BC"/>
    <w:rsid w:val="004A28C1"/>
    <w:rsid w:val="004A461E"/>
    <w:rsid w:val="004B42B5"/>
    <w:rsid w:val="004B680A"/>
    <w:rsid w:val="004C042A"/>
    <w:rsid w:val="004C3B40"/>
    <w:rsid w:val="004C5D2E"/>
    <w:rsid w:val="004C7589"/>
    <w:rsid w:val="004D2B95"/>
    <w:rsid w:val="004E135B"/>
    <w:rsid w:val="004E3C54"/>
    <w:rsid w:val="004F593E"/>
    <w:rsid w:val="004F72BD"/>
    <w:rsid w:val="004F7F2F"/>
    <w:rsid w:val="005202E9"/>
    <w:rsid w:val="00525CAB"/>
    <w:rsid w:val="00531F8E"/>
    <w:rsid w:val="00541975"/>
    <w:rsid w:val="00542015"/>
    <w:rsid w:val="005421DF"/>
    <w:rsid w:val="00546294"/>
    <w:rsid w:val="005534E7"/>
    <w:rsid w:val="005573B1"/>
    <w:rsid w:val="005577EA"/>
    <w:rsid w:val="00572852"/>
    <w:rsid w:val="00574C13"/>
    <w:rsid w:val="00580408"/>
    <w:rsid w:val="00583166"/>
    <w:rsid w:val="00594077"/>
    <w:rsid w:val="00594A2E"/>
    <w:rsid w:val="005A0988"/>
    <w:rsid w:val="005A3EB3"/>
    <w:rsid w:val="005B3040"/>
    <w:rsid w:val="005B54C5"/>
    <w:rsid w:val="005C0D04"/>
    <w:rsid w:val="005C3AB4"/>
    <w:rsid w:val="005C7295"/>
    <w:rsid w:val="005D5869"/>
    <w:rsid w:val="005D7DD9"/>
    <w:rsid w:val="005E0217"/>
    <w:rsid w:val="005E3F84"/>
    <w:rsid w:val="005E742E"/>
    <w:rsid w:val="005F034F"/>
    <w:rsid w:val="00600D89"/>
    <w:rsid w:val="0061156C"/>
    <w:rsid w:val="00613650"/>
    <w:rsid w:val="00621052"/>
    <w:rsid w:val="00622C8E"/>
    <w:rsid w:val="006249BB"/>
    <w:rsid w:val="00624C52"/>
    <w:rsid w:val="00632A06"/>
    <w:rsid w:val="00637BD4"/>
    <w:rsid w:val="00637E0C"/>
    <w:rsid w:val="00642127"/>
    <w:rsid w:val="00644C2B"/>
    <w:rsid w:val="00650692"/>
    <w:rsid w:val="006559E9"/>
    <w:rsid w:val="00665897"/>
    <w:rsid w:val="006675CC"/>
    <w:rsid w:val="00672561"/>
    <w:rsid w:val="00677E25"/>
    <w:rsid w:val="0068439A"/>
    <w:rsid w:val="006902D5"/>
    <w:rsid w:val="006961BC"/>
    <w:rsid w:val="00697882"/>
    <w:rsid w:val="006A0957"/>
    <w:rsid w:val="006A0F34"/>
    <w:rsid w:val="006A37AB"/>
    <w:rsid w:val="006A3FA5"/>
    <w:rsid w:val="006B0B3C"/>
    <w:rsid w:val="006B7FAF"/>
    <w:rsid w:val="006C00FA"/>
    <w:rsid w:val="006C2629"/>
    <w:rsid w:val="006C63A0"/>
    <w:rsid w:val="006D2E98"/>
    <w:rsid w:val="006D4FEA"/>
    <w:rsid w:val="006D6777"/>
    <w:rsid w:val="006D77E1"/>
    <w:rsid w:val="006F1194"/>
    <w:rsid w:val="006F24EA"/>
    <w:rsid w:val="006F3109"/>
    <w:rsid w:val="006F71B1"/>
    <w:rsid w:val="00706303"/>
    <w:rsid w:val="0070773B"/>
    <w:rsid w:val="007106FC"/>
    <w:rsid w:val="0072741A"/>
    <w:rsid w:val="00731682"/>
    <w:rsid w:val="00741487"/>
    <w:rsid w:val="00745F03"/>
    <w:rsid w:val="00750D8C"/>
    <w:rsid w:val="00751C29"/>
    <w:rsid w:val="007551E8"/>
    <w:rsid w:val="0075654A"/>
    <w:rsid w:val="007616B6"/>
    <w:rsid w:val="00772963"/>
    <w:rsid w:val="0077452E"/>
    <w:rsid w:val="00775C75"/>
    <w:rsid w:val="00780D70"/>
    <w:rsid w:val="00781543"/>
    <w:rsid w:val="00783E39"/>
    <w:rsid w:val="007920E9"/>
    <w:rsid w:val="007A2D50"/>
    <w:rsid w:val="007B21A1"/>
    <w:rsid w:val="007B40C9"/>
    <w:rsid w:val="007C1DD2"/>
    <w:rsid w:val="007C4381"/>
    <w:rsid w:val="007C781A"/>
    <w:rsid w:val="007D6F56"/>
    <w:rsid w:val="007E172C"/>
    <w:rsid w:val="007E1CF0"/>
    <w:rsid w:val="007E1FA6"/>
    <w:rsid w:val="007E43B7"/>
    <w:rsid w:val="007F19B0"/>
    <w:rsid w:val="007F7F73"/>
    <w:rsid w:val="008004A3"/>
    <w:rsid w:val="00812F86"/>
    <w:rsid w:val="008178DD"/>
    <w:rsid w:val="008214B7"/>
    <w:rsid w:val="008307CF"/>
    <w:rsid w:val="00832E3A"/>
    <w:rsid w:val="00835E2A"/>
    <w:rsid w:val="00837678"/>
    <w:rsid w:val="00837F68"/>
    <w:rsid w:val="008478A6"/>
    <w:rsid w:val="00847AAC"/>
    <w:rsid w:val="00853449"/>
    <w:rsid w:val="00857D23"/>
    <w:rsid w:val="0086204D"/>
    <w:rsid w:val="00873D7C"/>
    <w:rsid w:val="00877D4F"/>
    <w:rsid w:val="00882956"/>
    <w:rsid w:val="00883363"/>
    <w:rsid w:val="00890044"/>
    <w:rsid w:val="0089284F"/>
    <w:rsid w:val="00895FA1"/>
    <w:rsid w:val="008A32C4"/>
    <w:rsid w:val="008A4CB3"/>
    <w:rsid w:val="008A51E6"/>
    <w:rsid w:val="008A58A1"/>
    <w:rsid w:val="008A6AC9"/>
    <w:rsid w:val="008B14B7"/>
    <w:rsid w:val="008B6464"/>
    <w:rsid w:val="008C02E3"/>
    <w:rsid w:val="008C09C3"/>
    <w:rsid w:val="008C5385"/>
    <w:rsid w:val="008C616A"/>
    <w:rsid w:val="008C7EB3"/>
    <w:rsid w:val="008D3164"/>
    <w:rsid w:val="008D62B5"/>
    <w:rsid w:val="008F0B94"/>
    <w:rsid w:val="009006FA"/>
    <w:rsid w:val="009130E2"/>
    <w:rsid w:val="009135F8"/>
    <w:rsid w:val="00930A4E"/>
    <w:rsid w:val="00935C6C"/>
    <w:rsid w:val="0094081D"/>
    <w:rsid w:val="00944A8F"/>
    <w:rsid w:val="0094732F"/>
    <w:rsid w:val="00953005"/>
    <w:rsid w:val="0096044E"/>
    <w:rsid w:val="00964218"/>
    <w:rsid w:val="00966C2E"/>
    <w:rsid w:val="00977BC8"/>
    <w:rsid w:val="009820DF"/>
    <w:rsid w:val="00986EBB"/>
    <w:rsid w:val="00987701"/>
    <w:rsid w:val="0099672F"/>
    <w:rsid w:val="00996E17"/>
    <w:rsid w:val="009A33E6"/>
    <w:rsid w:val="009A3B18"/>
    <w:rsid w:val="009A791F"/>
    <w:rsid w:val="009B0109"/>
    <w:rsid w:val="009B1820"/>
    <w:rsid w:val="009B3C44"/>
    <w:rsid w:val="009B5609"/>
    <w:rsid w:val="009B62D3"/>
    <w:rsid w:val="009B6541"/>
    <w:rsid w:val="009C208D"/>
    <w:rsid w:val="009C7FDF"/>
    <w:rsid w:val="009D1BDE"/>
    <w:rsid w:val="009E1FB1"/>
    <w:rsid w:val="009E4EB3"/>
    <w:rsid w:val="009E707A"/>
    <w:rsid w:val="009F68A7"/>
    <w:rsid w:val="009F7B85"/>
    <w:rsid w:val="00A032A5"/>
    <w:rsid w:val="00A057A9"/>
    <w:rsid w:val="00A05FDA"/>
    <w:rsid w:val="00A07ABD"/>
    <w:rsid w:val="00A12A95"/>
    <w:rsid w:val="00A2097D"/>
    <w:rsid w:val="00A259EA"/>
    <w:rsid w:val="00A27C83"/>
    <w:rsid w:val="00A412B4"/>
    <w:rsid w:val="00A50428"/>
    <w:rsid w:val="00A51E82"/>
    <w:rsid w:val="00A55CAD"/>
    <w:rsid w:val="00A6651A"/>
    <w:rsid w:val="00A73A0F"/>
    <w:rsid w:val="00A74065"/>
    <w:rsid w:val="00A8021E"/>
    <w:rsid w:val="00A814B5"/>
    <w:rsid w:val="00A83726"/>
    <w:rsid w:val="00A93860"/>
    <w:rsid w:val="00AA04BE"/>
    <w:rsid w:val="00AA0D98"/>
    <w:rsid w:val="00AA1E1A"/>
    <w:rsid w:val="00AA3E95"/>
    <w:rsid w:val="00AB01BD"/>
    <w:rsid w:val="00AB3A46"/>
    <w:rsid w:val="00AB4FF9"/>
    <w:rsid w:val="00AC296C"/>
    <w:rsid w:val="00AE0ABB"/>
    <w:rsid w:val="00AE309B"/>
    <w:rsid w:val="00AE6AAE"/>
    <w:rsid w:val="00AE6E47"/>
    <w:rsid w:val="00AF1348"/>
    <w:rsid w:val="00AF6309"/>
    <w:rsid w:val="00B007EB"/>
    <w:rsid w:val="00B04300"/>
    <w:rsid w:val="00B116CB"/>
    <w:rsid w:val="00B14D2A"/>
    <w:rsid w:val="00B16589"/>
    <w:rsid w:val="00B20920"/>
    <w:rsid w:val="00B23E0F"/>
    <w:rsid w:val="00B27B2E"/>
    <w:rsid w:val="00B31C5C"/>
    <w:rsid w:val="00B4088D"/>
    <w:rsid w:val="00B40C5F"/>
    <w:rsid w:val="00B467E1"/>
    <w:rsid w:val="00B82CAA"/>
    <w:rsid w:val="00B87EF1"/>
    <w:rsid w:val="00BA14C9"/>
    <w:rsid w:val="00BA220D"/>
    <w:rsid w:val="00BC306E"/>
    <w:rsid w:val="00BC7AE8"/>
    <w:rsid w:val="00BC7B14"/>
    <w:rsid w:val="00BD130B"/>
    <w:rsid w:val="00BD62AC"/>
    <w:rsid w:val="00BF118F"/>
    <w:rsid w:val="00C056B4"/>
    <w:rsid w:val="00C170A8"/>
    <w:rsid w:val="00C217A1"/>
    <w:rsid w:val="00C23B08"/>
    <w:rsid w:val="00C268BC"/>
    <w:rsid w:val="00C41C01"/>
    <w:rsid w:val="00C4546F"/>
    <w:rsid w:val="00C45979"/>
    <w:rsid w:val="00C548ED"/>
    <w:rsid w:val="00C62479"/>
    <w:rsid w:val="00C72472"/>
    <w:rsid w:val="00C80E1F"/>
    <w:rsid w:val="00C84260"/>
    <w:rsid w:val="00C86DEC"/>
    <w:rsid w:val="00C924D8"/>
    <w:rsid w:val="00CA1370"/>
    <w:rsid w:val="00CB0451"/>
    <w:rsid w:val="00CB06D6"/>
    <w:rsid w:val="00CB682E"/>
    <w:rsid w:val="00CC0576"/>
    <w:rsid w:val="00CE0DD0"/>
    <w:rsid w:val="00CE2B92"/>
    <w:rsid w:val="00CF21F1"/>
    <w:rsid w:val="00CF47ED"/>
    <w:rsid w:val="00D04A15"/>
    <w:rsid w:val="00D138EB"/>
    <w:rsid w:val="00D17684"/>
    <w:rsid w:val="00D502F4"/>
    <w:rsid w:val="00D558B4"/>
    <w:rsid w:val="00D55CCF"/>
    <w:rsid w:val="00D616C0"/>
    <w:rsid w:val="00D81C19"/>
    <w:rsid w:val="00D8270A"/>
    <w:rsid w:val="00D83F5A"/>
    <w:rsid w:val="00D955A5"/>
    <w:rsid w:val="00DA1189"/>
    <w:rsid w:val="00DA65EA"/>
    <w:rsid w:val="00DA6CA3"/>
    <w:rsid w:val="00DC61CB"/>
    <w:rsid w:val="00DD0ED2"/>
    <w:rsid w:val="00DE221E"/>
    <w:rsid w:val="00DF0A7A"/>
    <w:rsid w:val="00DF3B1E"/>
    <w:rsid w:val="00DF75CE"/>
    <w:rsid w:val="00E020A4"/>
    <w:rsid w:val="00E1219B"/>
    <w:rsid w:val="00E13BC1"/>
    <w:rsid w:val="00E174E8"/>
    <w:rsid w:val="00E21028"/>
    <w:rsid w:val="00E2470D"/>
    <w:rsid w:val="00E356A3"/>
    <w:rsid w:val="00E4027F"/>
    <w:rsid w:val="00E40AB6"/>
    <w:rsid w:val="00E53352"/>
    <w:rsid w:val="00E53E33"/>
    <w:rsid w:val="00E54D09"/>
    <w:rsid w:val="00E6441A"/>
    <w:rsid w:val="00E72891"/>
    <w:rsid w:val="00E7461D"/>
    <w:rsid w:val="00E82C6E"/>
    <w:rsid w:val="00E8353D"/>
    <w:rsid w:val="00EA21DF"/>
    <w:rsid w:val="00EA79C3"/>
    <w:rsid w:val="00EB140C"/>
    <w:rsid w:val="00EC4AF8"/>
    <w:rsid w:val="00ED2DCA"/>
    <w:rsid w:val="00ED35D3"/>
    <w:rsid w:val="00EE6340"/>
    <w:rsid w:val="00EE766C"/>
    <w:rsid w:val="00EF3560"/>
    <w:rsid w:val="00EF527A"/>
    <w:rsid w:val="00F03513"/>
    <w:rsid w:val="00F0745B"/>
    <w:rsid w:val="00F11A99"/>
    <w:rsid w:val="00F14CB1"/>
    <w:rsid w:val="00F3054C"/>
    <w:rsid w:val="00F42B8D"/>
    <w:rsid w:val="00F45C80"/>
    <w:rsid w:val="00F50056"/>
    <w:rsid w:val="00F54938"/>
    <w:rsid w:val="00F63766"/>
    <w:rsid w:val="00F65930"/>
    <w:rsid w:val="00F673DC"/>
    <w:rsid w:val="00F675E8"/>
    <w:rsid w:val="00F73675"/>
    <w:rsid w:val="00F803BD"/>
    <w:rsid w:val="00F87E1B"/>
    <w:rsid w:val="00F96C3B"/>
    <w:rsid w:val="00F974AB"/>
    <w:rsid w:val="00FC0BA4"/>
    <w:rsid w:val="00FC3BF2"/>
    <w:rsid w:val="00FC4272"/>
    <w:rsid w:val="00FD1305"/>
    <w:rsid w:val="00FD51ED"/>
    <w:rsid w:val="00FE5368"/>
    <w:rsid w:val="00FE7946"/>
    <w:rsid w:val="00FE7D25"/>
    <w:rsid w:val="00FF7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0ABA1"/>
  <w15:docId w15:val="{EC3FF47E-48BF-4DD5-B71E-DE6695BF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472"/>
  </w:style>
  <w:style w:type="paragraph" w:styleId="Heading1">
    <w:name w:val="heading 1"/>
    <w:basedOn w:val="Normal"/>
    <w:next w:val="Normal"/>
    <w:link w:val="Heading1Char"/>
    <w:uiPriority w:val="9"/>
    <w:qFormat/>
    <w:rsid w:val="006F71B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7EB3"/>
    <w:pPr>
      <w:keepNext/>
      <w:keepLines/>
      <w:numPr>
        <w:numId w:val="1"/>
      </w:numPr>
      <w:spacing w:before="200"/>
      <w:outlineLvl w:val="1"/>
    </w:pPr>
    <w:rPr>
      <w:rFonts w:ascii="Oswald" w:eastAsiaTheme="majorEastAsia" w:hAnsi="Oswald" w:cstheme="majorBidi"/>
      <w:b/>
      <w:bCs/>
      <w:color w:val="17365D" w:themeColor="text2" w:themeShade="BF"/>
      <w:sz w:val="28"/>
      <w:szCs w:val="26"/>
    </w:rPr>
  </w:style>
  <w:style w:type="paragraph" w:styleId="Heading3">
    <w:name w:val="heading 3"/>
    <w:basedOn w:val="Normal"/>
    <w:next w:val="Normal"/>
    <w:link w:val="Heading3Char"/>
    <w:uiPriority w:val="9"/>
    <w:unhideWhenUsed/>
    <w:qFormat/>
    <w:rsid w:val="007F19B0"/>
    <w:pPr>
      <w:keepNext/>
      <w:keepLines/>
      <w:numPr>
        <w:ilvl w:val="1"/>
        <w:numId w:val="29"/>
      </w:numPr>
      <w:spacing w:before="200"/>
      <w:outlineLvl w:val="2"/>
    </w:pPr>
    <w:rPr>
      <w:rFonts w:ascii="Nunito Sans" w:eastAsiaTheme="majorEastAsia" w:hAnsi="Nunito Sans" w:cstheme="majorBidi"/>
      <w:b/>
      <w:bCs/>
      <w:color w:val="181932"/>
      <w:sz w:val="24"/>
    </w:rPr>
  </w:style>
  <w:style w:type="paragraph" w:styleId="Heading4">
    <w:name w:val="heading 4"/>
    <w:basedOn w:val="Normal"/>
    <w:next w:val="Normal"/>
    <w:link w:val="Heading4Char"/>
    <w:uiPriority w:val="9"/>
    <w:unhideWhenUsed/>
    <w:qFormat/>
    <w:rsid w:val="002267A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D2E9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D2E9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ponseTable">
    <w:name w:val="Response Table"/>
    <w:basedOn w:val="Normal"/>
    <w:rsid w:val="00EB140C"/>
    <w:pPr>
      <w:spacing w:before="60" w:after="60"/>
    </w:pPr>
    <w:rPr>
      <w:color w:val="0000FF"/>
    </w:rPr>
  </w:style>
  <w:style w:type="paragraph" w:styleId="ListParagraph">
    <w:name w:val="List Paragraph"/>
    <w:aliases w:val="F5 List Paragraph,List Paragraph1,Numbered Indented Text,Colorful List - Accent 11,Numbered Para 1,Dot pt,No Spacing1,List Paragraph Char Char Char,Indicator Text,Bullet Points,MAIN CONTENT,Bullet 1,List Paragraph12,Normal numbered,L"/>
    <w:basedOn w:val="Normal"/>
    <w:link w:val="ListParagraphChar"/>
    <w:uiPriority w:val="1"/>
    <w:qFormat/>
    <w:rsid w:val="00EB140C"/>
    <w:pPr>
      <w:spacing w:after="200" w:line="276" w:lineRule="auto"/>
      <w:ind w:left="720"/>
      <w:contextualSpacing/>
    </w:pPr>
    <w:rPr>
      <w:szCs w:val="22"/>
    </w:rPr>
  </w:style>
  <w:style w:type="paragraph" w:styleId="BalloonText">
    <w:name w:val="Balloon Text"/>
    <w:basedOn w:val="Normal"/>
    <w:link w:val="BalloonTextChar"/>
    <w:uiPriority w:val="99"/>
    <w:semiHidden/>
    <w:unhideWhenUsed/>
    <w:rsid w:val="00EB140C"/>
    <w:rPr>
      <w:rFonts w:ascii="Tahoma" w:hAnsi="Tahoma" w:cs="Tahoma"/>
      <w:sz w:val="16"/>
      <w:szCs w:val="16"/>
    </w:rPr>
  </w:style>
  <w:style w:type="character" w:customStyle="1" w:styleId="BalloonTextChar">
    <w:name w:val="Balloon Text Char"/>
    <w:basedOn w:val="DefaultParagraphFont"/>
    <w:link w:val="BalloonText"/>
    <w:uiPriority w:val="99"/>
    <w:semiHidden/>
    <w:rsid w:val="00EB140C"/>
    <w:rPr>
      <w:rFonts w:ascii="Tahoma" w:eastAsia="Times New Roman" w:hAnsi="Tahoma" w:cs="Tahoma"/>
      <w:sz w:val="16"/>
      <w:szCs w:val="16"/>
      <w:lang w:eastAsia="en-GB"/>
    </w:rPr>
  </w:style>
  <w:style w:type="paragraph" w:styleId="BodyText3">
    <w:name w:val="Body Text 3"/>
    <w:basedOn w:val="Normal"/>
    <w:link w:val="BodyText3Char"/>
    <w:rsid w:val="00EB140C"/>
    <w:pPr>
      <w:tabs>
        <w:tab w:val="left" w:pos="3402"/>
        <w:tab w:val="left" w:pos="6663"/>
      </w:tabs>
      <w:spacing w:before="120" w:after="120"/>
    </w:pPr>
    <w:rPr>
      <w:color w:val="000000"/>
    </w:rPr>
  </w:style>
  <w:style w:type="character" w:customStyle="1" w:styleId="BodyText3Char">
    <w:name w:val="Body Text 3 Char"/>
    <w:basedOn w:val="DefaultParagraphFont"/>
    <w:link w:val="BodyText3"/>
    <w:rsid w:val="00EB140C"/>
    <w:rPr>
      <w:rFonts w:ascii="Times New Roman" w:eastAsia="Times New Roman" w:hAnsi="Times New Roman" w:cs="Times New Roman"/>
      <w:color w:val="000000"/>
      <w:sz w:val="24"/>
      <w:szCs w:val="24"/>
      <w:lang w:eastAsia="en-GB"/>
    </w:rPr>
  </w:style>
  <w:style w:type="paragraph" w:styleId="NoSpacing">
    <w:name w:val="No Spacing"/>
    <w:link w:val="NoSpacingChar"/>
    <w:uiPriority w:val="1"/>
    <w:qFormat/>
    <w:rsid w:val="0054201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542015"/>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542015"/>
    <w:pPr>
      <w:tabs>
        <w:tab w:val="center" w:pos="4513"/>
        <w:tab w:val="right" w:pos="9026"/>
      </w:tabs>
    </w:pPr>
  </w:style>
  <w:style w:type="character" w:customStyle="1" w:styleId="HeaderChar">
    <w:name w:val="Header Char"/>
    <w:basedOn w:val="DefaultParagraphFont"/>
    <w:link w:val="Header"/>
    <w:uiPriority w:val="99"/>
    <w:rsid w:val="00542015"/>
    <w:rPr>
      <w:rFonts w:ascii="Times New Roman" w:eastAsia="Times New Roman" w:hAnsi="Times New Roman"/>
      <w:sz w:val="24"/>
      <w:szCs w:val="24"/>
    </w:rPr>
  </w:style>
  <w:style w:type="paragraph" w:styleId="Footer">
    <w:name w:val="footer"/>
    <w:basedOn w:val="Normal"/>
    <w:link w:val="FooterChar"/>
    <w:uiPriority w:val="99"/>
    <w:unhideWhenUsed/>
    <w:rsid w:val="00542015"/>
    <w:pPr>
      <w:tabs>
        <w:tab w:val="center" w:pos="4513"/>
        <w:tab w:val="right" w:pos="9026"/>
      </w:tabs>
    </w:pPr>
  </w:style>
  <w:style w:type="character" w:customStyle="1" w:styleId="FooterChar">
    <w:name w:val="Footer Char"/>
    <w:basedOn w:val="DefaultParagraphFont"/>
    <w:link w:val="Footer"/>
    <w:uiPriority w:val="99"/>
    <w:rsid w:val="00542015"/>
    <w:rPr>
      <w:rFonts w:ascii="Times New Roman" w:eastAsia="Times New Roman" w:hAnsi="Times New Roman"/>
      <w:sz w:val="24"/>
      <w:szCs w:val="24"/>
    </w:rPr>
  </w:style>
  <w:style w:type="character" w:customStyle="1" w:styleId="Heading2Char">
    <w:name w:val="Heading 2 Char"/>
    <w:basedOn w:val="DefaultParagraphFont"/>
    <w:link w:val="Heading2"/>
    <w:uiPriority w:val="9"/>
    <w:rsid w:val="008C7EB3"/>
    <w:rPr>
      <w:rFonts w:ascii="Oswald" w:eastAsiaTheme="majorEastAsia" w:hAnsi="Oswald" w:cstheme="majorBidi"/>
      <w:b/>
      <w:bCs/>
      <w:color w:val="17365D" w:themeColor="text2" w:themeShade="BF"/>
      <w:sz w:val="28"/>
      <w:szCs w:val="26"/>
    </w:rPr>
  </w:style>
  <w:style w:type="character" w:customStyle="1" w:styleId="Heading1Char">
    <w:name w:val="Heading 1 Char"/>
    <w:basedOn w:val="DefaultParagraphFont"/>
    <w:link w:val="Heading1"/>
    <w:uiPriority w:val="9"/>
    <w:rsid w:val="006F71B1"/>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7F19B0"/>
    <w:rPr>
      <w:rFonts w:ascii="Nunito Sans" w:eastAsiaTheme="majorEastAsia" w:hAnsi="Nunito Sans" w:cstheme="majorBidi"/>
      <w:b/>
      <w:bCs/>
      <w:color w:val="181932"/>
      <w:sz w:val="24"/>
      <w:szCs w:val="24"/>
    </w:rPr>
  </w:style>
  <w:style w:type="character" w:styleId="PlaceholderText">
    <w:name w:val="Placeholder Text"/>
    <w:basedOn w:val="DefaultParagraphFont"/>
    <w:uiPriority w:val="99"/>
    <w:semiHidden/>
    <w:rsid w:val="00832E3A"/>
    <w:rPr>
      <w:color w:val="808080"/>
    </w:rPr>
  </w:style>
  <w:style w:type="paragraph" w:styleId="Subtitle">
    <w:name w:val="Subtitle"/>
    <w:basedOn w:val="Normal"/>
    <w:next w:val="Normal"/>
    <w:link w:val="SubtitleChar"/>
    <w:uiPriority w:val="11"/>
    <w:qFormat/>
    <w:rsid w:val="00837F68"/>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837F68"/>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qFormat/>
    <w:rsid w:val="002502AC"/>
    <w:pPr>
      <w:numPr>
        <w:numId w:val="2"/>
      </w:numPr>
      <w:spacing w:after="120"/>
    </w:pPr>
    <w:rPr>
      <w:lang w:eastAsia="en-US"/>
    </w:rPr>
  </w:style>
  <w:style w:type="character" w:styleId="Hyperlink">
    <w:name w:val="Hyperlink"/>
    <w:basedOn w:val="DefaultParagraphFont"/>
    <w:uiPriority w:val="99"/>
    <w:rsid w:val="0018051B"/>
    <w:rPr>
      <w:color w:val="0000FF"/>
      <w:u w:val="single"/>
    </w:rPr>
  </w:style>
  <w:style w:type="paragraph" w:styleId="TOCHeading">
    <w:name w:val="TOC Heading"/>
    <w:basedOn w:val="Heading1"/>
    <w:next w:val="Normal"/>
    <w:uiPriority w:val="39"/>
    <w:unhideWhenUsed/>
    <w:qFormat/>
    <w:rsid w:val="00190A75"/>
    <w:pPr>
      <w:spacing w:line="276" w:lineRule="auto"/>
      <w:outlineLvl w:val="9"/>
    </w:pPr>
    <w:rPr>
      <w:lang w:val="en-US" w:eastAsia="en-US"/>
    </w:rPr>
  </w:style>
  <w:style w:type="paragraph" w:styleId="TOC2">
    <w:name w:val="toc 2"/>
    <w:basedOn w:val="Normal"/>
    <w:next w:val="Normal"/>
    <w:autoRedefine/>
    <w:uiPriority w:val="39"/>
    <w:unhideWhenUsed/>
    <w:qFormat/>
    <w:rsid w:val="00CE0DD0"/>
    <w:pPr>
      <w:tabs>
        <w:tab w:val="left" w:pos="709"/>
        <w:tab w:val="right" w:leader="dot" w:pos="9016"/>
      </w:tabs>
      <w:spacing w:after="100"/>
      <w:ind w:left="240"/>
    </w:pPr>
  </w:style>
  <w:style w:type="paragraph" w:styleId="TOC3">
    <w:name w:val="toc 3"/>
    <w:basedOn w:val="Normal"/>
    <w:next w:val="Normal"/>
    <w:autoRedefine/>
    <w:uiPriority w:val="39"/>
    <w:unhideWhenUsed/>
    <w:qFormat/>
    <w:rsid w:val="00CE0DD0"/>
    <w:pPr>
      <w:tabs>
        <w:tab w:val="left" w:pos="1843"/>
        <w:tab w:val="right" w:leader="dot" w:pos="9016"/>
      </w:tabs>
      <w:spacing w:after="100" w:line="276" w:lineRule="auto"/>
      <w:ind w:left="1440"/>
    </w:pPr>
    <w:rPr>
      <w:rFonts w:asciiTheme="minorHAnsi" w:eastAsiaTheme="minorEastAsia" w:hAnsiTheme="minorHAnsi" w:cstheme="minorBidi"/>
      <w:szCs w:val="22"/>
      <w:lang w:val="en-US" w:eastAsia="en-US"/>
    </w:rPr>
  </w:style>
  <w:style w:type="table" w:styleId="TableGrid">
    <w:name w:val="Table Grid"/>
    <w:basedOn w:val="TableNormal"/>
    <w:uiPriority w:val="59"/>
    <w:rsid w:val="000F1D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0F1D9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BodyText">
    <w:name w:val="Body Text"/>
    <w:basedOn w:val="Normal"/>
    <w:link w:val="BodyTextChar"/>
    <w:uiPriority w:val="99"/>
    <w:semiHidden/>
    <w:unhideWhenUsed/>
    <w:rsid w:val="007C1DD2"/>
    <w:pPr>
      <w:spacing w:after="120"/>
    </w:pPr>
  </w:style>
  <w:style w:type="character" w:customStyle="1" w:styleId="BodyTextChar">
    <w:name w:val="Body Text Char"/>
    <w:basedOn w:val="DefaultParagraphFont"/>
    <w:link w:val="BodyText"/>
    <w:uiPriority w:val="99"/>
    <w:semiHidden/>
    <w:rsid w:val="007C1DD2"/>
    <w:rPr>
      <w:rFonts w:ascii="Times New Roman" w:eastAsia="Times New Roman" w:hAnsi="Times New Roman"/>
      <w:sz w:val="24"/>
      <w:szCs w:val="24"/>
    </w:rPr>
  </w:style>
  <w:style w:type="paragraph" w:styleId="Title">
    <w:name w:val="Title"/>
    <w:basedOn w:val="Normal"/>
    <w:next w:val="Normal"/>
    <w:link w:val="TitleChar"/>
    <w:uiPriority w:val="10"/>
    <w:qFormat/>
    <w:rsid w:val="00E8353D"/>
    <w:pPr>
      <w:pBdr>
        <w:bottom w:val="single" w:sz="8" w:space="4" w:color="4F81BD" w:themeColor="accent1"/>
      </w:pBdr>
      <w:spacing w:after="300"/>
      <w:contextualSpacing/>
    </w:pPr>
    <w:rPr>
      <w:rFonts w:asciiTheme="majorHAnsi" w:eastAsiaTheme="majorEastAsia" w:hAnsiTheme="majorHAnsi" w:cstheme="majorBidi"/>
      <w:color w:val="548DD4" w:themeColor="text2" w:themeTint="99"/>
      <w:spacing w:val="5"/>
      <w:kern w:val="28"/>
      <w:sz w:val="52"/>
      <w:szCs w:val="52"/>
    </w:rPr>
  </w:style>
  <w:style w:type="character" w:customStyle="1" w:styleId="TitleChar">
    <w:name w:val="Title Char"/>
    <w:basedOn w:val="DefaultParagraphFont"/>
    <w:link w:val="Title"/>
    <w:uiPriority w:val="10"/>
    <w:rsid w:val="00E8353D"/>
    <w:rPr>
      <w:rFonts w:asciiTheme="majorHAnsi" w:eastAsiaTheme="majorEastAsia" w:hAnsiTheme="majorHAnsi" w:cstheme="majorBidi"/>
      <w:color w:val="548DD4" w:themeColor="text2" w:themeTint="99"/>
      <w:spacing w:val="5"/>
      <w:kern w:val="28"/>
      <w:sz w:val="52"/>
      <w:szCs w:val="52"/>
    </w:rPr>
  </w:style>
  <w:style w:type="paragraph" w:customStyle="1" w:styleId="Default">
    <w:name w:val="Default"/>
    <w:rsid w:val="007E1CF0"/>
    <w:pPr>
      <w:autoSpaceDE w:val="0"/>
      <w:autoSpaceDN w:val="0"/>
      <w:adjustRightInd w:val="0"/>
    </w:pPr>
    <w:rPr>
      <w:rFonts w:ascii="Syntax" w:eastAsia="MS ??" w:hAnsi="Syntax" w:cs="Syntax"/>
      <w:color w:val="000000"/>
      <w:sz w:val="24"/>
      <w:szCs w:val="24"/>
    </w:rPr>
  </w:style>
  <w:style w:type="paragraph" w:styleId="NormalWeb">
    <w:name w:val="Normal (Web)"/>
    <w:basedOn w:val="Normal"/>
    <w:uiPriority w:val="99"/>
    <w:unhideWhenUsed/>
    <w:rsid w:val="00CB06D6"/>
    <w:pPr>
      <w:spacing w:before="100" w:beforeAutospacing="1" w:after="100" w:afterAutospacing="1"/>
    </w:pPr>
    <w:rPr>
      <w:rFonts w:ascii="Times New Roman" w:hAnsi="Times New Roman"/>
      <w:sz w:val="24"/>
    </w:rPr>
  </w:style>
  <w:style w:type="character" w:customStyle="1" w:styleId="Heading4Char">
    <w:name w:val="Heading 4 Char"/>
    <w:basedOn w:val="DefaultParagraphFont"/>
    <w:link w:val="Heading4"/>
    <w:uiPriority w:val="9"/>
    <w:rsid w:val="002267A4"/>
    <w:rPr>
      <w:rFonts w:asciiTheme="majorHAnsi" w:eastAsiaTheme="majorEastAsia" w:hAnsiTheme="majorHAnsi" w:cstheme="majorBidi"/>
      <w:i/>
      <w:iCs/>
      <w:color w:val="365F91" w:themeColor="accent1" w:themeShade="BF"/>
      <w:sz w:val="22"/>
      <w:szCs w:val="24"/>
    </w:rPr>
  </w:style>
  <w:style w:type="paragraph" w:customStyle="1" w:styleId="Text1">
    <w:name w:val="Text 1"/>
    <w:link w:val="Text1Char"/>
    <w:qFormat/>
    <w:rsid w:val="002267A4"/>
    <w:pPr>
      <w:spacing w:before="120" w:after="120"/>
      <w:ind w:left="567"/>
      <w:jc w:val="both"/>
    </w:pPr>
    <w:rPr>
      <w:rFonts w:ascii="Arial" w:eastAsia="Times New Roman" w:hAnsi="Arial"/>
      <w:sz w:val="22"/>
      <w:szCs w:val="22"/>
    </w:rPr>
  </w:style>
  <w:style w:type="character" w:customStyle="1" w:styleId="Text1Char">
    <w:name w:val="Text 1 Char"/>
    <w:link w:val="Text1"/>
    <w:rsid w:val="002267A4"/>
    <w:rPr>
      <w:rFonts w:ascii="Arial" w:eastAsia="Times New Roman" w:hAnsi="Arial"/>
      <w:sz w:val="22"/>
      <w:szCs w:val="22"/>
    </w:rPr>
  </w:style>
  <w:style w:type="character" w:styleId="CommentReference">
    <w:name w:val="annotation reference"/>
    <w:basedOn w:val="DefaultParagraphFont"/>
    <w:uiPriority w:val="99"/>
    <w:semiHidden/>
    <w:unhideWhenUsed/>
    <w:rsid w:val="002267A4"/>
    <w:rPr>
      <w:sz w:val="16"/>
      <w:szCs w:val="16"/>
    </w:rPr>
  </w:style>
  <w:style w:type="paragraph" w:styleId="CommentText">
    <w:name w:val="annotation text"/>
    <w:basedOn w:val="Normal"/>
    <w:link w:val="CommentTextChar"/>
    <w:uiPriority w:val="99"/>
    <w:unhideWhenUsed/>
    <w:rsid w:val="002267A4"/>
    <w:pPr>
      <w:spacing w:after="160"/>
    </w:pPr>
    <w:rPr>
      <w:rFonts w:asciiTheme="minorHAnsi" w:eastAsiaTheme="minorHAnsi" w:hAnsiTheme="minorHAnsi" w:cstheme="minorBidi"/>
      <w:lang w:eastAsia="en-US"/>
    </w:rPr>
  </w:style>
  <w:style w:type="character" w:customStyle="1" w:styleId="CommentTextChar">
    <w:name w:val="Comment Text Char"/>
    <w:basedOn w:val="DefaultParagraphFont"/>
    <w:link w:val="CommentText"/>
    <w:uiPriority w:val="99"/>
    <w:rsid w:val="002267A4"/>
    <w:rPr>
      <w:rFonts w:asciiTheme="minorHAnsi" w:eastAsiaTheme="minorHAnsi" w:hAnsiTheme="minorHAnsi" w:cstheme="minorBidi"/>
      <w:lang w:eastAsia="en-US"/>
    </w:rPr>
  </w:style>
  <w:style w:type="character" w:customStyle="1" w:styleId="ListParagraphChar">
    <w:name w:val="List Paragraph Char"/>
    <w:aliases w:val="F5 List Paragraph Char,List Paragraph1 Char,Numbered Indented Text Char,Colorful List - Accent 11 Char,Numbered Para 1 Char,Dot pt Char,No Spacing1 Char,List Paragraph Char Char Char Char,Indicator Text Char,Bullet Points Char,L Char"/>
    <w:link w:val="ListParagraph"/>
    <w:uiPriority w:val="34"/>
    <w:qFormat/>
    <w:rsid w:val="002267A4"/>
    <w:rPr>
      <w:rFonts w:eastAsia="Times New Roman"/>
      <w:sz w:val="22"/>
      <w:szCs w:val="22"/>
    </w:rPr>
  </w:style>
  <w:style w:type="paragraph" w:customStyle="1" w:styleId="RespAns">
    <w:name w:val="Resp Ans"/>
    <w:basedOn w:val="Normal"/>
    <w:link w:val="RespAnsChar"/>
    <w:rsid w:val="002267A4"/>
    <w:pPr>
      <w:autoSpaceDE w:val="0"/>
      <w:autoSpaceDN w:val="0"/>
      <w:adjustRightInd w:val="0"/>
      <w:spacing w:after="60"/>
    </w:pPr>
    <w:rPr>
      <w:rFonts w:ascii="Arial" w:hAnsi="Arial" w:cs="Arial"/>
      <w:sz w:val="24"/>
      <w:szCs w:val="22"/>
      <w:lang w:eastAsia="en-US"/>
    </w:rPr>
  </w:style>
  <w:style w:type="character" w:customStyle="1" w:styleId="RespAnsChar">
    <w:name w:val="Resp Ans Char"/>
    <w:link w:val="RespAns"/>
    <w:rsid w:val="002267A4"/>
    <w:rPr>
      <w:rFonts w:ascii="Arial" w:eastAsia="Times New Roman" w:hAnsi="Arial" w:cs="Arial"/>
      <w:sz w:val="24"/>
      <w:szCs w:val="22"/>
      <w:lang w:eastAsia="en-US"/>
    </w:rPr>
  </w:style>
  <w:style w:type="table" w:customStyle="1" w:styleId="ListTable31">
    <w:name w:val="List Table 31"/>
    <w:basedOn w:val="TableNormal"/>
    <w:uiPriority w:val="48"/>
    <w:rsid w:val="00E54D0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FollowedHyperlink">
    <w:name w:val="FollowedHyperlink"/>
    <w:basedOn w:val="DefaultParagraphFont"/>
    <w:uiPriority w:val="99"/>
    <w:semiHidden/>
    <w:unhideWhenUsed/>
    <w:rsid w:val="0075654A"/>
    <w:rPr>
      <w:color w:val="800080" w:themeColor="followedHyperlink"/>
      <w:u w:val="single"/>
    </w:rPr>
  </w:style>
  <w:style w:type="paragraph" w:styleId="Revision">
    <w:name w:val="Revision"/>
    <w:hidden/>
    <w:uiPriority w:val="99"/>
    <w:semiHidden/>
    <w:rsid w:val="001631E9"/>
    <w:rPr>
      <w:rFonts w:eastAsia="Times New Roman"/>
      <w:sz w:val="22"/>
      <w:szCs w:val="24"/>
    </w:rPr>
  </w:style>
  <w:style w:type="paragraph" w:customStyle="1" w:styleId="PolicyText">
    <w:name w:val="Policy Text"/>
    <w:basedOn w:val="Normal"/>
    <w:qFormat/>
    <w:rsid w:val="00A814B5"/>
    <w:pPr>
      <w:spacing w:before="100" w:beforeAutospacing="1" w:after="100" w:afterAutospacing="1" w:line="276" w:lineRule="auto"/>
    </w:pPr>
    <w:rPr>
      <w:rFonts w:ascii="Nunito Sans" w:hAnsi="Nunito Sans"/>
      <w:szCs w:val="22"/>
    </w:rPr>
  </w:style>
  <w:style w:type="character" w:styleId="UnresolvedMention">
    <w:name w:val="Unresolved Mention"/>
    <w:basedOn w:val="DefaultParagraphFont"/>
    <w:uiPriority w:val="99"/>
    <w:semiHidden/>
    <w:unhideWhenUsed/>
    <w:rsid w:val="00163A4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11A99"/>
    <w:pPr>
      <w:spacing w:after="0"/>
    </w:pPr>
    <w:rPr>
      <w:rFonts w:ascii="Calibri" w:eastAsia="Times New Roman" w:hAnsi="Calibri" w:cs="Times New Roman"/>
      <w:b/>
      <w:bCs/>
      <w:lang w:eastAsia="en-GB"/>
    </w:rPr>
  </w:style>
  <w:style w:type="character" w:customStyle="1" w:styleId="CommentSubjectChar">
    <w:name w:val="Comment Subject Char"/>
    <w:basedOn w:val="CommentTextChar"/>
    <w:link w:val="CommentSubject"/>
    <w:uiPriority w:val="99"/>
    <w:semiHidden/>
    <w:rsid w:val="00F11A99"/>
    <w:rPr>
      <w:rFonts w:asciiTheme="minorHAnsi" w:eastAsia="Times New Roman" w:hAnsiTheme="minorHAnsi" w:cstheme="minorBidi"/>
      <w:b/>
      <w:bCs/>
      <w:lang w:eastAsia="en-US"/>
    </w:rPr>
  </w:style>
  <w:style w:type="character" w:styleId="Strong">
    <w:name w:val="Strong"/>
    <w:basedOn w:val="DefaultParagraphFont"/>
    <w:uiPriority w:val="22"/>
    <w:qFormat/>
    <w:rsid w:val="00C548ED"/>
    <w:rPr>
      <w:b/>
      <w:bCs/>
    </w:rPr>
  </w:style>
  <w:style w:type="character" w:customStyle="1" w:styleId="Heading5Char">
    <w:name w:val="Heading 5 Char"/>
    <w:basedOn w:val="DefaultParagraphFont"/>
    <w:link w:val="Heading5"/>
    <w:uiPriority w:val="9"/>
    <w:semiHidden/>
    <w:rsid w:val="006D2E98"/>
    <w:rPr>
      <w:rFonts w:asciiTheme="majorHAnsi" w:eastAsiaTheme="majorEastAsia" w:hAnsiTheme="majorHAnsi" w:cstheme="majorBidi"/>
      <w:color w:val="365F91" w:themeColor="accent1" w:themeShade="BF"/>
      <w:sz w:val="22"/>
      <w:szCs w:val="24"/>
    </w:rPr>
  </w:style>
  <w:style w:type="character" w:customStyle="1" w:styleId="Heading6Char">
    <w:name w:val="Heading 6 Char"/>
    <w:basedOn w:val="DefaultParagraphFont"/>
    <w:link w:val="Heading6"/>
    <w:uiPriority w:val="9"/>
    <w:semiHidden/>
    <w:rsid w:val="006D2E98"/>
    <w:rPr>
      <w:rFonts w:asciiTheme="majorHAnsi" w:eastAsiaTheme="majorEastAsia" w:hAnsiTheme="majorHAnsi" w:cstheme="majorBidi"/>
      <w:color w:val="243F60" w:themeColor="accent1" w:themeShade="7F"/>
      <w:sz w:val="22"/>
      <w:szCs w:val="24"/>
    </w:rPr>
  </w:style>
  <w:style w:type="paragraph" w:customStyle="1" w:styleId="HeadingSub">
    <w:name w:val="Heading Sub"/>
    <w:basedOn w:val="Normal"/>
    <w:link w:val="HeadingSubChar"/>
    <w:qFormat/>
    <w:rsid w:val="00650692"/>
    <w:pPr>
      <w:pBdr>
        <w:bottom w:val="single" w:sz="8" w:space="4" w:color="AE2674"/>
      </w:pBdr>
    </w:pPr>
    <w:rPr>
      <w:rFonts w:ascii="Oswald" w:hAnsi="Oswald"/>
      <w:color w:val="AE2674"/>
      <w:sz w:val="32"/>
    </w:rPr>
  </w:style>
  <w:style w:type="character" w:customStyle="1" w:styleId="HeadingSubChar">
    <w:name w:val="Heading Sub Char"/>
    <w:basedOn w:val="TitleChar"/>
    <w:link w:val="HeadingSub"/>
    <w:rsid w:val="009E4EB3"/>
    <w:rPr>
      <w:rFonts w:ascii="Oswald" w:eastAsiaTheme="majorEastAsia" w:hAnsi="Oswald" w:cstheme="majorBidi"/>
      <w:color w:val="AE2674"/>
      <w:spacing w:val="5"/>
      <w:kern w:val="28"/>
      <w:sz w:val="32"/>
      <w:szCs w:val="52"/>
    </w:rPr>
  </w:style>
  <w:style w:type="paragraph" w:customStyle="1" w:styleId="Text2">
    <w:name w:val="Text_2"/>
    <w:basedOn w:val="Normal"/>
    <w:link w:val="Text2Char"/>
    <w:qFormat/>
    <w:rsid w:val="00883363"/>
    <w:rPr>
      <w:rFonts w:ascii="Nunito Sans" w:hAnsi="Nunito Sans"/>
      <w:sz w:val="22"/>
    </w:rPr>
  </w:style>
  <w:style w:type="character" w:customStyle="1" w:styleId="Text2Char">
    <w:name w:val="Text_2 Char"/>
    <w:basedOn w:val="DefaultParagraphFont"/>
    <w:link w:val="Text2"/>
    <w:rsid w:val="00883363"/>
    <w:rPr>
      <w:rFonts w:ascii="Nunito Sans" w:hAnsi="Nunito Sans"/>
      <w:sz w:val="22"/>
    </w:rPr>
  </w:style>
  <w:style w:type="paragraph" w:customStyle="1" w:styleId="BigHeading">
    <w:name w:val="Big Heading"/>
    <w:basedOn w:val="Title"/>
    <w:link w:val="BigHeadingChar"/>
    <w:qFormat/>
    <w:rsid w:val="00883363"/>
    <w:pPr>
      <w:pBdr>
        <w:bottom w:val="none" w:sz="0" w:space="0" w:color="auto"/>
      </w:pBdr>
      <w:spacing w:after="120"/>
    </w:pPr>
    <w:rPr>
      <w:rFonts w:ascii="Oswald" w:eastAsia="Times New Roman" w:hAnsi="Oswald" w:cs="Times New Roman"/>
      <w:b/>
      <w:bCs/>
      <w:color w:val="AE2674"/>
      <w:sz w:val="40"/>
      <w:szCs w:val="40"/>
    </w:rPr>
  </w:style>
  <w:style w:type="character" w:customStyle="1" w:styleId="BigHeadingChar">
    <w:name w:val="Big Heading Char"/>
    <w:basedOn w:val="TitleChar"/>
    <w:link w:val="BigHeading"/>
    <w:rsid w:val="00883363"/>
    <w:rPr>
      <w:rFonts w:ascii="Oswald" w:eastAsia="Times New Roman" w:hAnsi="Oswald" w:cstheme="majorBidi"/>
      <w:b/>
      <w:bCs/>
      <w:color w:val="AE2674"/>
      <w:spacing w:val="5"/>
      <w:kern w:val="28"/>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1316">
      <w:bodyDiv w:val="1"/>
      <w:marLeft w:val="0"/>
      <w:marRight w:val="0"/>
      <w:marTop w:val="0"/>
      <w:marBottom w:val="0"/>
      <w:divBdr>
        <w:top w:val="none" w:sz="0" w:space="0" w:color="auto"/>
        <w:left w:val="none" w:sz="0" w:space="0" w:color="auto"/>
        <w:bottom w:val="none" w:sz="0" w:space="0" w:color="auto"/>
        <w:right w:val="none" w:sz="0" w:space="0" w:color="auto"/>
      </w:divBdr>
    </w:div>
    <w:div w:id="438259972">
      <w:bodyDiv w:val="1"/>
      <w:marLeft w:val="0"/>
      <w:marRight w:val="0"/>
      <w:marTop w:val="0"/>
      <w:marBottom w:val="0"/>
      <w:divBdr>
        <w:top w:val="none" w:sz="0" w:space="0" w:color="auto"/>
        <w:left w:val="none" w:sz="0" w:space="0" w:color="auto"/>
        <w:bottom w:val="none" w:sz="0" w:space="0" w:color="auto"/>
        <w:right w:val="none" w:sz="0" w:space="0" w:color="auto"/>
      </w:divBdr>
    </w:div>
    <w:div w:id="581568836">
      <w:bodyDiv w:val="1"/>
      <w:marLeft w:val="0"/>
      <w:marRight w:val="0"/>
      <w:marTop w:val="0"/>
      <w:marBottom w:val="0"/>
      <w:divBdr>
        <w:top w:val="none" w:sz="0" w:space="0" w:color="auto"/>
        <w:left w:val="none" w:sz="0" w:space="0" w:color="auto"/>
        <w:bottom w:val="none" w:sz="0" w:space="0" w:color="auto"/>
        <w:right w:val="none" w:sz="0" w:space="0" w:color="auto"/>
      </w:divBdr>
    </w:div>
    <w:div w:id="616646961">
      <w:bodyDiv w:val="1"/>
      <w:marLeft w:val="0"/>
      <w:marRight w:val="0"/>
      <w:marTop w:val="0"/>
      <w:marBottom w:val="0"/>
      <w:divBdr>
        <w:top w:val="none" w:sz="0" w:space="0" w:color="auto"/>
        <w:left w:val="none" w:sz="0" w:space="0" w:color="auto"/>
        <w:bottom w:val="none" w:sz="0" w:space="0" w:color="auto"/>
        <w:right w:val="none" w:sz="0" w:space="0" w:color="auto"/>
      </w:divBdr>
    </w:div>
    <w:div w:id="756170849">
      <w:bodyDiv w:val="1"/>
      <w:marLeft w:val="0"/>
      <w:marRight w:val="0"/>
      <w:marTop w:val="0"/>
      <w:marBottom w:val="0"/>
      <w:divBdr>
        <w:top w:val="none" w:sz="0" w:space="0" w:color="auto"/>
        <w:left w:val="none" w:sz="0" w:space="0" w:color="auto"/>
        <w:bottom w:val="none" w:sz="0" w:space="0" w:color="auto"/>
        <w:right w:val="none" w:sz="0" w:space="0" w:color="auto"/>
      </w:divBdr>
    </w:div>
    <w:div w:id="1315335872">
      <w:bodyDiv w:val="1"/>
      <w:marLeft w:val="0"/>
      <w:marRight w:val="0"/>
      <w:marTop w:val="0"/>
      <w:marBottom w:val="0"/>
      <w:divBdr>
        <w:top w:val="none" w:sz="0" w:space="0" w:color="auto"/>
        <w:left w:val="none" w:sz="0" w:space="0" w:color="auto"/>
        <w:bottom w:val="none" w:sz="0" w:space="0" w:color="auto"/>
        <w:right w:val="none" w:sz="0" w:space="0" w:color="auto"/>
      </w:divBdr>
    </w:div>
    <w:div w:id="1327435611">
      <w:bodyDiv w:val="1"/>
      <w:marLeft w:val="0"/>
      <w:marRight w:val="0"/>
      <w:marTop w:val="0"/>
      <w:marBottom w:val="0"/>
      <w:divBdr>
        <w:top w:val="none" w:sz="0" w:space="0" w:color="auto"/>
        <w:left w:val="none" w:sz="0" w:space="0" w:color="auto"/>
        <w:bottom w:val="none" w:sz="0" w:space="0" w:color="auto"/>
        <w:right w:val="none" w:sz="0" w:space="0" w:color="auto"/>
      </w:divBdr>
    </w:div>
    <w:div w:id="1680888976">
      <w:bodyDiv w:val="1"/>
      <w:marLeft w:val="0"/>
      <w:marRight w:val="0"/>
      <w:marTop w:val="0"/>
      <w:marBottom w:val="0"/>
      <w:divBdr>
        <w:top w:val="none" w:sz="0" w:space="0" w:color="auto"/>
        <w:left w:val="none" w:sz="0" w:space="0" w:color="auto"/>
        <w:bottom w:val="none" w:sz="0" w:space="0" w:color="auto"/>
        <w:right w:val="none" w:sz="0" w:space="0" w:color="auto"/>
      </w:divBdr>
    </w:div>
    <w:div w:id="1783917887">
      <w:bodyDiv w:val="1"/>
      <w:marLeft w:val="0"/>
      <w:marRight w:val="0"/>
      <w:marTop w:val="0"/>
      <w:marBottom w:val="0"/>
      <w:divBdr>
        <w:top w:val="none" w:sz="0" w:space="0" w:color="auto"/>
        <w:left w:val="none" w:sz="0" w:space="0" w:color="auto"/>
        <w:bottom w:val="none" w:sz="0" w:space="0" w:color="auto"/>
        <w:right w:val="none" w:sz="0" w:space="0" w:color="auto"/>
      </w:divBdr>
    </w:div>
    <w:div w:id="1854301778">
      <w:bodyDiv w:val="1"/>
      <w:marLeft w:val="0"/>
      <w:marRight w:val="0"/>
      <w:marTop w:val="0"/>
      <w:marBottom w:val="0"/>
      <w:divBdr>
        <w:top w:val="none" w:sz="0" w:space="0" w:color="auto"/>
        <w:left w:val="none" w:sz="0" w:space="0" w:color="auto"/>
        <w:bottom w:val="none" w:sz="0" w:space="0" w:color="auto"/>
        <w:right w:val="none" w:sz="0" w:space="0" w:color="auto"/>
      </w:divBdr>
    </w:div>
    <w:div w:id="1892643344">
      <w:bodyDiv w:val="1"/>
      <w:marLeft w:val="0"/>
      <w:marRight w:val="0"/>
      <w:marTop w:val="0"/>
      <w:marBottom w:val="0"/>
      <w:divBdr>
        <w:top w:val="none" w:sz="0" w:space="0" w:color="auto"/>
        <w:left w:val="none" w:sz="0" w:space="0" w:color="auto"/>
        <w:bottom w:val="none" w:sz="0" w:space="0" w:color="auto"/>
        <w:right w:val="none" w:sz="0" w:space="0" w:color="auto"/>
      </w:divBdr>
    </w:div>
    <w:div w:id="1992707697">
      <w:bodyDiv w:val="1"/>
      <w:marLeft w:val="0"/>
      <w:marRight w:val="0"/>
      <w:marTop w:val="0"/>
      <w:marBottom w:val="0"/>
      <w:divBdr>
        <w:top w:val="none" w:sz="0" w:space="0" w:color="auto"/>
        <w:left w:val="none" w:sz="0" w:space="0" w:color="auto"/>
        <w:bottom w:val="none" w:sz="0" w:space="0" w:color="auto"/>
        <w:right w:val="none" w:sz="0" w:space="0" w:color="auto"/>
      </w:divBdr>
    </w:div>
    <w:div w:id="211231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len\AppData\Local\Microsoft\Windows\INetCache\Content.Outlook\68L8TJ7C\Report%20Template%20NEW%20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2012-07-23T00:00:00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B94C3B7654EB0A43B91DAB432AB6D469" ma:contentTypeVersion="0" ma:contentTypeDescription="Create a new document." ma:contentTypeScope="" ma:versionID="ce27e4609c4bf6bef3843884b0b469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6BF1FC-0EDF-43A7-98B7-ECD045335A27}">
  <ds:schemaRefs>
    <ds:schemaRef ds:uri="http://schemas.microsoft.com/sharepoint/v3/contenttype/forms"/>
  </ds:schemaRefs>
</ds:datastoreItem>
</file>

<file path=customXml/itemProps3.xml><?xml version="1.0" encoding="utf-8"?>
<ds:datastoreItem xmlns:ds="http://schemas.openxmlformats.org/officeDocument/2006/customXml" ds:itemID="{E7E5E144-E77D-47FE-ADCD-0A0C9643E9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D036E0-38DF-4423-BDB6-38B461BA96A8}">
  <ds:schemaRefs>
    <ds:schemaRef ds:uri="http://schemas.openxmlformats.org/officeDocument/2006/bibliography"/>
  </ds:schemaRefs>
</ds:datastoreItem>
</file>

<file path=customXml/itemProps5.xml><?xml version="1.0" encoding="utf-8"?>
<ds:datastoreItem xmlns:ds="http://schemas.openxmlformats.org/officeDocument/2006/customXml" ds:itemID="{58CE74E0-9538-4CDE-8DD1-1F47738FA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Report Template NEW 0.1</Template>
  <TotalTime>79</TotalTime>
  <Pages>11</Pages>
  <Words>1486</Words>
  <Characters>7566</Characters>
  <Application>Microsoft Office Word</Application>
  <DocSecurity>0</DocSecurity>
  <Lines>504</Lines>
  <Paragraphs>377</Paragraphs>
  <ScaleCrop>false</ScaleCrop>
  <HeadingPairs>
    <vt:vector size="2" baseType="variant">
      <vt:variant>
        <vt:lpstr>Title</vt:lpstr>
      </vt:variant>
      <vt:variant>
        <vt:i4>1</vt:i4>
      </vt:variant>
    </vt:vector>
  </HeadingPairs>
  <TitlesOfParts>
    <vt:vector size="1" baseType="lpstr">
      <vt:lpstr>Title:</vt:lpstr>
    </vt:vector>
  </TitlesOfParts>
  <Company>South East Health Ltd.</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Version 26.5.1</dc:subject>
  <dc:creator>Richard Allen</dc:creator>
  <cp:keywords/>
  <dc:description/>
  <cp:lastModifiedBy>Jason Ling</cp:lastModifiedBy>
  <cp:revision>11</cp:revision>
  <cp:lastPrinted>2026-03-13T13:29:00Z</cp:lastPrinted>
  <dcterms:created xsi:type="dcterms:W3CDTF">2026-03-13T15:05:00Z</dcterms:created>
  <dcterms:modified xsi:type="dcterms:W3CDTF">2026-03-13T16:25:00Z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0x010100B94C3B7654EB0A43B91DAB432AB6D469</vt:lpwstr>
  </property>
</Properties>
</file>