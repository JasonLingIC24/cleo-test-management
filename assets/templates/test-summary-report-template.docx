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A901" w14:textId="77777777" w:rsidR="000D43A1" w:rsidRPr="000D43A1" w:rsidRDefault="000D43A1" w:rsidP="000D43A1">
      <w:r w:rsidRPr="000D43A1">
        <w:t>[[TITLE]] v[[VERSION]]</w:t>
      </w:r>
    </w:p>
    <w:p w14:paraId="7E41881E" w14:textId="77777777" w:rsidR="000D43A1" w:rsidRPr="000D43A1" w:rsidRDefault="000D43A1" w:rsidP="000D43A1"/>
    <w:p w14:paraId="330FD15F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Document Filename [[FILENAME]]</w:t>
      </w:r>
    </w:p>
    <w:p w14:paraId="00E007B3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Directorate / Programme    [[PRODUCT]]</w:t>
      </w:r>
    </w:p>
    <w:p w14:paraId="2D941DDE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Document Reference         [[DOC_VERSION]]</w:t>
      </w:r>
    </w:p>
    <w:p w14:paraId="264A9E33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Product Director           [[DIRECTOR]]      Environment [[ENV]]</w:t>
      </w:r>
    </w:p>
    <w:p w14:paraId="17A3D39F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Owner                      [[OWNER]]         Release Version [[VERSION]]</w:t>
      </w:r>
    </w:p>
    <w:p w14:paraId="02FA48BB" w14:textId="77777777" w:rsidR="000D43A1" w:rsidRPr="00384ED1" w:rsidRDefault="000D43A1" w:rsidP="000D43A1">
      <w:pPr>
        <w:rPr>
          <w:color w:val="F79646" w:themeColor="accent6"/>
        </w:rPr>
      </w:pPr>
      <w:r w:rsidRPr="00384ED1">
        <w:rPr>
          <w:color w:val="F79646" w:themeColor="accent6"/>
        </w:rPr>
        <w:t>Authors                    [[AUTHOR]]        Version Build Date [[DATE]]</w:t>
      </w:r>
    </w:p>
    <w:p w14:paraId="56C4CE1D" w14:textId="77777777" w:rsidR="000D43A1" w:rsidRPr="000D43A1" w:rsidRDefault="000D43A1" w:rsidP="000D43A1"/>
    <w:p w14:paraId="57241C1E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============================================================</w:t>
      </w:r>
    </w:p>
    <w:p w14:paraId="1F57A170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TEST RESULT METRICS</w:t>
      </w:r>
    </w:p>
    <w:p w14:paraId="7FD906CC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============================================================</w:t>
      </w:r>
    </w:p>
    <w:p w14:paraId="43E6BA64" w14:textId="77777777" w:rsidR="000D43A1" w:rsidRPr="00027F74" w:rsidRDefault="000D43A1" w:rsidP="000D43A1">
      <w:pPr>
        <w:rPr>
          <w:color w:val="F79646" w:themeColor="accent6"/>
        </w:rPr>
      </w:pPr>
    </w:p>
    <w:p w14:paraId="058978F4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            Backend    Frontend    Automated    Manual</w:t>
      </w:r>
    </w:p>
    <w:p w14:paraId="05F1EE54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Total Tests [[BE_TOTAL]] [[FE_TOTAL]] [[CY_TOTAL]] [[MA_TOTAL]]</w:t>
      </w:r>
    </w:p>
    <w:p w14:paraId="2D50BD25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Passed      [[BE_PASSED]] [[FE_PASSED]] [[CY_PASSED]] [[MA_PASSED]]</w:t>
      </w:r>
    </w:p>
    <w:p w14:paraId="0D7509DD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Failed      [[BE_FAILED]] [[FE_FAILED]] [[CY_FAILED]] [[MA_FAILED]]</w:t>
      </w:r>
    </w:p>
    <w:p w14:paraId="5E081975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Pass Rate   [[BE_PASS_RATE]] [[FE_PASS_RATE]] [[CY_PASS_RATE]] [[MA_PASS_RATE]]</w:t>
      </w:r>
    </w:p>
    <w:p w14:paraId="77C583DA" w14:textId="77777777" w:rsidR="000D43A1" w:rsidRPr="00027F74" w:rsidRDefault="000D43A1" w:rsidP="000D43A1">
      <w:pPr>
        <w:rPr>
          <w:color w:val="F79646" w:themeColor="accent6"/>
        </w:rPr>
      </w:pPr>
      <w:r w:rsidRPr="00027F74">
        <w:rPr>
          <w:color w:val="F79646" w:themeColor="accent6"/>
        </w:rPr>
        <w:t>Status      [[BE_STATUS]] [[FE_STATUS]] [[CY_STATUS]] [[MA_STATUS]]</w:t>
      </w:r>
    </w:p>
    <w:p w14:paraId="6F60470A" w14:textId="77777777" w:rsidR="000D43A1" w:rsidRDefault="000D43A1" w:rsidP="000D43A1"/>
    <w:p w14:paraId="44BB99C2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============================================================</w:t>
      </w:r>
    </w:p>
    <w:p w14:paraId="6C0678EC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MANUAL TEST SUMMARY</w:t>
      </w:r>
    </w:p>
    <w:p w14:paraId="4F59E095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============================================================</w:t>
      </w:r>
    </w:p>
    <w:p w14:paraId="46098EDE" w14:textId="77777777" w:rsidR="004901EC" w:rsidRPr="00CB75B9" w:rsidRDefault="004901EC" w:rsidP="004901EC">
      <w:pPr>
        <w:rPr>
          <w:color w:val="E36C0A" w:themeColor="accent6" w:themeShade="BF"/>
        </w:rPr>
      </w:pPr>
    </w:p>
    <w:p w14:paraId="77BAB336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Total     [[MA_TOTAL]]</w:t>
      </w:r>
    </w:p>
    <w:p w14:paraId="507A1348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Passed    [[MA_PASSED]]</w:t>
      </w:r>
    </w:p>
    <w:p w14:paraId="764283F3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Failed    [[MA_FAILED]]</w:t>
      </w:r>
    </w:p>
    <w:p w14:paraId="70CCF676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Deferred  [[MA_DEFERRED]]</w:t>
      </w:r>
    </w:p>
    <w:p w14:paraId="0218105F" w14:textId="77777777" w:rsidR="004901EC" w:rsidRPr="00CB75B9" w:rsidRDefault="004901EC" w:rsidP="004901EC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Pass Rate [[MA_PASS_RATE]]</w:t>
      </w:r>
    </w:p>
    <w:p w14:paraId="3715877A" w14:textId="0A35FA65" w:rsidR="004901EC" w:rsidRPr="00CB75B9" w:rsidRDefault="004901EC" w:rsidP="000D43A1">
      <w:pPr>
        <w:rPr>
          <w:color w:val="E36C0A" w:themeColor="accent6" w:themeShade="BF"/>
        </w:rPr>
      </w:pPr>
      <w:r w:rsidRPr="00CB75B9">
        <w:rPr>
          <w:color w:val="E36C0A" w:themeColor="accent6" w:themeShade="BF"/>
        </w:rPr>
        <w:t>Status    [[MA_STATUS]]</w:t>
      </w:r>
    </w:p>
    <w:p w14:paraId="6EA4D63B" w14:textId="77777777" w:rsidR="004901EC" w:rsidRPr="00774FA6" w:rsidRDefault="004901EC" w:rsidP="000D43A1">
      <w:pPr>
        <w:rPr>
          <w:color w:val="E36C0A" w:themeColor="accent6" w:themeShade="BF"/>
        </w:rPr>
      </w:pPr>
    </w:p>
    <w:p w14:paraId="5B924CC8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============================================================</w:t>
      </w:r>
    </w:p>
    <w:p w14:paraId="16988221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OVERALL SUMMARY</w:t>
      </w:r>
    </w:p>
    <w:p w14:paraId="73C4EDEC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============================================================</w:t>
      </w:r>
    </w:p>
    <w:p w14:paraId="64E870F1" w14:textId="77777777" w:rsidR="000D43A1" w:rsidRPr="00774FA6" w:rsidRDefault="000D43A1" w:rsidP="000D43A1">
      <w:pPr>
        <w:rPr>
          <w:color w:val="E36C0A" w:themeColor="accent6" w:themeShade="BF"/>
        </w:rPr>
      </w:pPr>
    </w:p>
    <w:p w14:paraId="4441B148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Total Tests     [[TOTAL_TESTS]]</w:t>
      </w:r>
    </w:p>
    <w:p w14:paraId="273AE7EE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Passed          [[PASSED]]</w:t>
      </w:r>
    </w:p>
    <w:p w14:paraId="19E067F6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Failed          [[FAILED]]</w:t>
      </w:r>
    </w:p>
    <w:p w14:paraId="5100FB51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Deferred        [[DEFERRED]]</w:t>
      </w:r>
    </w:p>
    <w:p w14:paraId="2DB6400C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Pass Rate       [[PASS_RATE]]</w:t>
      </w:r>
    </w:p>
    <w:p w14:paraId="43C3DC3C" w14:textId="77777777" w:rsidR="000D43A1" w:rsidRPr="00774FA6" w:rsidRDefault="000D43A1" w:rsidP="000D43A1">
      <w:pPr>
        <w:rPr>
          <w:color w:val="E36C0A" w:themeColor="accent6" w:themeShade="BF"/>
        </w:rPr>
      </w:pPr>
      <w:r w:rsidRPr="00774FA6">
        <w:rPr>
          <w:color w:val="E36C0A" w:themeColor="accent6" w:themeShade="BF"/>
        </w:rPr>
        <w:t>Overall Status  [[OVERALL_STATUS]]</w:t>
      </w:r>
    </w:p>
    <w:p w14:paraId="4BE4B566" w14:textId="77777777" w:rsidR="000D43A1" w:rsidRDefault="000D43A1" w:rsidP="000D43A1"/>
    <w:p w14:paraId="506D8D46" w14:textId="77777777" w:rsidR="005F1CD0" w:rsidRDefault="005F1CD0" w:rsidP="000D43A1"/>
    <w:p w14:paraId="770A038D" w14:textId="77777777" w:rsidR="00384ED1" w:rsidRDefault="00384ED1">
      <w:pPr>
        <w:rPr>
          <w:color w:val="F79646" w:themeColor="accent6"/>
        </w:rPr>
      </w:pPr>
      <w:r>
        <w:rPr>
          <w:color w:val="F79646" w:themeColor="accent6"/>
        </w:rPr>
        <w:br w:type="page"/>
      </w:r>
    </w:p>
    <w:p w14:paraId="2EABEC8B" w14:textId="5CE923A9" w:rsidR="005F1CD0" w:rsidRPr="00384ED1" w:rsidRDefault="005F1CD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lastRenderedPageBreak/>
        <w:t>============================================================</w:t>
      </w:r>
    </w:p>
    <w:p w14:paraId="149E5236" w14:textId="32496588" w:rsidR="005F1CD0" w:rsidRPr="00384ED1" w:rsidRDefault="005F1CD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FEATURES TESTED SCOPE</w:t>
      </w:r>
    </w:p>
    <w:p w14:paraId="18C4A08F" w14:textId="77777777" w:rsidR="005F1CD0" w:rsidRPr="00384ED1" w:rsidRDefault="005F1CD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============================================================</w:t>
      </w:r>
    </w:p>
    <w:p w14:paraId="2C6A3480" w14:textId="77777777" w:rsidR="00F32D70" w:rsidRDefault="00F32D7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 xml:space="preserve">FEATURES_TESTED_SCOPE </w:t>
      </w:r>
    </w:p>
    <w:p w14:paraId="5F43050B" w14:textId="2817998B" w:rsidR="005F1CD0" w:rsidRPr="00384ED1" w:rsidRDefault="005F1CD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[[FEATURES_TESTED_SCOPE]]</w:t>
      </w:r>
    </w:p>
    <w:p w14:paraId="78945BD8" w14:textId="77777777" w:rsidR="006B18D8" w:rsidRDefault="006B18D8" w:rsidP="005F1CD0">
      <w:pPr>
        <w:rPr>
          <w:color w:val="F79646" w:themeColor="accent6"/>
        </w:rPr>
      </w:pPr>
    </w:p>
    <w:p w14:paraId="49AE030C" w14:textId="77777777" w:rsidR="00F32D70" w:rsidRDefault="00F32D70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FEATURE_DOMAINS_TEXT</w:t>
      </w:r>
    </w:p>
    <w:p w14:paraId="50234717" w14:textId="2C482BB9" w:rsidR="006B18D8" w:rsidRPr="00384ED1" w:rsidRDefault="006B18D8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[[FEATURE_DOMAINS_TEXT]]</w:t>
      </w:r>
    </w:p>
    <w:p w14:paraId="436F0944" w14:textId="77777777" w:rsidR="006B18D8" w:rsidRDefault="006B18D8" w:rsidP="005F1CD0">
      <w:pPr>
        <w:rPr>
          <w:color w:val="F79646" w:themeColor="accent6"/>
        </w:rPr>
      </w:pPr>
    </w:p>
    <w:p w14:paraId="7AB677AB" w14:textId="4C8525EB" w:rsidR="00F32D70" w:rsidRPr="00384ED1" w:rsidRDefault="00F32D70" w:rsidP="005F1CD0">
      <w:pPr>
        <w:rPr>
          <w:color w:val="F79646" w:themeColor="accent6"/>
        </w:rPr>
      </w:pPr>
      <w:r>
        <w:rPr>
          <w:color w:val="F79646" w:themeColor="accent6"/>
        </w:rPr>
        <w:t>CY FEATURES</w:t>
      </w:r>
    </w:p>
    <w:p w14:paraId="01E62CA1" w14:textId="32957824" w:rsidR="006B18D8" w:rsidRPr="00384ED1" w:rsidRDefault="006B18D8" w:rsidP="005F1CD0">
      <w:pPr>
        <w:rPr>
          <w:color w:val="F79646" w:themeColor="accent6"/>
        </w:rPr>
      </w:pPr>
      <w:r w:rsidRPr="00384ED1">
        <w:rPr>
          <w:color w:val="F79646" w:themeColor="accent6"/>
        </w:rPr>
        <w:t>[[CY_FEATURES_</w:t>
      </w:r>
      <w:r w:rsidR="00A34884" w:rsidRPr="00384ED1">
        <w:rPr>
          <w:color w:val="F79646" w:themeColor="accent6"/>
        </w:rPr>
        <w:t>TEXT</w:t>
      </w:r>
      <w:r w:rsidRPr="00384ED1">
        <w:rPr>
          <w:color w:val="F79646" w:themeColor="accent6"/>
        </w:rPr>
        <w:t>]]</w:t>
      </w:r>
    </w:p>
    <w:p w14:paraId="24C67D0F" w14:textId="77777777" w:rsidR="005F1CD0" w:rsidRDefault="005F1CD0" w:rsidP="000D43A1"/>
    <w:p w14:paraId="5A31A524" w14:textId="77777777" w:rsidR="005F1CD0" w:rsidRDefault="005F1CD0" w:rsidP="000D43A1"/>
    <w:p w14:paraId="4065C8BA" w14:textId="77777777" w:rsidR="00A63975" w:rsidRPr="00384ED1" w:rsidRDefault="00A63975" w:rsidP="00A63975">
      <w:pPr>
        <w:rPr>
          <w:color w:val="F79646" w:themeColor="accent6"/>
        </w:rPr>
      </w:pPr>
      <w:r w:rsidRPr="00384ED1">
        <w:rPr>
          <w:color w:val="F79646" w:themeColor="accent6"/>
        </w:rPr>
        <w:t>============================================================</w:t>
      </w:r>
    </w:p>
    <w:p w14:paraId="1BD2665B" w14:textId="77777777" w:rsidR="00A63975" w:rsidRPr="00384ED1" w:rsidRDefault="00A63975" w:rsidP="00A63975">
      <w:pPr>
        <w:rPr>
          <w:color w:val="F79646" w:themeColor="accent6"/>
        </w:rPr>
      </w:pPr>
      <w:r w:rsidRPr="00384ED1">
        <w:rPr>
          <w:color w:val="F79646" w:themeColor="accent6"/>
        </w:rPr>
        <w:t>FEATURES NOT TESTED</w:t>
      </w:r>
    </w:p>
    <w:p w14:paraId="71AD8247" w14:textId="77777777" w:rsidR="00A63975" w:rsidRPr="00384ED1" w:rsidRDefault="00A63975" w:rsidP="00A63975">
      <w:pPr>
        <w:rPr>
          <w:color w:val="F79646" w:themeColor="accent6"/>
        </w:rPr>
      </w:pPr>
      <w:r w:rsidRPr="00384ED1">
        <w:rPr>
          <w:color w:val="F79646" w:themeColor="accent6"/>
        </w:rPr>
        <w:t>============================================================</w:t>
      </w:r>
    </w:p>
    <w:p w14:paraId="4CE37D8E" w14:textId="77777777" w:rsidR="00F32D70" w:rsidRPr="00384ED1" w:rsidRDefault="00F32D70" w:rsidP="00F32D70">
      <w:pPr>
        <w:rPr>
          <w:color w:val="F79646" w:themeColor="accent6"/>
        </w:rPr>
      </w:pPr>
      <w:r w:rsidRPr="00384ED1">
        <w:rPr>
          <w:color w:val="F79646" w:themeColor="accent6"/>
        </w:rPr>
        <w:t>FEATURES NOT TESTED</w:t>
      </w:r>
    </w:p>
    <w:p w14:paraId="4C9AD81C" w14:textId="77777777" w:rsidR="00A63975" w:rsidRPr="00384ED1" w:rsidRDefault="00A63975" w:rsidP="00A63975">
      <w:pPr>
        <w:rPr>
          <w:color w:val="F79646" w:themeColor="accent6"/>
        </w:rPr>
      </w:pPr>
      <w:r w:rsidRPr="00384ED1">
        <w:rPr>
          <w:color w:val="F79646" w:themeColor="accent6"/>
        </w:rPr>
        <w:t>[[FEATURES_NOT_TESTED]]</w:t>
      </w:r>
    </w:p>
    <w:p w14:paraId="240B7391" w14:textId="77777777" w:rsidR="005F1CD0" w:rsidRPr="000D43A1" w:rsidRDefault="005F1CD0" w:rsidP="000D43A1"/>
    <w:p w14:paraId="2269D5B1" w14:textId="77777777" w:rsidR="000D43A1" w:rsidRPr="000D43A1" w:rsidRDefault="000D43A1" w:rsidP="000D43A1"/>
    <w:p w14:paraId="74D989C1" w14:textId="77777777" w:rsidR="00631DD2" w:rsidRDefault="00631DD2">
      <w:r>
        <w:br w:type="page"/>
      </w:r>
    </w:p>
    <w:p w14:paraId="451C258A" w14:textId="77777777" w:rsidR="00B76F11" w:rsidRDefault="00B76F11" w:rsidP="0034678A"/>
    <w:p w14:paraId="1524E205" w14:textId="77777777" w:rsidR="00B76F11" w:rsidRPr="00B76F11" w:rsidRDefault="00B76F11" w:rsidP="00B76F11"/>
    <w:p w14:paraId="63F88418" w14:textId="77777777" w:rsidR="00B76F11" w:rsidRPr="00B76F11" w:rsidRDefault="00B76F11" w:rsidP="00B76F11"/>
    <w:p w14:paraId="55F15E3B" w14:textId="77777777" w:rsidR="00B76F11" w:rsidRPr="00B76F11" w:rsidRDefault="00B76F11" w:rsidP="00B76F11"/>
    <w:p w14:paraId="7A553C85" w14:textId="77777777" w:rsidR="00B76F11" w:rsidRPr="00B76F11" w:rsidRDefault="00B76F11" w:rsidP="00B76F11"/>
    <w:p w14:paraId="15F70569" w14:textId="77777777" w:rsidR="00B76F11" w:rsidRPr="00B76F11" w:rsidRDefault="00B76F11" w:rsidP="00B76F11"/>
    <w:p w14:paraId="07A4EDC5" w14:textId="77777777" w:rsidR="00B76F11" w:rsidRPr="00B76F11" w:rsidRDefault="00B76F11" w:rsidP="00B76F11"/>
    <w:p w14:paraId="56380BD0" w14:textId="77777777" w:rsidR="00B76F11" w:rsidRPr="00B76F11" w:rsidRDefault="00B76F11" w:rsidP="00B76F11"/>
    <w:p w14:paraId="49036015" w14:textId="77777777" w:rsidR="00B76F11" w:rsidRPr="00B76F11" w:rsidRDefault="00B76F11" w:rsidP="00B76F11"/>
    <w:p w14:paraId="41FE2860" w14:textId="77777777" w:rsidR="00B76F11" w:rsidRPr="00B76F11" w:rsidRDefault="00B76F11" w:rsidP="00B76F11"/>
    <w:p w14:paraId="4D8B7550" w14:textId="77777777" w:rsidR="00B76F11" w:rsidRPr="00B76F11" w:rsidRDefault="00B76F11" w:rsidP="00B76F11"/>
    <w:p w14:paraId="4609E864" w14:textId="77777777" w:rsidR="00B76F11" w:rsidRPr="00B76F11" w:rsidRDefault="00B76F11" w:rsidP="00B76F11"/>
    <w:p w14:paraId="7CF49E6D" w14:textId="77777777" w:rsidR="00B76F11" w:rsidRPr="00B76F11" w:rsidRDefault="00B76F11" w:rsidP="00B76F11"/>
    <w:p w14:paraId="65F3BB8C" w14:textId="77777777" w:rsidR="00B76F11" w:rsidRPr="00B76F11" w:rsidRDefault="00B76F11" w:rsidP="00B76F11"/>
    <w:p w14:paraId="7EEED4D7" w14:textId="77777777" w:rsidR="00B76F11" w:rsidRPr="00B76F11" w:rsidRDefault="00B76F11" w:rsidP="00B76F11"/>
    <w:p w14:paraId="495C31A3" w14:textId="77777777" w:rsidR="00B76F11" w:rsidRPr="00B76F11" w:rsidRDefault="00B76F11" w:rsidP="00B76F11">
      <w:pPr>
        <w:tabs>
          <w:tab w:val="left" w:pos="1755"/>
        </w:tabs>
      </w:pPr>
      <w:r w:rsidRPr="00B76F11">
        <w:t>Section 4.3 Current Defect Position</w:t>
      </w:r>
    </w:p>
    <w:p w14:paraId="1ABC235E" w14:textId="77777777" w:rsidR="00B76F11" w:rsidRDefault="00B76F11" w:rsidP="00B76F11">
      <w:pPr>
        <w:tabs>
          <w:tab w:val="left" w:pos="1755"/>
        </w:tabs>
      </w:pPr>
    </w:p>
    <w:p w14:paraId="5263A712" w14:textId="5500CCC2" w:rsidR="00B76F11" w:rsidRPr="00B76F11" w:rsidRDefault="00B76F11" w:rsidP="00B76F11">
      <w:pPr>
        <w:tabs>
          <w:tab w:val="left" w:pos="1755"/>
        </w:tabs>
      </w:pPr>
      <w:r w:rsidRPr="00B76F11">
        <w:t>Open Defects: [[OPEN_DEFECTS]]</w:t>
      </w:r>
    </w:p>
    <w:p w14:paraId="540D2CBD" w14:textId="77777777" w:rsidR="00B76F11" w:rsidRPr="00B76F11" w:rsidRDefault="00B76F11" w:rsidP="00B76F11">
      <w:pPr>
        <w:tabs>
          <w:tab w:val="left" w:pos="1755"/>
        </w:tabs>
      </w:pPr>
    </w:p>
    <w:p w14:paraId="187A2847" w14:textId="77777777" w:rsidR="00B76F11" w:rsidRPr="00B76F11" w:rsidRDefault="00B76F11" w:rsidP="00B76F11">
      <w:pPr>
        <w:tabs>
          <w:tab w:val="left" w:pos="1755"/>
        </w:tabs>
      </w:pPr>
      <w:r w:rsidRPr="00B76F11">
        <w:t>Critical: [[CRITICAL_DEFECT_COUNT]] ([[CRITICAL_DEFECT_PCT]])</w:t>
      </w:r>
    </w:p>
    <w:p w14:paraId="2167E890" w14:textId="77777777" w:rsidR="00B76F11" w:rsidRPr="00B76F11" w:rsidRDefault="00B76F11" w:rsidP="00B76F11">
      <w:pPr>
        <w:tabs>
          <w:tab w:val="left" w:pos="1755"/>
        </w:tabs>
      </w:pPr>
      <w:r w:rsidRPr="00B76F11">
        <w:t>High: [[HIGH_DEFECT_COUNT]] ([[HIGH_DEFECT_PCT]])</w:t>
      </w:r>
    </w:p>
    <w:p w14:paraId="2A519BB4" w14:textId="77777777" w:rsidR="00B76F11" w:rsidRPr="00B76F11" w:rsidRDefault="00B76F11" w:rsidP="00B76F11">
      <w:pPr>
        <w:tabs>
          <w:tab w:val="left" w:pos="1755"/>
        </w:tabs>
      </w:pPr>
      <w:r w:rsidRPr="00B76F11">
        <w:t>Medium: [[MEDIUM_DEFECT_COUNT]] ([[MEDIUM_DEFECT_PCT]])</w:t>
      </w:r>
    </w:p>
    <w:p w14:paraId="17CF157F" w14:textId="77777777" w:rsidR="00B76F11" w:rsidRPr="00B76F11" w:rsidRDefault="00B76F11" w:rsidP="00B76F11">
      <w:pPr>
        <w:tabs>
          <w:tab w:val="left" w:pos="1755"/>
        </w:tabs>
      </w:pPr>
      <w:r w:rsidRPr="00B76F11">
        <w:t>Low: [[LOW_DEFECT_COUNT]] ([[LOW_DEFECT_PCT]])</w:t>
      </w:r>
    </w:p>
    <w:p w14:paraId="7E785916" w14:textId="77777777" w:rsidR="00B76F11" w:rsidRPr="00B76F11" w:rsidRDefault="00B76F11" w:rsidP="00B76F11">
      <w:pPr>
        <w:tabs>
          <w:tab w:val="left" w:pos="1755"/>
        </w:tabs>
      </w:pPr>
    </w:p>
    <w:p w14:paraId="69FEAAC8" w14:textId="174EA192" w:rsidR="00B76F11" w:rsidRDefault="00B76F11" w:rsidP="00B76F11">
      <w:pPr>
        <w:tabs>
          <w:tab w:val="left" w:pos="1755"/>
        </w:tabs>
      </w:pPr>
      <w:r w:rsidRPr="00B76F11">
        <w:t>Average Defect Age: [[AVG_</w:t>
      </w:r>
      <w:r w:rsidR="00001D03">
        <w:t>OPEN_</w:t>
      </w:r>
      <w:r w:rsidRPr="00B76F11">
        <w:t>DEFECT_AGE]] days</w:t>
      </w:r>
    </w:p>
    <w:p w14:paraId="672802E6" w14:textId="77777777" w:rsidR="00B76F11" w:rsidRDefault="00B76F11" w:rsidP="00B76F11">
      <w:pPr>
        <w:tabs>
          <w:tab w:val="left" w:pos="1755"/>
        </w:tabs>
      </w:pPr>
    </w:p>
    <w:p w14:paraId="4982390D" w14:textId="77777777" w:rsidR="00B76F11" w:rsidRPr="00B76F11" w:rsidRDefault="00B76F11" w:rsidP="00B76F11">
      <w:pPr>
        <w:tabs>
          <w:tab w:val="left" w:pos="1755"/>
        </w:tabs>
      </w:pPr>
      <w:r w:rsidRPr="00B76F11">
        <w:t>Section 4.4 Sprint Defect Metrics</w:t>
      </w:r>
    </w:p>
    <w:p w14:paraId="4102D474" w14:textId="77777777" w:rsidR="00B76F11" w:rsidRPr="00B76F11" w:rsidRDefault="00B76F11" w:rsidP="00B76F11">
      <w:pPr>
        <w:tabs>
          <w:tab w:val="left" w:pos="1755"/>
        </w:tabs>
      </w:pPr>
      <w:r w:rsidRPr="00B76F11">
        <w:t>Sprint: [[SPRINT_NAME]]</w:t>
      </w:r>
    </w:p>
    <w:p w14:paraId="249D46CD" w14:textId="77777777" w:rsidR="00B76F11" w:rsidRPr="00B76F11" w:rsidRDefault="00B76F11" w:rsidP="00B76F11">
      <w:pPr>
        <w:tabs>
          <w:tab w:val="left" w:pos="1755"/>
        </w:tabs>
      </w:pPr>
    </w:p>
    <w:p w14:paraId="40B1E616" w14:textId="77777777" w:rsidR="00B76F11" w:rsidRPr="00B76F11" w:rsidRDefault="00B76F11" w:rsidP="00B76F11">
      <w:pPr>
        <w:tabs>
          <w:tab w:val="left" w:pos="1755"/>
        </w:tabs>
      </w:pPr>
      <w:r w:rsidRPr="00B76F11">
        <w:t>Raised During Sprint:</w:t>
      </w:r>
    </w:p>
    <w:p w14:paraId="03D4BC01" w14:textId="77777777" w:rsidR="00B76F11" w:rsidRPr="00B76F11" w:rsidRDefault="00B76F11" w:rsidP="00B76F11">
      <w:pPr>
        <w:tabs>
          <w:tab w:val="left" w:pos="1755"/>
        </w:tabs>
      </w:pPr>
      <w:r w:rsidRPr="00B76F11">
        <w:t>[[DEFECTS_RAISED_THIS_SPRINT]]</w:t>
      </w:r>
    </w:p>
    <w:p w14:paraId="133D15F5" w14:textId="77777777" w:rsidR="00B76F11" w:rsidRPr="00B76F11" w:rsidRDefault="00B76F11" w:rsidP="00B76F11">
      <w:pPr>
        <w:tabs>
          <w:tab w:val="left" w:pos="1755"/>
        </w:tabs>
      </w:pPr>
    </w:p>
    <w:p w14:paraId="29801632" w14:textId="77777777" w:rsidR="00B76F11" w:rsidRPr="00B76F11" w:rsidRDefault="00B76F11" w:rsidP="00B76F11">
      <w:pPr>
        <w:tabs>
          <w:tab w:val="left" w:pos="1755"/>
        </w:tabs>
      </w:pPr>
      <w:r w:rsidRPr="00B76F11">
        <w:t>Closed During Sprint:</w:t>
      </w:r>
    </w:p>
    <w:p w14:paraId="31E04CDD" w14:textId="77777777" w:rsidR="00B76F11" w:rsidRPr="00B76F11" w:rsidRDefault="00B76F11" w:rsidP="00B76F11">
      <w:pPr>
        <w:tabs>
          <w:tab w:val="left" w:pos="1755"/>
        </w:tabs>
      </w:pPr>
      <w:r w:rsidRPr="00B76F11">
        <w:t>[[CLOSED_DEFECTS_THIS_SPRINT]]</w:t>
      </w:r>
    </w:p>
    <w:p w14:paraId="04F185D1" w14:textId="77777777" w:rsidR="00B76F11" w:rsidRPr="00B76F11" w:rsidRDefault="00B76F11" w:rsidP="00B76F11">
      <w:pPr>
        <w:tabs>
          <w:tab w:val="left" w:pos="1755"/>
        </w:tabs>
      </w:pPr>
    </w:p>
    <w:p w14:paraId="40A75A00" w14:textId="77777777" w:rsidR="00B76F11" w:rsidRPr="00B76F11" w:rsidRDefault="00B76F11" w:rsidP="00B76F11">
      <w:pPr>
        <w:tabs>
          <w:tab w:val="left" w:pos="1755"/>
        </w:tabs>
      </w:pPr>
      <w:r w:rsidRPr="00B76F11">
        <w:t>Still Open:</w:t>
      </w:r>
    </w:p>
    <w:p w14:paraId="6F3478E1" w14:textId="77777777" w:rsidR="00B76F11" w:rsidRPr="00B76F11" w:rsidRDefault="00B76F11" w:rsidP="00B76F11">
      <w:pPr>
        <w:tabs>
          <w:tab w:val="left" w:pos="1755"/>
        </w:tabs>
      </w:pPr>
      <w:r w:rsidRPr="00B76F11">
        <w:t>[[OPEN_DEFECTS_THIS_SPRINT]]</w:t>
      </w:r>
    </w:p>
    <w:p w14:paraId="4B0E497F" w14:textId="77777777" w:rsidR="00B76F11" w:rsidRPr="00B76F11" w:rsidRDefault="00B76F11" w:rsidP="00B76F11">
      <w:pPr>
        <w:tabs>
          <w:tab w:val="left" w:pos="1755"/>
        </w:tabs>
      </w:pPr>
    </w:p>
    <w:p w14:paraId="7E266D6B" w14:textId="77777777" w:rsidR="00B76F11" w:rsidRPr="00B76F11" w:rsidRDefault="00B76F11" w:rsidP="00B76F11">
      <w:pPr>
        <w:tabs>
          <w:tab w:val="left" w:pos="1755"/>
        </w:tabs>
      </w:pPr>
      <w:r w:rsidRPr="00B76F11">
        <w:t>Open Defect Rate:</w:t>
      </w:r>
    </w:p>
    <w:p w14:paraId="0889241B" w14:textId="4E1015A6" w:rsidR="00B76F11" w:rsidRPr="00B76F11" w:rsidRDefault="00B76F11" w:rsidP="00B76F11">
      <w:pPr>
        <w:tabs>
          <w:tab w:val="left" w:pos="1755"/>
        </w:tabs>
      </w:pPr>
      <w:r w:rsidRPr="00B76F11">
        <w:t>[[SPRINT_OPEN_DEFECT_RATE]]</w:t>
      </w:r>
    </w:p>
    <w:p w14:paraId="5A9080FE" w14:textId="69EABC5B" w:rsidR="00B76F11" w:rsidRDefault="00B76F11" w:rsidP="00B76F11">
      <w:pPr>
        <w:tabs>
          <w:tab w:val="left" w:pos="1755"/>
        </w:tabs>
      </w:pPr>
    </w:p>
    <w:p w14:paraId="268CB5D8" w14:textId="2B6847A0" w:rsidR="0034678A" w:rsidRPr="0034678A" w:rsidRDefault="0034678A" w:rsidP="0034678A">
      <w:r w:rsidRPr="00B76F11">
        <w:br w:type="page"/>
      </w:r>
      <w:r w:rsidRPr="0034678A">
        <w:lastRenderedPageBreak/>
        <w:t>SPRINT INFORMATION</w:t>
      </w:r>
    </w:p>
    <w:p w14:paraId="7F28F615" w14:textId="77777777" w:rsidR="0034678A" w:rsidRPr="0034678A" w:rsidRDefault="0034678A" w:rsidP="0034678A"/>
    <w:p w14:paraId="617582EE" w14:textId="77777777" w:rsidR="0034678A" w:rsidRPr="0034678A" w:rsidRDefault="0034678A" w:rsidP="0034678A">
      <w:r w:rsidRPr="0034678A">
        <w:t>Sprint Name:</w:t>
      </w:r>
    </w:p>
    <w:p w14:paraId="742CD5AD" w14:textId="77777777" w:rsidR="0034678A" w:rsidRPr="0034678A" w:rsidRDefault="0034678A" w:rsidP="0034678A">
      <w:r w:rsidRPr="0034678A">
        <w:t>[[SPRINT_NAME]]</w:t>
      </w:r>
    </w:p>
    <w:p w14:paraId="770E394B" w14:textId="77777777" w:rsidR="0034678A" w:rsidRPr="0034678A" w:rsidRDefault="0034678A" w:rsidP="0034678A"/>
    <w:p w14:paraId="77B8DE5D" w14:textId="77777777" w:rsidR="0034678A" w:rsidRPr="0034678A" w:rsidRDefault="0034678A" w:rsidP="0034678A">
      <w:r w:rsidRPr="0034678A">
        <w:t>Sprint State:</w:t>
      </w:r>
    </w:p>
    <w:p w14:paraId="0A379A30" w14:textId="77777777" w:rsidR="0034678A" w:rsidRPr="0034678A" w:rsidRDefault="0034678A" w:rsidP="0034678A">
      <w:r w:rsidRPr="0034678A">
        <w:t>[[SPRINT_STATE]]</w:t>
      </w:r>
    </w:p>
    <w:p w14:paraId="1222D56B" w14:textId="77777777" w:rsidR="0034678A" w:rsidRPr="0034678A" w:rsidRDefault="0034678A" w:rsidP="0034678A"/>
    <w:p w14:paraId="5D622344" w14:textId="77777777" w:rsidR="0034678A" w:rsidRPr="0034678A" w:rsidRDefault="0034678A" w:rsidP="0034678A">
      <w:r w:rsidRPr="0034678A">
        <w:t>Sprint Start:</w:t>
      </w:r>
    </w:p>
    <w:p w14:paraId="18EFC6CA" w14:textId="77777777" w:rsidR="0034678A" w:rsidRPr="0034678A" w:rsidRDefault="0034678A" w:rsidP="0034678A">
      <w:r w:rsidRPr="0034678A">
        <w:t>[[SPRINT_START]]</w:t>
      </w:r>
    </w:p>
    <w:p w14:paraId="41A9FA1E" w14:textId="77777777" w:rsidR="0034678A" w:rsidRPr="0034678A" w:rsidRDefault="0034678A" w:rsidP="0034678A"/>
    <w:p w14:paraId="30ED165C" w14:textId="77777777" w:rsidR="0034678A" w:rsidRPr="0034678A" w:rsidRDefault="0034678A" w:rsidP="0034678A">
      <w:r w:rsidRPr="0034678A">
        <w:t>Sprint End:</w:t>
      </w:r>
    </w:p>
    <w:p w14:paraId="127F8983" w14:textId="77777777" w:rsidR="0034678A" w:rsidRDefault="0034678A" w:rsidP="0034678A">
      <w:r w:rsidRPr="0034678A">
        <w:t>[[SPRINT_END]]</w:t>
      </w:r>
    </w:p>
    <w:p w14:paraId="795BBA42" w14:textId="77777777" w:rsidR="009B2C1F" w:rsidRDefault="009B2C1F" w:rsidP="0034678A"/>
    <w:p w14:paraId="204B8C2F" w14:textId="77777777" w:rsidR="009B2C1F" w:rsidRPr="0034678A" w:rsidRDefault="009B2C1F" w:rsidP="0034678A"/>
    <w:p w14:paraId="41CB2202" w14:textId="77777777" w:rsidR="0034678A" w:rsidRPr="0034678A" w:rsidRDefault="0034678A" w:rsidP="0034678A"/>
    <w:p w14:paraId="28E48224" w14:textId="77777777" w:rsidR="0034678A" w:rsidRPr="0034678A" w:rsidRDefault="0034678A" w:rsidP="0034678A">
      <w:r w:rsidRPr="0034678A">
        <w:t>SPRINT DEFECT METRICS</w:t>
      </w:r>
    </w:p>
    <w:p w14:paraId="616169A1" w14:textId="77777777" w:rsidR="0034678A" w:rsidRPr="0034678A" w:rsidRDefault="0034678A" w:rsidP="0034678A"/>
    <w:p w14:paraId="711E3B6C" w14:textId="77777777" w:rsidR="0034678A" w:rsidRPr="0034678A" w:rsidRDefault="0034678A" w:rsidP="0034678A">
      <w:r w:rsidRPr="0034678A">
        <w:t>Defects Raised During Sprint:</w:t>
      </w:r>
    </w:p>
    <w:p w14:paraId="2FDA9AB1" w14:textId="77777777" w:rsidR="0034678A" w:rsidRPr="0034678A" w:rsidRDefault="0034678A" w:rsidP="0034678A">
      <w:r w:rsidRPr="0034678A">
        <w:t>[[DEFECTS_RAISED_THIS_SPRINT]]</w:t>
      </w:r>
    </w:p>
    <w:p w14:paraId="706D46E6" w14:textId="77777777" w:rsidR="0034678A" w:rsidRPr="0034678A" w:rsidRDefault="0034678A" w:rsidP="0034678A"/>
    <w:p w14:paraId="2B45D427" w14:textId="77777777" w:rsidR="0034678A" w:rsidRPr="0034678A" w:rsidRDefault="0034678A" w:rsidP="0034678A">
      <w:r w:rsidRPr="0034678A">
        <w:t>Defects Closed During Sprint:</w:t>
      </w:r>
    </w:p>
    <w:p w14:paraId="30E8938B" w14:textId="77777777" w:rsidR="0034678A" w:rsidRPr="0034678A" w:rsidRDefault="0034678A" w:rsidP="0034678A">
      <w:r w:rsidRPr="0034678A">
        <w:t>[[CLOSED_DEFECTS_THIS_SPRINT]]</w:t>
      </w:r>
    </w:p>
    <w:p w14:paraId="6570F7E3" w14:textId="77777777" w:rsidR="0034678A" w:rsidRPr="0034678A" w:rsidRDefault="0034678A" w:rsidP="0034678A"/>
    <w:p w14:paraId="39E2A8BD" w14:textId="77777777" w:rsidR="0034678A" w:rsidRPr="0034678A" w:rsidRDefault="0034678A" w:rsidP="0034678A">
      <w:r w:rsidRPr="0034678A">
        <w:t>Defects Still Open:</w:t>
      </w:r>
    </w:p>
    <w:p w14:paraId="47703C5E" w14:textId="77777777" w:rsidR="0034678A" w:rsidRPr="0034678A" w:rsidRDefault="0034678A" w:rsidP="0034678A">
      <w:r w:rsidRPr="0034678A">
        <w:t>[[OPEN_DEFECTS_THIS_SPRINT]]</w:t>
      </w:r>
    </w:p>
    <w:p w14:paraId="37C8B698" w14:textId="77777777" w:rsidR="0034678A" w:rsidRPr="0034678A" w:rsidRDefault="0034678A" w:rsidP="0034678A"/>
    <w:p w14:paraId="2A11B3E5" w14:textId="77777777" w:rsidR="0034678A" w:rsidRPr="0034678A" w:rsidRDefault="0034678A" w:rsidP="0034678A">
      <w:r w:rsidRPr="0034678A">
        <w:t>Open Defect Rate:</w:t>
      </w:r>
    </w:p>
    <w:p w14:paraId="042F2765" w14:textId="4678076A" w:rsidR="0034678A" w:rsidRDefault="0034678A" w:rsidP="0034678A">
      <w:r w:rsidRPr="0034678A">
        <w:t>[[</w:t>
      </w:r>
      <w:r w:rsidR="009B2C1F">
        <w:t>SPRINT</w:t>
      </w:r>
      <w:r w:rsidRPr="0034678A">
        <w:t>_OPEN_DEFECT_RATE]]</w:t>
      </w:r>
    </w:p>
    <w:p w14:paraId="26BEB616" w14:textId="77777777" w:rsidR="009B2C1F" w:rsidRDefault="009B2C1F" w:rsidP="0034678A"/>
    <w:p w14:paraId="56F3BBF0" w14:textId="77777777" w:rsidR="009B2C1F" w:rsidRPr="0034678A" w:rsidRDefault="009B2C1F" w:rsidP="0034678A"/>
    <w:p w14:paraId="372D6D53" w14:textId="200700F2" w:rsidR="0034678A" w:rsidRDefault="0034678A"/>
    <w:p w14:paraId="285B9075" w14:textId="77777777" w:rsidR="009B2C1F" w:rsidRPr="009B2C1F" w:rsidRDefault="009B2C1F" w:rsidP="009B2C1F">
      <w:r w:rsidRPr="009B2C1F">
        <w:t>These are all the defects that are currently open within your reporting window (e.g. 180 or 365 days).</w:t>
      </w:r>
    </w:p>
    <w:p w14:paraId="53729381" w14:textId="71B74CDE" w:rsidR="006C1D04" w:rsidRDefault="006C1D04" w:rsidP="000C22F8">
      <w:r>
        <w:t>[[AVG_</w:t>
      </w:r>
      <w:r w:rsidR="00244BE9">
        <w:t>OPEN_</w:t>
      </w:r>
      <w:r>
        <w:t>DEFECT_AGE]]</w:t>
      </w:r>
    </w:p>
    <w:p w14:paraId="039F1DC9" w14:textId="77777777" w:rsidR="006C1D04" w:rsidRDefault="006C1D04" w:rsidP="000C22F8"/>
    <w:p w14:paraId="1CFCB159" w14:textId="77777777" w:rsidR="009B2C1F" w:rsidRDefault="009B2C1F" w:rsidP="000C22F8"/>
    <w:p w14:paraId="314D31E6" w14:textId="77777777" w:rsidR="009B2C1F" w:rsidRDefault="009B2C1F" w:rsidP="000C22F8"/>
    <w:p w14:paraId="4054DA4F" w14:textId="77777777" w:rsidR="009B2C1F" w:rsidRDefault="009B2C1F" w:rsidP="000C22F8"/>
    <w:p w14:paraId="680D395C" w14:textId="1D9A3D06" w:rsidR="00DF5395" w:rsidRDefault="00DF5395">
      <w:r>
        <w:br w:type="page"/>
      </w:r>
    </w:p>
    <w:p w14:paraId="4123E293" w14:textId="77777777" w:rsidR="009B2C1F" w:rsidRDefault="009B2C1F" w:rsidP="000C22F8"/>
    <w:p w14:paraId="74B11D6D" w14:textId="77777777" w:rsidR="00DF5395" w:rsidRDefault="00DF5395" w:rsidP="000C22F8"/>
    <w:p w14:paraId="5E10E21D" w14:textId="4FEE98FA" w:rsidR="000C22F8" w:rsidRDefault="000C22F8" w:rsidP="000C22F8">
      <w:r>
        <w:t>[[CRITICAL_DEFECTS]]</w:t>
      </w:r>
    </w:p>
    <w:p w14:paraId="48BF5CC9" w14:textId="77777777" w:rsidR="000C22F8" w:rsidRDefault="000C22F8" w:rsidP="000C22F8">
      <w:r>
        <w:t>[[HIGH_DEFECTS]]</w:t>
      </w:r>
    </w:p>
    <w:p w14:paraId="70575439" w14:textId="77777777" w:rsidR="000C22F8" w:rsidRDefault="000C22F8" w:rsidP="000C22F8">
      <w:r>
        <w:t>[[MEDIUM_DEFECTS]]</w:t>
      </w:r>
    </w:p>
    <w:p w14:paraId="6146FA4D" w14:textId="1320DD5F" w:rsidR="00DF5395" w:rsidRDefault="000C22F8" w:rsidP="000C22F8">
      <w:r>
        <w:t>[[LOW_DEFECTS]]</w:t>
      </w:r>
    </w:p>
    <w:p w14:paraId="68494C73" w14:textId="77777777" w:rsidR="00DF5395" w:rsidRDefault="00DF5395" w:rsidP="000C22F8"/>
    <w:p w14:paraId="20C455F5" w14:textId="77777777" w:rsidR="00DF5395" w:rsidRDefault="00DF5395" w:rsidP="000C22F8"/>
    <w:p w14:paraId="6D45B65B" w14:textId="77777777" w:rsidR="00DF5395" w:rsidRDefault="00DF5395" w:rsidP="000C22F8"/>
    <w:p w14:paraId="63D486E2" w14:textId="2722633C" w:rsidR="000C22F8" w:rsidRDefault="000C22F8" w:rsidP="000C22F8">
      <w:r>
        <w:t>[[DEFECT_SUMMARY_TEXT]]</w:t>
      </w:r>
    </w:p>
    <w:p w14:paraId="5276FF54" w14:textId="6B47668A" w:rsidR="000C22F8" w:rsidRDefault="000C22F8" w:rsidP="000C22F8">
      <w:r>
        <w:t>[[DEFECT_NOTE]]</w:t>
      </w:r>
    </w:p>
    <w:p w14:paraId="28D463B7" w14:textId="77777777" w:rsidR="00DE786D" w:rsidRDefault="00DE786D" w:rsidP="000C22F8"/>
    <w:p w14:paraId="7D28D35E" w14:textId="77777777" w:rsidR="000C22F8" w:rsidRDefault="000C22F8" w:rsidP="000C22F8"/>
    <w:p w14:paraId="261B5343" w14:textId="39B0E611" w:rsidR="00384ED1" w:rsidRPr="000D43A1" w:rsidRDefault="00384ED1" w:rsidP="00384ED1">
      <w:r w:rsidRPr="000D43A1">
        <w:t>============================================================</w:t>
      </w:r>
    </w:p>
    <w:p w14:paraId="01560AA9" w14:textId="77777777" w:rsidR="00384ED1" w:rsidRPr="000D43A1" w:rsidRDefault="00384ED1" w:rsidP="00384ED1">
      <w:r w:rsidRPr="000D43A1">
        <w:t>SUMMARY INSIGHT</w:t>
      </w:r>
    </w:p>
    <w:p w14:paraId="5CE39649" w14:textId="77777777" w:rsidR="00384ED1" w:rsidRPr="000D43A1" w:rsidRDefault="00384ED1" w:rsidP="00384ED1">
      <w:r w:rsidRPr="000D43A1">
        <w:t>============================================================</w:t>
      </w:r>
    </w:p>
    <w:p w14:paraId="220964C2" w14:textId="242E6D84" w:rsidR="00384ED1" w:rsidRPr="000D43A1" w:rsidRDefault="00F32D70" w:rsidP="00384ED1">
      <w:r w:rsidRPr="000D43A1">
        <w:t>SUMMARY_INSIGHT</w:t>
      </w:r>
    </w:p>
    <w:p w14:paraId="5D6B3D8B" w14:textId="77777777" w:rsidR="00384ED1" w:rsidRPr="000D43A1" w:rsidRDefault="00384ED1" w:rsidP="00384ED1">
      <w:r w:rsidRPr="000D43A1">
        <w:t>[[SUMMARY_INSIGHT]]</w:t>
      </w:r>
    </w:p>
    <w:p w14:paraId="524E6F94" w14:textId="77777777" w:rsidR="00384ED1" w:rsidRDefault="00384ED1" w:rsidP="000D43A1"/>
    <w:p w14:paraId="40E8C41F" w14:textId="77777777" w:rsidR="0083027C" w:rsidRDefault="0083027C" w:rsidP="000D43A1"/>
    <w:p w14:paraId="598A482A" w14:textId="77777777" w:rsidR="0083027C" w:rsidRDefault="0083027C" w:rsidP="0083027C">
      <w:r w:rsidRPr="0083027C">
        <w:t xml:space="preserve">============================================================ </w:t>
      </w:r>
    </w:p>
    <w:p w14:paraId="68DB201C" w14:textId="793ED155" w:rsidR="0083027C" w:rsidRDefault="0083027C" w:rsidP="0083027C">
      <w:r w:rsidRPr="0083027C">
        <w:t>SUMMARY</w:t>
      </w:r>
    </w:p>
    <w:p w14:paraId="2EB633ED" w14:textId="77777777" w:rsidR="0083027C" w:rsidRDefault="0083027C" w:rsidP="0083027C">
      <w:r w:rsidRPr="0083027C">
        <w:t>============================================================</w:t>
      </w:r>
    </w:p>
    <w:p w14:paraId="6A64F23F" w14:textId="79F192B3" w:rsidR="0083027C" w:rsidRDefault="00F32D70" w:rsidP="0083027C">
      <w:r w:rsidRPr="0083027C">
        <w:t>CONCLUSION_TEXT</w:t>
      </w:r>
    </w:p>
    <w:p w14:paraId="269B1DE1" w14:textId="5B4E6AD2" w:rsidR="0083027C" w:rsidRPr="0083027C" w:rsidRDefault="0083027C" w:rsidP="0083027C">
      <w:r w:rsidRPr="0083027C">
        <w:t>[[CONCLUSION_TEXT]]</w:t>
      </w:r>
    </w:p>
    <w:p w14:paraId="153A386E" w14:textId="77777777" w:rsidR="0083027C" w:rsidRDefault="0083027C" w:rsidP="000D43A1"/>
    <w:sectPr w:rsidR="0083027C" w:rsidSect="00873D7C"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08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0CF2" w14:textId="77777777" w:rsidR="004B459C" w:rsidRDefault="004B459C" w:rsidP="00542015">
      <w:r>
        <w:separator/>
      </w:r>
    </w:p>
  </w:endnote>
  <w:endnote w:type="continuationSeparator" w:id="0">
    <w:p w14:paraId="1A5AAC95" w14:textId="77777777" w:rsidR="004B459C" w:rsidRDefault="004B459C" w:rsidP="00542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tax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394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CD519" w14:textId="362466B9" w:rsidR="00873D7C" w:rsidRDefault="00873D7C">
        <w:pPr>
          <w:pStyle w:val="Footer"/>
          <w:jc w:val="right"/>
        </w:pPr>
        <w:r w:rsidRPr="0089284F">
          <w:rPr>
            <w:rFonts w:ascii="Nunito Sans" w:hAnsi="Nunito Sans"/>
            <w:b/>
            <w:bCs/>
          </w:rPr>
          <w:fldChar w:fldCharType="begin"/>
        </w:r>
        <w:r w:rsidRPr="0089284F">
          <w:rPr>
            <w:rFonts w:ascii="Nunito Sans" w:hAnsi="Nunito Sans"/>
            <w:b/>
            <w:bCs/>
          </w:rPr>
          <w:instrText xml:space="preserve"> PAGE   \* MERGEFORMAT </w:instrText>
        </w:r>
        <w:r w:rsidRPr="0089284F">
          <w:rPr>
            <w:rFonts w:ascii="Nunito Sans" w:hAnsi="Nunito Sans"/>
            <w:b/>
            <w:bCs/>
          </w:rPr>
          <w:fldChar w:fldCharType="separate"/>
        </w:r>
        <w:r w:rsidRPr="0089284F">
          <w:rPr>
            <w:rFonts w:ascii="Nunito Sans" w:hAnsi="Nunito Sans"/>
            <w:b/>
            <w:bCs/>
            <w:noProof/>
          </w:rPr>
          <w:t>2</w:t>
        </w:r>
        <w:r w:rsidRPr="0089284F">
          <w:rPr>
            <w:rFonts w:ascii="Nunito Sans" w:hAnsi="Nunito Sans"/>
            <w:b/>
            <w:bCs/>
            <w:noProof/>
          </w:rPr>
          <w:fldChar w:fldCharType="end"/>
        </w:r>
      </w:p>
    </w:sdtContent>
  </w:sdt>
  <w:p w14:paraId="3D40812F" w14:textId="3F6B3A69" w:rsidR="009006FA" w:rsidRDefault="009006FA" w:rsidP="00900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D9DA" w14:textId="77777777" w:rsidR="004B459C" w:rsidRDefault="004B459C" w:rsidP="00542015">
      <w:r>
        <w:separator/>
      </w:r>
    </w:p>
  </w:footnote>
  <w:footnote w:type="continuationSeparator" w:id="0">
    <w:p w14:paraId="36DDBFCE" w14:textId="77777777" w:rsidR="004B459C" w:rsidRDefault="004B459C" w:rsidP="00542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5263" w14:textId="12BE7DFA" w:rsidR="00574C13" w:rsidRPr="00072BF1" w:rsidRDefault="004D2B95" w:rsidP="00072BF1">
    <w:pPr>
      <w:pStyle w:val="Header"/>
      <w:rPr>
        <w:rFonts w:ascii="Nunito Sans" w:hAnsi="Nunito Sans"/>
        <w:sz w:val="18"/>
        <w:szCs w:val="18"/>
      </w:rPr>
    </w:pPr>
    <w:r>
      <w:rPr>
        <w:noProof/>
      </w:rPr>
      <w:drawing>
        <wp:anchor distT="0" distB="0" distL="0" distR="0" simplePos="0" relativeHeight="251685888" behindDoc="1" locked="0" layoutInCell="1" allowOverlap="1" wp14:anchorId="0AA5E80E" wp14:editId="4ECAF83D">
          <wp:simplePos x="0" y="0"/>
          <wp:positionH relativeFrom="page">
            <wp:posOffset>5455920</wp:posOffset>
          </wp:positionH>
          <wp:positionV relativeFrom="page">
            <wp:posOffset>220345</wp:posOffset>
          </wp:positionV>
          <wp:extent cx="1673859" cy="634364"/>
          <wp:effectExtent l="0" t="0" r="0" b="0"/>
          <wp:wrapNone/>
          <wp:docPr id="22030315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3859" cy="634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2BF1">
      <w:rPr>
        <w:rFonts w:ascii="Nunito Sans" w:hAnsi="Nunito Sans"/>
        <w:sz w:val="18"/>
        <w:szCs w:val="18"/>
      </w:rPr>
      <w:t>[[TITLE]] v[[VERSION]]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C033" w14:textId="051A51B1" w:rsidR="00072BF1" w:rsidRPr="00072BF1" w:rsidRDefault="00072BF1">
    <w:pPr>
      <w:pStyle w:val="Header"/>
      <w:rPr>
        <w:rFonts w:ascii="Nunito Sans" w:hAnsi="Nunito Sans"/>
        <w:sz w:val="18"/>
        <w:szCs w:val="18"/>
      </w:rPr>
    </w:pPr>
    <w:r>
      <w:rPr>
        <w:rFonts w:ascii="Nunito Sans" w:hAnsi="Nunito Sans"/>
        <w:sz w:val="18"/>
        <w:szCs w:val="18"/>
      </w:rPr>
      <w:t>[[TITLE]] v[[VERSION]]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7F5"/>
    <w:multiLevelType w:val="hybridMultilevel"/>
    <w:tmpl w:val="3146D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D7D04"/>
    <w:multiLevelType w:val="hybridMultilevel"/>
    <w:tmpl w:val="A2F41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D34B8"/>
    <w:multiLevelType w:val="hybridMultilevel"/>
    <w:tmpl w:val="52FC1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F4ECA"/>
    <w:multiLevelType w:val="hybridMultilevel"/>
    <w:tmpl w:val="D0EA60B6"/>
    <w:lvl w:ilvl="0" w:tplc="CFAEC4B2">
      <w:start w:val="1"/>
      <w:numFmt w:val="decimal"/>
      <w:pStyle w:val="TOC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C6813"/>
    <w:multiLevelType w:val="hybridMultilevel"/>
    <w:tmpl w:val="1E04D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32E6C"/>
    <w:multiLevelType w:val="hybridMultilevel"/>
    <w:tmpl w:val="9E387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72D4E"/>
    <w:multiLevelType w:val="hybridMultilevel"/>
    <w:tmpl w:val="6C465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5509E"/>
    <w:multiLevelType w:val="multilevel"/>
    <w:tmpl w:val="8DE8A658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0DC5A2E"/>
    <w:multiLevelType w:val="hybridMultilevel"/>
    <w:tmpl w:val="E5C41C86"/>
    <w:lvl w:ilvl="0" w:tplc="59B871D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F2F57"/>
    <w:multiLevelType w:val="hybridMultilevel"/>
    <w:tmpl w:val="BBAC3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8175D"/>
    <w:multiLevelType w:val="hybridMultilevel"/>
    <w:tmpl w:val="09741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A59C4"/>
    <w:multiLevelType w:val="hybridMultilevel"/>
    <w:tmpl w:val="9716B9EE"/>
    <w:lvl w:ilvl="0" w:tplc="E1401374">
      <w:numFmt w:val="bullet"/>
      <w:lvlText w:val="-"/>
      <w:lvlJc w:val="left"/>
      <w:pPr>
        <w:ind w:left="720" w:hanging="360"/>
      </w:pPr>
      <w:rPr>
        <w:rFonts w:ascii="Nunito Sans" w:eastAsia="Calibri" w:hAnsi="Nunito San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26EF4"/>
    <w:multiLevelType w:val="multilevel"/>
    <w:tmpl w:val="B46ADD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color w:val="706E6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3ED1380"/>
    <w:multiLevelType w:val="hybridMultilevel"/>
    <w:tmpl w:val="B5E22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75597">
    <w:abstractNumId w:val="7"/>
  </w:num>
  <w:num w:numId="2" w16cid:durableId="609629826">
    <w:abstractNumId w:val="3"/>
  </w:num>
  <w:num w:numId="3" w16cid:durableId="2088458037">
    <w:abstractNumId w:val="12"/>
  </w:num>
  <w:num w:numId="4" w16cid:durableId="374045251">
    <w:abstractNumId w:val="8"/>
  </w:num>
  <w:num w:numId="5" w16cid:durableId="176041954">
    <w:abstractNumId w:val="1"/>
  </w:num>
  <w:num w:numId="6" w16cid:durableId="716658372">
    <w:abstractNumId w:val="9"/>
  </w:num>
  <w:num w:numId="7" w16cid:durableId="1669093142">
    <w:abstractNumId w:val="2"/>
  </w:num>
  <w:num w:numId="8" w16cid:durableId="808132277">
    <w:abstractNumId w:val="6"/>
  </w:num>
  <w:num w:numId="9" w16cid:durableId="1233152252">
    <w:abstractNumId w:val="10"/>
  </w:num>
  <w:num w:numId="10" w16cid:durableId="327245264">
    <w:abstractNumId w:val="5"/>
  </w:num>
  <w:num w:numId="11" w16cid:durableId="204952558">
    <w:abstractNumId w:val="0"/>
  </w:num>
  <w:num w:numId="12" w16cid:durableId="602960868">
    <w:abstractNumId w:val="4"/>
  </w:num>
  <w:num w:numId="13" w16cid:durableId="367149062">
    <w:abstractNumId w:val="13"/>
  </w:num>
  <w:num w:numId="14" w16cid:durableId="177813815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1A"/>
    <w:rsid w:val="00001D03"/>
    <w:rsid w:val="00003744"/>
    <w:rsid w:val="00005DD2"/>
    <w:rsid w:val="0001476F"/>
    <w:rsid w:val="00014B54"/>
    <w:rsid w:val="00014C9A"/>
    <w:rsid w:val="0001618C"/>
    <w:rsid w:val="00017504"/>
    <w:rsid w:val="00024C8E"/>
    <w:rsid w:val="00025FC4"/>
    <w:rsid w:val="00026D55"/>
    <w:rsid w:val="00027DA6"/>
    <w:rsid w:val="00027F74"/>
    <w:rsid w:val="000307EF"/>
    <w:rsid w:val="00033621"/>
    <w:rsid w:val="00034A93"/>
    <w:rsid w:val="00034AAA"/>
    <w:rsid w:val="0004276D"/>
    <w:rsid w:val="00050B45"/>
    <w:rsid w:val="00056BA8"/>
    <w:rsid w:val="000600A4"/>
    <w:rsid w:val="00072BF1"/>
    <w:rsid w:val="000749EB"/>
    <w:rsid w:val="00087624"/>
    <w:rsid w:val="0009128C"/>
    <w:rsid w:val="000940D5"/>
    <w:rsid w:val="00096A47"/>
    <w:rsid w:val="00096AC6"/>
    <w:rsid w:val="000A3520"/>
    <w:rsid w:val="000A3BD2"/>
    <w:rsid w:val="000A4D99"/>
    <w:rsid w:val="000B2D31"/>
    <w:rsid w:val="000B3FAB"/>
    <w:rsid w:val="000B6237"/>
    <w:rsid w:val="000B78AF"/>
    <w:rsid w:val="000C0EB5"/>
    <w:rsid w:val="000C22F8"/>
    <w:rsid w:val="000C3890"/>
    <w:rsid w:val="000C717C"/>
    <w:rsid w:val="000D0983"/>
    <w:rsid w:val="000D2C0F"/>
    <w:rsid w:val="000D3BF1"/>
    <w:rsid w:val="000D43A1"/>
    <w:rsid w:val="000E2172"/>
    <w:rsid w:val="000E2CA6"/>
    <w:rsid w:val="000E5666"/>
    <w:rsid w:val="000E6895"/>
    <w:rsid w:val="000F1D9A"/>
    <w:rsid w:val="000F46B8"/>
    <w:rsid w:val="000F5AEA"/>
    <w:rsid w:val="00105590"/>
    <w:rsid w:val="001072A3"/>
    <w:rsid w:val="0010732C"/>
    <w:rsid w:val="001119BD"/>
    <w:rsid w:val="0011407B"/>
    <w:rsid w:val="00120AB2"/>
    <w:rsid w:val="001224B3"/>
    <w:rsid w:val="00125B73"/>
    <w:rsid w:val="00126F2F"/>
    <w:rsid w:val="00130CB3"/>
    <w:rsid w:val="00140ABA"/>
    <w:rsid w:val="00142C95"/>
    <w:rsid w:val="00145FE7"/>
    <w:rsid w:val="001556F6"/>
    <w:rsid w:val="00157F52"/>
    <w:rsid w:val="00160944"/>
    <w:rsid w:val="00161753"/>
    <w:rsid w:val="001631E9"/>
    <w:rsid w:val="00163A48"/>
    <w:rsid w:val="0016490A"/>
    <w:rsid w:val="00166ACE"/>
    <w:rsid w:val="00174B4F"/>
    <w:rsid w:val="0017664E"/>
    <w:rsid w:val="0018051B"/>
    <w:rsid w:val="0018434A"/>
    <w:rsid w:val="00186BD7"/>
    <w:rsid w:val="001872CE"/>
    <w:rsid w:val="00187A3F"/>
    <w:rsid w:val="00190975"/>
    <w:rsid w:val="00190A75"/>
    <w:rsid w:val="001949E3"/>
    <w:rsid w:val="00196620"/>
    <w:rsid w:val="001A25D8"/>
    <w:rsid w:val="001A2F4E"/>
    <w:rsid w:val="001A31B5"/>
    <w:rsid w:val="001A6925"/>
    <w:rsid w:val="001A7905"/>
    <w:rsid w:val="001B7200"/>
    <w:rsid w:val="001B753E"/>
    <w:rsid w:val="001C00BC"/>
    <w:rsid w:val="001C202F"/>
    <w:rsid w:val="001C24B9"/>
    <w:rsid w:val="001C3554"/>
    <w:rsid w:val="001C4D07"/>
    <w:rsid w:val="001C668A"/>
    <w:rsid w:val="001C6EB8"/>
    <w:rsid w:val="001C7128"/>
    <w:rsid w:val="001D2684"/>
    <w:rsid w:val="001D2EB2"/>
    <w:rsid w:val="001D7A5D"/>
    <w:rsid w:val="001E1DC3"/>
    <w:rsid w:val="001E2462"/>
    <w:rsid w:val="001F317F"/>
    <w:rsid w:val="001F42C9"/>
    <w:rsid w:val="001F5BAB"/>
    <w:rsid w:val="00203062"/>
    <w:rsid w:val="00206D21"/>
    <w:rsid w:val="00220269"/>
    <w:rsid w:val="00221F3B"/>
    <w:rsid w:val="00222A72"/>
    <w:rsid w:val="00223BAD"/>
    <w:rsid w:val="00225D28"/>
    <w:rsid w:val="00225D5A"/>
    <w:rsid w:val="002267A4"/>
    <w:rsid w:val="002278D6"/>
    <w:rsid w:val="002323C7"/>
    <w:rsid w:val="00233693"/>
    <w:rsid w:val="002352B2"/>
    <w:rsid w:val="00236383"/>
    <w:rsid w:val="00244BE9"/>
    <w:rsid w:val="00245473"/>
    <w:rsid w:val="002502AC"/>
    <w:rsid w:val="00253115"/>
    <w:rsid w:val="00253977"/>
    <w:rsid w:val="00262316"/>
    <w:rsid w:val="00266FA4"/>
    <w:rsid w:val="00275154"/>
    <w:rsid w:val="002770B7"/>
    <w:rsid w:val="002822E5"/>
    <w:rsid w:val="002834E0"/>
    <w:rsid w:val="00283735"/>
    <w:rsid w:val="00283EE2"/>
    <w:rsid w:val="0028428F"/>
    <w:rsid w:val="00284CEB"/>
    <w:rsid w:val="00286434"/>
    <w:rsid w:val="00290A3D"/>
    <w:rsid w:val="00290CF3"/>
    <w:rsid w:val="00294EDC"/>
    <w:rsid w:val="00294FCE"/>
    <w:rsid w:val="00296569"/>
    <w:rsid w:val="002A1338"/>
    <w:rsid w:val="002A136B"/>
    <w:rsid w:val="002A56A3"/>
    <w:rsid w:val="002B6702"/>
    <w:rsid w:val="002B69B1"/>
    <w:rsid w:val="002C1668"/>
    <w:rsid w:val="002C22F0"/>
    <w:rsid w:val="002C29D3"/>
    <w:rsid w:val="002C47DE"/>
    <w:rsid w:val="002D04EB"/>
    <w:rsid w:val="002D1057"/>
    <w:rsid w:val="002D48A4"/>
    <w:rsid w:val="002D7745"/>
    <w:rsid w:val="002D7948"/>
    <w:rsid w:val="002D7ABD"/>
    <w:rsid w:val="002E1CEF"/>
    <w:rsid w:val="002E2688"/>
    <w:rsid w:val="002E2A19"/>
    <w:rsid w:val="002F07D7"/>
    <w:rsid w:val="002F150B"/>
    <w:rsid w:val="002F6C9F"/>
    <w:rsid w:val="00300FBF"/>
    <w:rsid w:val="00303326"/>
    <w:rsid w:val="003156B7"/>
    <w:rsid w:val="00315B6D"/>
    <w:rsid w:val="00316B7B"/>
    <w:rsid w:val="003170A5"/>
    <w:rsid w:val="00320CEC"/>
    <w:rsid w:val="003236A4"/>
    <w:rsid w:val="00330B97"/>
    <w:rsid w:val="00337E02"/>
    <w:rsid w:val="00344E12"/>
    <w:rsid w:val="003452F9"/>
    <w:rsid w:val="003455EE"/>
    <w:rsid w:val="00345C0F"/>
    <w:rsid w:val="0034678A"/>
    <w:rsid w:val="003561AB"/>
    <w:rsid w:val="0035621B"/>
    <w:rsid w:val="00360EB4"/>
    <w:rsid w:val="00364B70"/>
    <w:rsid w:val="00365BC4"/>
    <w:rsid w:val="003670C8"/>
    <w:rsid w:val="0037484F"/>
    <w:rsid w:val="00377E1F"/>
    <w:rsid w:val="003805A8"/>
    <w:rsid w:val="00380B7E"/>
    <w:rsid w:val="00384282"/>
    <w:rsid w:val="0038479F"/>
    <w:rsid w:val="00384ED1"/>
    <w:rsid w:val="003854FF"/>
    <w:rsid w:val="00390955"/>
    <w:rsid w:val="00391FE1"/>
    <w:rsid w:val="00395879"/>
    <w:rsid w:val="0039669A"/>
    <w:rsid w:val="003A3232"/>
    <w:rsid w:val="003A446A"/>
    <w:rsid w:val="003B0307"/>
    <w:rsid w:val="003B3CB5"/>
    <w:rsid w:val="003C4322"/>
    <w:rsid w:val="003D2FDB"/>
    <w:rsid w:val="003D3574"/>
    <w:rsid w:val="003D3A6A"/>
    <w:rsid w:val="003D6D23"/>
    <w:rsid w:val="003D6D58"/>
    <w:rsid w:val="003E028E"/>
    <w:rsid w:val="003E291D"/>
    <w:rsid w:val="003E740B"/>
    <w:rsid w:val="003F5E51"/>
    <w:rsid w:val="0040156C"/>
    <w:rsid w:val="004073CC"/>
    <w:rsid w:val="00413664"/>
    <w:rsid w:val="004138B4"/>
    <w:rsid w:val="00414B62"/>
    <w:rsid w:val="00415CDE"/>
    <w:rsid w:val="00416295"/>
    <w:rsid w:val="00420D9B"/>
    <w:rsid w:val="00422A57"/>
    <w:rsid w:val="00424313"/>
    <w:rsid w:val="00425615"/>
    <w:rsid w:val="00431CAA"/>
    <w:rsid w:val="00433E44"/>
    <w:rsid w:val="00436238"/>
    <w:rsid w:val="0043698B"/>
    <w:rsid w:val="00440EF8"/>
    <w:rsid w:val="00447485"/>
    <w:rsid w:val="004674B8"/>
    <w:rsid w:val="004705DF"/>
    <w:rsid w:val="00474D00"/>
    <w:rsid w:val="0047568B"/>
    <w:rsid w:val="00475B04"/>
    <w:rsid w:val="00475CCA"/>
    <w:rsid w:val="00480596"/>
    <w:rsid w:val="004838BA"/>
    <w:rsid w:val="0048456C"/>
    <w:rsid w:val="00484AC3"/>
    <w:rsid w:val="00487B20"/>
    <w:rsid w:val="004901EC"/>
    <w:rsid w:val="0049271F"/>
    <w:rsid w:val="00495A2B"/>
    <w:rsid w:val="004978BC"/>
    <w:rsid w:val="004A28C1"/>
    <w:rsid w:val="004A461E"/>
    <w:rsid w:val="004A4E43"/>
    <w:rsid w:val="004B42B5"/>
    <w:rsid w:val="004B459C"/>
    <w:rsid w:val="004B680A"/>
    <w:rsid w:val="004C042A"/>
    <w:rsid w:val="004C1D11"/>
    <w:rsid w:val="004C21DA"/>
    <w:rsid w:val="004C3B40"/>
    <w:rsid w:val="004C4ED2"/>
    <w:rsid w:val="004C5D2E"/>
    <w:rsid w:val="004C7589"/>
    <w:rsid w:val="004D2B95"/>
    <w:rsid w:val="004E0253"/>
    <w:rsid w:val="004E135B"/>
    <w:rsid w:val="004E14B9"/>
    <w:rsid w:val="004E3C54"/>
    <w:rsid w:val="004F593E"/>
    <w:rsid w:val="004F72BD"/>
    <w:rsid w:val="004F7F2F"/>
    <w:rsid w:val="0050301D"/>
    <w:rsid w:val="005058E7"/>
    <w:rsid w:val="00516716"/>
    <w:rsid w:val="005202E9"/>
    <w:rsid w:val="00525CAB"/>
    <w:rsid w:val="00527D4A"/>
    <w:rsid w:val="00531F8E"/>
    <w:rsid w:val="00535AD7"/>
    <w:rsid w:val="00541559"/>
    <w:rsid w:val="00541975"/>
    <w:rsid w:val="00542015"/>
    <w:rsid w:val="005421DF"/>
    <w:rsid w:val="00546294"/>
    <w:rsid w:val="005506B2"/>
    <w:rsid w:val="005534E7"/>
    <w:rsid w:val="005573B1"/>
    <w:rsid w:val="005577EA"/>
    <w:rsid w:val="0056759A"/>
    <w:rsid w:val="00572852"/>
    <w:rsid w:val="00574C13"/>
    <w:rsid w:val="00576503"/>
    <w:rsid w:val="00580408"/>
    <w:rsid w:val="00581F57"/>
    <w:rsid w:val="00583166"/>
    <w:rsid w:val="00594077"/>
    <w:rsid w:val="00594A2E"/>
    <w:rsid w:val="005A0988"/>
    <w:rsid w:val="005A2EC1"/>
    <w:rsid w:val="005A3EB3"/>
    <w:rsid w:val="005B3040"/>
    <w:rsid w:val="005B54C5"/>
    <w:rsid w:val="005C0D04"/>
    <w:rsid w:val="005C3AB4"/>
    <w:rsid w:val="005C7295"/>
    <w:rsid w:val="005D5869"/>
    <w:rsid w:val="005D7DD9"/>
    <w:rsid w:val="005E0217"/>
    <w:rsid w:val="005E3F84"/>
    <w:rsid w:val="005E5A70"/>
    <w:rsid w:val="005E742E"/>
    <w:rsid w:val="005F034F"/>
    <w:rsid w:val="005F1CD0"/>
    <w:rsid w:val="005F66FA"/>
    <w:rsid w:val="0060039E"/>
    <w:rsid w:val="00600D89"/>
    <w:rsid w:val="0061156C"/>
    <w:rsid w:val="00613650"/>
    <w:rsid w:val="00621052"/>
    <w:rsid w:val="00622C8E"/>
    <w:rsid w:val="006249BB"/>
    <w:rsid w:val="00624C52"/>
    <w:rsid w:val="006303AA"/>
    <w:rsid w:val="00631DD2"/>
    <w:rsid w:val="00632A06"/>
    <w:rsid w:val="00632B11"/>
    <w:rsid w:val="00633D3E"/>
    <w:rsid w:val="00634B0C"/>
    <w:rsid w:val="00634CA1"/>
    <w:rsid w:val="00637BD4"/>
    <w:rsid w:val="00637E0C"/>
    <w:rsid w:val="00642127"/>
    <w:rsid w:val="00644C2B"/>
    <w:rsid w:val="00650692"/>
    <w:rsid w:val="006555B8"/>
    <w:rsid w:val="006559E9"/>
    <w:rsid w:val="006563EC"/>
    <w:rsid w:val="00665897"/>
    <w:rsid w:val="006675CC"/>
    <w:rsid w:val="00672561"/>
    <w:rsid w:val="00677E25"/>
    <w:rsid w:val="00683A3F"/>
    <w:rsid w:val="0068439A"/>
    <w:rsid w:val="006853BD"/>
    <w:rsid w:val="00685919"/>
    <w:rsid w:val="006902D5"/>
    <w:rsid w:val="006961BC"/>
    <w:rsid w:val="00697882"/>
    <w:rsid w:val="006A0957"/>
    <w:rsid w:val="006A0F34"/>
    <w:rsid w:val="006A37AB"/>
    <w:rsid w:val="006A3FA5"/>
    <w:rsid w:val="006A67D3"/>
    <w:rsid w:val="006B0B3C"/>
    <w:rsid w:val="006B18D8"/>
    <w:rsid w:val="006B22DA"/>
    <w:rsid w:val="006B7FAF"/>
    <w:rsid w:val="006C00FA"/>
    <w:rsid w:val="006C1D04"/>
    <w:rsid w:val="006C2629"/>
    <w:rsid w:val="006C63A0"/>
    <w:rsid w:val="006C6778"/>
    <w:rsid w:val="006D03C4"/>
    <w:rsid w:val="006D2E98"/>
    <w:rsid w:val="006D4FEA"/>
    <w:rsid w:val="006D6777"/>
    <w:rsid w:val="006D77E1"/>
    <w:rsid w:val="006E1AE1"/>
    <w:rsid w:val="006F0DCD"/>
    <w:rsid w:val="006F1194"/>
    <w:rsid w:val="006F127C"/>
    <w:rsid w:val="006F24EA"/>
    <w:rsid w:val="006F2706"/>
    <w:rsid w:val="006F3109"/>
    <w:rsid w:val="006F71B1"/>
    <w:rsid w:val="00706303"/>
    <w:rsid w:val="0070773B"/>
    <w:rsid w:val="007106FC"/>
    <w:rsid w:val="0072741A"/>
    <w:rsid w:val="00731682"/>
    <w:rsid w:val="00741487"/>
    <w:rsid w:val="007435D4"/>
    <w:rsid w:val="00745F03"/>
    <w:rsid w:val="00750D8C"/>
    <w:rsid w:val="00751C29"/>
    <w:rsid w:val="007551E8"/>
    <w:rsid w:val="0075567F"/>
    <w:rsid w:val="007559FB"/>
    <w:rsid w:val="0075654A"/>
    <w:rsid w:val="007616B6"/>
    <w:rsid w:val="007678EB"/>
    <w:rsid w:val="00772963"/>
    <w:rsid w:val="0077452E"/>
    <w:rsid w:val="00774D35"/>
    <w:rsid w:val="00774FA6"/>
    <w:rsid w:val="00775C75"/>
    <w:rsid w:val="00780D70"/>
    <w:rsid w:val="00781543"/>
    <w:rsid w:val="00781D57"/>
    <w:rsid w:val="00783E39"/>
    <w:rsid w:val="007920E9"/>
    <w:rsid w:val="007969CA"/>
    <w:rsid w:val="007A2D50"/>
    <w:rsid w:val="007B21A1"/>
    <w:rsid w:val="007B3DAF"/>
    <w:rsid w:val="007B40C9"/>
    <w:rsid w:val="007C1DD2"/>
    <w:rsid w:val="007C4381"/>
    <w:rsid w:val="007C781A"/>
    <w:rsid w:val="007D6F56"/>
    <w:rsid w:val="007E172C"/>
    <w:rsid w:val="007E1CF0"/>
    <w:rsid w:val="007E1FA6"/>
    <w:rsid w:val="007E43B7"/>
    <w:rsid w:val="007F03CE"/>
    <w:rsid w:val="007F19B0"/>
    <w:rsid w:val="007F7F73"/>
    <w:rsid w:val="008004A3"/>
    <w:rsid w:val="00801E5E"/>
    <w:rsid w:val="00812F86"/>
    <w:rsid w:val="00813611"/>
    <w:rsid w:val="008178DD"/>
    <w:rsid w:val="008214B7"/>
    <w:rsid w:val="0083027C"/>
    <w:rsid w:val="008307CF"/>
    <w:rsid w:val="00832E3A"/>
    <w:rsid w:val="00835E2A"/>
    <w:rsid w:val="00837678"/>
    <w:rsid w:val="00837F68"/>
    <w:rsid w:val="00846023"/>
    <w:rsid w:val="008478A6"/>
    <w:rsid w:val="00847AAC"/>
    <w:rsid w:val="00853449"/>
    <w:rsid w:val="0085584A"/>
    <w:rsid w:val="008579B8"/>
    <w:rsid w:val="00857D23"/>
    <w:rsid w:val="0086204D"/>
    <w:rsid w:val="00863CFF"/>
    <w:rsid w:val="0086418B"/>
    <w:rsid w:val="00871976"/>
    <w:rsid w:val="00873D7C"/>
    <w:rsid w:val="008753C3"/>
    <w:rsid w:val="00877D4F"/>
    <w:rsid w:val="00882956"/>
    <w:rsid w:val="00883363"/>
    <w:rsid w:val="008843A7"/>
    <w:rsid w:val="00890044"/>
    <w:rsid w:val="00892036"/>
    <w:rsid w:val="0089284F"/>
    <w:rsid w:val="00895FA1"/>
    <w:rsid w:val="008A32C4"/>
    <w:rsid w:val="008A4B54"/>
    <w:rsid w:val="008A4CB3"/>
    <w:rsid w:val="008A51E6"/>
    <w:rsid w:val="008A58A1"/>
    <w:rsid w:val="008A6AC9"/>
    <w:rsid w:val="008B13DB"/>
    <w:rsid w:val="008B14B7"/>
    <w:rsid w:val="008B563B"/>
    <w:rsid w:val="008B5A13"/>
    <w:rsid w:val="008B5A69"/>
    <w:rsid w:val="008B6048"/>
    <w:rsid w:val="008B6464"/>
    <w:rsid w:val="008C02E3"/>
    <w:rsid w:val="008C09C3"/>
    <w:rsid w:val="008C47A6"/>
    <w:rsid w:val="008C5385"/>
    <w:rsid w:val="008C616A"/>
    <w:rsid w:val="008C7EB3"/>
    <w:rsid w:val="008D3164"/>
    <w:rsid w:val="008D4DF0"/>
    <w:rsid w:val="008D62B5"/>
    <w:rsid w:val="008E04A7"/>
    <w:rsid w:val="008F07B5"/>
    <w:rsid w:val="008F0B94"/>
    <w:rsid w:val="008F6493"/>
    <w:rsid w:val="009006FA"/>
    <w:rsid w:val="009130E2"/>
    <w:rsid w:val="009135F8"/>
    <w:rsid w:val="0091480B"/>
    <w:rsid w:val="00923767"/>
    <w:rsid w:val="00930A4E"/>
    <w:rsid w:val="00935C6C"/>
    <w:rsid w:val="009372FC"/>
    <w:rsid w:val="0094081D"/>
    <w:rsid w:val="00944A8F"/>
    <w:rsid w:val="0094561E"/>
    <w:rsid w:val="0094732F"/>
    <w:rsid w:val="00953005"/>
    <w:rsid w:val="0096044E"/>
    <w:rsid w:val="00964218"/>
    <w:rsid w:val="00966C2E"/>
    <w:rsid w:val="009759CB"/>
    <w:rsid w:val="00977029"/>
    <w:rsid w:val="00977BC8"/>
    <w:rsid w:val="00980D84"/>
    <w:rsid w:val="009820DF"/>
    <w:rsid w:val="00986EBB"/>
    <w:rsid w:val="00987701"/>
    <w:rsid w:val="009916A2"/>
    <w:rsid w:val="009928FB"/>
    <w:rsid w:val="0099672F"/>
    <w:rsid w:val="00996E17"/>
    <w:rsid w:val="009A100E"/>
    <w:rsid w:val="009A33E6"/>
    <w:rsid w:val="009A3B18"/>
    <w:rsid w:val="009A791F"/>
    <w:rsid w:val="009B0109"/>
    <w:rsid w:val="009B1820"/>
    <w:rsid w:val="009B2C1F"/>
    <w:rsid w:val="009B3C44"/>
    <w:rsid w:val="009B5609"/>
    <w:rsid w:val="009B62D3"/>
    <w:rsid w:val="009B6541"/>
    <w:rsid w:val="009C208D"/>
    <w:rsid w:val="009C3FD2"/>
    <w:rsid w:val="009C7FDF"/>
    <w:rsid w:val="009D1BDE"/>
    <w:rsid w:val="009D7BFF"/>
    <w:rsid w:val="009E1FB1"/>
    <w:rsid w:val="009E4631"/>
    <w:rsid w:val="009E4EB3"/>
    <w:rsid w:val="009E707A"/>
    <w:rsid w:val="009F68A7"/>
    <w:rsid w:val="009F7B85"/>
    <w:rsid w:val="009F7F9C"/>
    <w:rsid w:val="00A0102F"/>
    <w:rsid w:val="00A032A5"/>
    <w:rsid w:val="00A057A9"/>
    <w:rsid w:val="00A05FDA"/>
    <w:rsid w:val="00A07ABD"/>
    <w:rsid w:val="00A07F58"/>
    <w:rsid w:val="00A12A95"/>
    <w:rsid w:val="00A133F8"/>
    <w:rsid w:val="00A2097D"/>
    <w:rsid w:val="00A259D5"/>
    <w:rsid w:val="00A259EA"/>
    <w:rsid w:val="00A27C83"/>
    <w:rsid w:val="00A34884"/>
    <w:rsid w:val="00A412B4"/>
    <w:rsid w:val="00A50428"/>
    <w:rsid w:val="00A51E82"/>
    <w:rsid w:val="00A55CAD"/>
    <w:rsid w:val="00A6315B"/>
    <w:rsid w:val="00A63975"/>
    <w:rsid w:val="00A6651A"/>
    <w:rsid w:val="00A71BB2"/>
    <w:rsid w:val="00A73A0F"/>
    <w:rsid w:val="00A74065"/>
    <w:rsid w:val="00A8021E"/>
    <w:rsid w:val="00A814B5"/>
    <w:rsid w:val="00A83726"/>
    <w:rsid w:val="00A907B1"/>
    <w:rsid w:val="00A93860"/>
    <w:rsid w:val="00AA04BE"/>
    <w:rsid w:val="00AA0D98"/>
    <w:rsid w:val="00AA1E1A"/>
    <w:rsid w:val="00AA3E95"/>
    <w:rsid w:val="00AB01BD"/>
    <w:rsid w:val="00AB3A46"/>
    <w:rsid w:val="00AB4FF9"/>
    <w:rsid w:val="00AC296C"/>
    <w:rsid w:val="00AC7473"/>
    <w:rsid w:val="00AC7DF4"/>
    <w:rsid w:val="00AE0ABB"/>
    <w:rsid w:val="00AE309B"/>
    <w:rsid w:val="00AE4E8D"/>
    <w:rsid w:val="00AE67EA"/>
    <w:rsid w:val="00AE6AAE"/>
    <w:rsid w:val="00AE6E47"/>
    <w:rsid w:val="00AF1348"/>
    <w:rsid w:val="00AF6309"/>
    <w:rsid w:val="00B007EB"/>
    <w:rsid w:val="00B04300"/>
    <w:rsid w:val="00B116CB"/>
    <w:rsid w:val="00B14D2A"/>
    <w:rsid w:val="00B16589"/>
    <w:rsid w:val="00B20920"/>
    <w:rsid w:val="00B23E0F"/>
    <w:rsid w:val="00B273B4"/>
    <w:rsid w:val="00B27826"/>
    <w:rsid w:val="00B27B2E"/>
    <w:rsid w:val="00B31C5C"/>
    <w:rsid w:val="00B4088D"/>
    <w:rsid w:val="00B40C3D"/>
    <w:rsid w:val="00B40C5F"/>
    <w:rsid w:val="00B4513E"/>
    <w:rsid w:val="00B4586D"/>
    <w:rsid w:val="00B467E1"/>
    <w:rsid w:val="00B50EE5"/>
    <w:rsid w:val="00B636AA"/>
    <w:rsid w:val="00B718D2"/>
    <w:rsid w:val="00B76F11"/>
    <w:rsid w:val="00B82CAA"/>
    <w:rsid w:val="00B87EF1"/>
    <w:rsid w:val="00BA14C9"/>
    <w:rsid w:val="00BA220D"/>
    <w:rsid w:val="00BA3569"/>
    <w:rsid w:val="00BC306E"/>
    <w:rsid w:val="00BC3253"/>
    <w:rsid w:val="00BC7399"/>
    <w:rsid w:val="00BC7AE8"/>
    <w:rsid w:val="00BC7B14"/>
    <w:rsid w:val="00BD130B"/>
    <w:rsid w:val="00BD62AC"/>
    <w:rsid w:val="00BF118F"/>
    <w:rsid w:val="00BF443C"/>
    <w:rsid w:val="00C056B4"/>
    <w:rsid w:val="00C147F0"/>
    <w:rsid w:val="00C170A8"/>
    <w:rsid w:val="00C2073C"/>
    <w:rsid w:val="00C217A1"/>
    <w:rsid w:val="00C23B08"/>
    <w:rsid w:val="00C268BC"/>
    <w:rsid w:val="00C316D0"/>
    <w:rsid w:val="00C41C01"/>
    <w:rsid w:val="00C43495"/>
    <w:rsid w:val="00C44162"/>
    <w:rsid w:val="00C4546F"/>
    <w:rsid w:val="00C45979"/>
    <w:rsid w:val="00C548ED"/>
    <w:rsid w:val="00C548F1"/>
    <w:rsid w:val="00C56C55"/>
    <w:rsid w:val="00C62479"/>
    <w:rsid w:val="00C72472"/>
    <w:rsid w:val="00C7588B"/>
    <w:rsid w:val="00C80E1F"/>
    <w:rsid w:val="00C83683"/>
    <w:rsid w:val="00C84260"/>
    <w:rsid w:val="00C86DEC"/>
    <w:rsid w:val="00C924D8"/>
    <w:rsid w:val="00C931B7"/>
    <w:rsid w:val="00C96CFC"/>
    <w:rsid w:val="00CA1370"/>
    <w:rsid w:val="00CB0451"/>
    <w:rsid w:val="00CB06D6"/>
    <w:rsid w:val="00CB682E"/>
    <w:rsid w:val="00CB75B9"/>
    <w:rsid w:val="00CC0576"/>
    <w:rsid w:val="00CC2E0E"/>
    <w:rsid w:val="00CE0DD0"/>
    <w:rsid w:val="00CE2B92"/>
    <w:rsid w:val="00CF0EF2"/>
    <w:rsid w:val="00CF21F1"/>
    <w:rsid w:val="00CF47ED"/>
    <w:rsid w:val="00D04A15"/>
    <w:rsid w:val="00D0580A"/>
    <w:rsid w:val="00D077AD"/>
    <w:rsid w:val="00D138EB"/>
    <w:rsid w:val="00D17684"/>
    <w:rsid w:val="00D45296"/>
    <w:rsid w:val="00D502F4"/>
    <w:rsid w:val="00D558B4"/>
    <w:rsid w:val="00D55CCF"/>
    <w:rsid w:val="00D616C0"/>
    <w:rsid w:val="00D65E5A"/>
    <w:rsid w:val="00D77B08"/>
    <w:rsid w:val="00D81C19"/>
    <w:rsid w:val="00D8270A"/>
    <w:rsid w:val="00D827F5"/>
    <w:rsid w:val="00D83F5A"/>
    <w:rsid w:val="00D955A5"/>
    <w:rsid w:val="00DA1189"/>
    <w:rsid w:val="00DA5387"/>
    <w:rsid w:val="00DA65EA"/>
    <w:rsid w:val="00DA6CA3"/>
    <w:rsid w:val="00DB28C6"/>
    <w:rsid w:val="00DC61CB"/>
    <w:rsid w:val="00DD0ED2"/>
    <w:rsid w:val="00DD60C7"/>
    <w:rsid w:val="00DE221E"/>
    <w:rsid w:val="00DE30C1"/>
    <w:rsid w:val="00DE3DE5"/>
    <w:rsid w:val="00DE786D"/>
    <w:rsid w:val="00DF0A7A"/>
    <w:rsid w:val="00DF3B1E"/>
    <w:rsid w:val="00DF5395"/>
    <w:rsid w:val="00DF75CE"/>
    <w:rsid w:val="00E020A4"/>
    <w:rsid w:val="00E1219B"/>
    <w:rsid w:val="00E1268C"/>
    <w:rsid w:val="00E13BC1"/>
    <w:rsid w:val="00E14464"/>
    <w:rsid w:val="00E174E8"/>
    <w:rsid w:val="00E21028"/>
    <w:rsid w:val="00E2470D"/>
    <w:rsid w:val="00E25CFC"/>
    <w:rsid w:val="00E351D9"/>
    <w:rsid w:val="00E356A3"/>
    <w:rsid w:val="00E36831"/>
    <w:rsid w:val="00E4027F"/>
    <w:rsid w:val="00E40AB6"/>
    <w:rsid w:val="00E52E5C"/>
    <w:rsid w:val="00E53352"/>
    <w:rsid w:val="00E53E33"/>
    <w:rsid w:val="00E5422A"/>
    <w:rsid w:val="00E54D09"/>
    <w:rsid w:val="00E55FDE"/>
    <w:rsid w:val="00E60E24"/>
    <w:rsid w:val="00E6441A"/>
    <w:rsid w:val="00E72891"/>
    <w:rsid w:val="00E7461D"/>
    <w:rsid w:val="00E76ED0"/>
    <w:rsid w:val="00E82C6E"/>
    <w:rsid w:val="00E8353D"/>
    <w:rsid w:val="00E85255"/>
    <w:rsid w:val="00E90360"/>
    <w:rsid w:val="00EA21DF"/>
    <w:rsid w:val="00EA79C3"/>
    <w:rsid w:val="00EA7BC0"/>
    <w:rsid w:val="00EB140C"/>
    <w:rsid w:val="00EC4AF8"/>
    <w:rsid w:val="00ED0785"/>
    <w:rsid w:val="00ED2DCA"/>
    <w:rsid w:val="00ED35D3"/>
    <w:rsid w:val="00ED36B8"/>
    <w:rsid w:val="00EE1684"/>
    <w:rsid w:val="00EE6340"/>
    <w:rsid w:val="00EE766C"/>
    <w:rsid w:val="00EE7B76"/>
    <w:rsid w:val="00EF06BF"/>
    <w:rsid w:val="00EF3560"/>
    <w:rsid w:val="00EF527A"/>
    <w:rsid w:val="00EF796E"/>
    <w:rsid w:val="00F01D14"/>
    <w:rsid w:val="00F03513"/>
    <w:rsid w:val="00F0745B"/>
    <w:rsid w:val="00F11A99"/>
    <w:rsid w:val="00F14CB1"/>
    <w:rsid w:val="00F213E2"/>
    <w:rsid w:val="00F3054C"/>
    <w:rsid w:val="00F32D70"/>
    <w:rsid w:val="00F42B8D"/>
    <w:rsid w:val="00F45C80"/>
    <w:rsid w:val="00F50056"/>
    <w:rsid w:val="00F54938"/>
    <w:rsid w:val="00F63766"/>
    <w:rsid w:val="00F65930"/>
    <w:rsid w:val="00F673DC"/>
    <w:rsid w:val="00F675E8"/>
    <w:rsid w:val="00F73675"/>
    <w:rsid w:val="00F74C8D"/>
    <w:rsid w:val="00F803BD"/>
    <w:rsid w:val="00F822EB"/>
    <w:rsid w:val="00F87E1B"/>
    <w:rsid w:val="00F96C3B"/>
    <w:rsid w:val="00F974AB"/>
    <w:rsid w:val="00FA4882"/>
    <w:rsid w:val="00FC0BA4"/>
    <w:rsid w:val="00FC3BF2"/>
    <w:rsid w:val="00FC4272"/>
    <w:rsid w:val="00FD1305"/>
    <w:rsid w:val="00FD2410"/>
    <w:rsid w:val="00FD51ED"/>
    <w:rsid w:val="00FE5368"/>
    <w:rsid w:val="00FE7946"/>
    <w:rsid w:val="00FE7D25"/>
    <w:rsid w:val="00FF2310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0ABA1"/>
  <w15:docId w15:val="{EC3FF47E-48BF-4DD5-B71E-DE6695BF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D70"/>
  </w:style>
  <w:style w:type="paragraph" w:styleId="Heading1">
    <w:name w:val="heading 1"/>
    <w:basedOn w:val="Normal"/>
    <w:next w:val="Normal"/>
    <w:link w:val="Heading1Char"/>
    <w:uiPriority w:val="9"/>
    <w:qFormat/>
    <w:rsid w:val="006F71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EB3"/>
    <w:pPr>
      <w:keepNext/>
      <w:keepLines/>
      <w:numPr>
        <w:numId w:val="1"/>
      </w:numPr>
      <w:spacing w:before="200"/>
      <w:outlineLvl w:val="1"/>
    </w:pPr>
    <w:rPr>
      <w:rFonts w:ascii="Oswald" w:eastAsiaTheme="majorEastAsia" w:hAnsi="Oswald" w:cstheme="majorBidi"/>
      <w:b/>
      <w:bCs/>
      <w:color w:val="17365D" w:themeColor="text2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9B0"/>
    <w:pPr>
      <w:keepNext/>
      <w:keepLines/>
      <w:numPr>
        <w:ilvl w:val="1"/>
        <w:numId w:val="3"/>
      </w:numPr>
      <w:spacing w:before="200"/>
      <w:outlineLvl w:val="2"/>
    </w:pPr>
    <w:rPr>
      <w:rFonts w:ascii="Nunito Sans" w:eastAsiaTheme="majorEastAsia" w:hAnsi="Nunito Sans" w:cstheme="majorBidi"/>
      <w:b/>
      <w:bCs/>
      <w:color w:val="18193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7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9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9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ponseTable">
    <w:name w:val="Response Table"/>
    <w:basedOn w:val="Normal"/>
    <w:rsid w:val="00EB140C"/>
    <w:pPr>
      <w:spacing w:before="60" w:after="60"/>
    </w:pPr>
    <w:rPr>
      <w:color w:val="0000FF"/>
    </w:rPr>
  </w:style>
  <w:style w:type="paragraph" w:styleId="ListParagraph">
    <w:name w:val="List Paragraph"/>
    <w:aliases w:val="F5 List Paragraph,List Paragraph1,Numbered Indented Text,Colorful List - Accent 11,Numbered Para 1,Dot pt,No Spacing1,List Paragraph Char Char Char,Indicator Text,Bullet Points,MAIN CONTENT,Bullet 1,List Paragraph12,Normal numbered,L"/>
    <w:basedOn w:val="Normal"/>
    <w:link w:val="ListParagraphChar"/>
    <w:uiPriority w:val="1"/>
    <w:qFormat/>
    <w:rsid w:val="00EB140C"/>
    <w:pPr>
      <w:spacing w:after="200" w:line="276" w:lineRule="auto"/>
      <w:ind w:left="720"/>
      <w:contextualSpacing/>
    </w:pPr>
    <w:rPr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4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40C"/>
    <w:rPr>
      <w:rFonts w:ascii="Tahoma" w:eastAsia="Times New Roman" w:hAnsi="Tahoma" w:cs="Tahoma"/>
      <w:sz w:val="16"/>
      <w:szCs w:val="16"/>
      <w:lang w:eastAsia="en-GB"/>
    </w:rPr>
  </w:style>
  <w:style w:type="paragraph" w:styleId="BodyText3">
    <w:name w:val="Body Text 3"/>
    <w:basedOn w:val="Normal"/>
    <w:link w:val="BodyText3Char"/>
    <w:rsid w:val="00EB140C"/>
    <w:pPr>
      <w:tabs>
        <w:tab w:val="left" w:pos="3402"/>
        <w:tab w:val="left" w:pos="6663"/>
      </w:tabs>
      <w:spacing w:before="120" w:after="120"/>
    </w:pPr>
    <w:rPr>
      <w:color w:val="000000"/>
    </w:rPr>
  </w:style>
  <w:style w:type="character" w:customStyle="1" w:styleId="BodyText3Char">
    <w:name w:val="Body Text 3 Char"/>
    <w:basedOn w:val="DefaultParagraphFont"/>
    <w:link w:val="BodyText3"/>
    <w:rsid w:val="00EB140C"/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NoSpacing">
    <w:name w:val="No Spacing"/>
    <w:link w:val="NoSpacingChar"/>
    <w:uiPriority w:val="1"/>
    <w:qFormat/>
    <w:rsid w:val="0054201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2015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420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01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20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015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C7EB3"/>
    <w:rPr>
      <w:rFonts w:ascii="Oswald" w:eastAsiaTheme="majorEastAsia" w:hAnsi="Oswald" w:cstheme="majorBidi"/>
      <w:b/>
      <w:bCs/>
      <w:color w:val="17365D" w:themeColor="text2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71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19B0"/>
    <w:rPr>
      <w:rFonts w:ascii="Nunito Sans" w:eastAsiaTheme="majorEastAsia" w:hAnsi="Nunito Sans" w:cstheme="majorBidi"/>
      <w:b/>
      <w:bCs/>
      <w:color w:val="181932"/>
      <w:sz w:val="24"/>
    </w:rPr>
  </w:style>
  <w:style w:type="character" w:styleId="PlaceholderText">
    <w:name w:val="Placeholder Text"/>
    <w:basedOn w:val="DefaultParagraphFont"/>
    <w:uiPriority w:val="99"/>
    <w:semiHidden/>
    <w:rsid w:val="00832E3A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6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7F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2502AC"/>
    <w:pPr>
      <w:numPr>
        <w:numId w:val="2"/>
      </w:numPr>
      <w:spacing w:after="120"/>
    </w:pPr>
    <w:rPr>
      <w:lang w:eastAsia="en-US"/>
    </w:rPr>
  </w:style>
  <w:style w:type="character" w:styleId="Hyperlink">
    <w:name w:val="Hyperlink"/>
    <w:basedOn w:val="DefaultParagraphFont"/>
    <w:uiPriority w:val="99"/>
    <w:rsid w:val="0018051B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90A75"/>
    <w:pPr>
      <w:spacing w:line="276" w:lineRule="auto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E0DD0"/>
    <w:pPr>
      <w:tabs>
        <w:tab w:val="left" w:pos="709"/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E0DD0"/>
    <w:pPr>
      <w:tabs>
        <w:tab w:val="left" w:pos="1843"/>
        <w:tab w:val="right" w:leader="dot" w:pos="9016"/>
      </w:tabs>
      <w:spacing w:after="100" w:line="276" w:lineRule="auto"/>
      <w:ind w:left="1440"/>
    </w:pPr>
    <w:rPr>
      <w:rFonts w:asciiTheme="minorHAnsi" w:eastAsiaTheme="minorEastAsia" w:hAnsiTheme="minorHAnsi" w:cstheme="minorBidi"/>
      <w:szCs w:val="22"/>
      <w:lang w:val="en-US" w:eastAsia="en-US"/>
    </w:rPr>
  </w:style>
  <w:style w:type="table" w:styleId="TableGrid">
    <w:name w:val="Table Grid"/>
    <w:basedOn w:val="TableNormal"/>
    <w:uiPriority w:val="59"/>
    <w:rsid w:val="000F1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0F1D9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C1D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1DD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35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353D"/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52"/>
      <w:szCs w:val="52"/>
    </w:rPr>
  </w:style>
  <w:style w:type="paragraph" w:customStyle="1" w:styleId="Default">
    <w:name w:val="Default"/>
    <w:rsid w:val="007E1CF0"/>
    <w:pPr>
      <w:autoSpaceDE w:val="0"/>
      <w:autoSpaceDN w:val="0"/>
      <w:adjustRightInd w:val="0"/>
    </w:pPr>
    <w:rPr>
      <w:rFonts w:ascii="Syntax" w:eastAsia="MS ??" w:hAnsi="Syntax" w:cs="Syntax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06D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67A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</w:rPr>
  </w:style>
  <w:style w:type="paragraph" w:customStyle="1" w:styleId="Text1">
    <w:name w:val="Text 1"/>
    <w:link w:val="Text1Char"/>
    <w:qFormat/>
    <w:rsid w:val="002267A4"/>
    <w:pPr>
      <w:spacing w:before="120" w:after="120"/>
      <w:ind w:left="567"/>
      <w:jc w:val="both"/>
    </w:pPr>
    <w:rPr>
      <w:rFonts w:ascii="Arial" w:eastAsia="Times New Roman" w:hAnsi="Arial"/>
      <w:sz w:val="22"/>
      <w:szCs w:val="22"/>
    </w:rPr>
  </w:style>
  <w:style w:type="character" w:customStyle="1" w:styleId="Text1Char">
    <w:name w:val="Text 1 Char"/>
    <w:link w:val="Text1"/>
    <w:rsid w:val="002267A4"/>
    <w:rPr>
      <w:rFonts w:ascii="Arial" w:eastAsia="Times New Roman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26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7A4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7A4"/>
    <w:rPr>
      <w:rFonts w:asciiTheme="minorHAnsi" w:eastAsiaTheme="minorHAnsi" w:hAnsiTheme="minorHAnsi" w:cstheme="minorBidi"/>
      <w:lang w:eastAsia="en-US"/>
    </w:rPr>
  </w:style>
  <w:style w:type="character" w:customStyle="1" w:styleId="ListParagraphChar">
    <w:name w:val="List Paragraph Char"/>
    <w:aliases w:val="F5 List Paragraph Char,List Paragraph1 Char,Numbered Indented Text Char,Colorful List - Accent 11 Char,Numbered Para 1 Char,Dot pt Char,No Spacing1 Char,List Paragraph Char Char Char Char,Indicator Text Char,Bullet Points Char,L Char"/>
    <w:link w:val="ListParagraph"/>
    <w:uiPriority w:val="34"/>
    <w:qFormat/>
    <w:rsid w:val="002267A4"/>
    <w:rPr>
      <w:rFonts w:eastAsia="Times New Roman"/>
      <w:sz w:val="22"/>
      <w:szCs w:val="22"/>
    </w:rPr>
  </w:style>
  <w:style w:type="paragraph" w:customStyle="1" w:styleId="RespAns">
    <w:name w:val="Resp Ans"/>
    <w:basedOn w:val="Normal"/>
    <w:link w:val="RespAnsChar"/>
    <w:rsid w:val="002267A4"/>
    <w:pPr>
      <w:autoSpaceDE w:val="0"/>
      <w:autoSpaceDN w:val="0"/>
      <w:adjustRightInd w:val="0"/>
      <w:spacing w:after="60"/>
    </w:pPr>
    <w:rPr>
      <w:rFonts w:ascii="Arial" w:hAnsi="Arial" w:cs="Arial"/>
      <w:sz w:val="24"/>
      <w:szCs w:val="22"/>
      <w:lang w:eastAsia="en-US"/>
    </w:rPr>
  </w:style>
  <w:style w:type="character" w:customStyle="1" w:styleId="RespAnsChar">
    <w:name w:val="Resp Ans Char"/>
    <w:link w:val="RespAns"/>
    <w:rsid w:val="002267A4"/>
    <w:rPr>
      <w:rFonts w:ascii="Arial" w:eastAsia="Times New Roman" w:hAnsi="Arial" w:cs="Arial"/>
      <w:sz w:val="24"/>
      <w:szCs w:val="22"/>
      <w:lang w:eastAsia="en-US"/>
    </w:rPr>
  </w:style>
  <w:style w:type="table" w:customStyle="1" w:styleId="ListTable31">
    <w:name w:val="List Table 31"/>
    <w:basedOn w:val="TableNormal"/>
    <w:uiPriority w:val="48"/>
    <w:rsid w:val="00E54D0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5654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1631E9"/>
    <w:rPr>
      <w:rFonts w:eastAsia="Times New Roman"/>
      <w:sz w:val="22"/>
      <w:szCs w:val="24"/>
    </w:rPr>
  </w:style>
  <w:style w:type="paragraph" w:customStyle="1" w:styleId="PolicyText">
    <w:name w:val="Policy Text"/>
    <w:basedOn w:val="Normal"/>
    <w:qFormat/>
    <w:rsid w:val="00A814B5"/>
    <w:pPr>
      <w:spacing w:before="100" w:beforeAutospacing="1" w:after="100" w:afterAutospacing="1" w:line="276" w:lineRule="auto"/>
    </w:pPr>
    <w:rPr>
      <w:rFonts w:ascii="Nunito Sans" w:hAnsi="Nunito Sans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63A4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A99"/>
    <w:pPr>
      <w:spacing w:after="0"/>
    </w:pPr>
    <w:rPr>
      <w:rFonts w:ascii="Calibri" w:eastAsia="Times New Roman" w:hAnsi="Calibri" w:cs="Times New Roman"/>
      <w:b/>
      <w:bCs/>
      <w:lang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A99"/>
    <w:rPr>
      <w:rFonts w:asciiTheme="minorHAnsi" w:eastAsia="Times New Roman" w:hAnsiTheme="minorHAnsi" w:cstheme="minorBidi"/>
      <w:b/>
      <w:bCs/>
      <w:lang w:eastAsia="en-US"/>
    </w:rPr>
  </w:style>
  <w:style w:type="character" w:styleId="Strong">
    <w:name w:val="Strong"/>
    <w:basedOn w:val="DefaultParagraphFont"/>
    <w:uiPriority w:val="22"/>
    <w:qFormat/>
    <w:rsid w:val="00C548E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98"/>
    <w:rPr>
      <w:rFonts w:asciiTheme="majorHAnsi" w:eastAsiaTheme="majorEastAsia" w:hAnsiTheme="majorHAnsi" w:cstheme="majorBidi"/>
      <w:color w:val="365F91" w:themeColor="accent1" w:themeShade="BF"/>
      <w:sz w:val="2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98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paragraph" w:customStyle="1" w:styleId="HeadingSub">
    <w:name w:val="Heading Sub"/>
    <w:basedOn w:val="Normal"/>
    <w:link w:val="HeadingSubChar"/>
    <w:qFormat/>
    <w:rsid w:val="00650692"/>
    <w:pPr>
      <w:pBdr>
        <w:bottom w:val="single" w:sz="8" w:space="4" w:color="AE2674"/>
      </w:pBdr>
    </w:pPr>
    <w:rPr>
      <w:rFonts w:ascii="Oswald" w:hAnsi="Oswald"/>
      <w:color w:val="AE2674"/>
      <w:sz w:val="32"/>
    </w:rPr>
  </w:style>
  <w:style w:type="character" w:customStyle="1" w:styleId="HeadingSubChar">
    <w:name w:val="Heading Sub Char"/>
    <w:basedOn w:val="TitleChar"/>
    <w:link w:val="HeadingSub"/>
    <w:rsid w:val="009E4EB3"/>
    <w:rPr>
      <w:rFonts w:ascii="Oswald" w:eastAsiaTheme="majorEastAsia" w:hAnsi="Oswald" w:cstheme="majorBidi"/>
      <w:color w:val="AE2674"/>
      <w:spacing w:val="5"/>
      <w:kern w:val="28"/>
      <w:sz w:val="32"/>
      <w:szCs w:val="52"/>
    </w:rPr>
  </w:style>
  <w:style w:type="paragraph" w:customStyle="1" w:styleId="Text2">
    <w:name w:val="Text_2"/>
    <w:basedOn w:val="Normal"/>
    <w:link w:val="Text2Char"/>
    <w:qFormat/>
    <w:rsid w:val="00883363"/>
    <w:rPr>
      <w:rFonts w:ascii="Nunito Sans" w:hAnsi="Nunito Sans"/>
      <w:sz w:val="22"/>
    </w:rPr>
  </w:style>
  <w:style w:type="character" w:customStyle="1" w:styleId="Text2Char">
    <w:name w:val="Text_2 Char"/>
    <w:basedOn w:val="DefaultParagraphFont"/>
    <w:link w:val="Text2"/>
    <w:rsid w:val="00883363"/>
    <w:rPr>
      <w:rFonts w:ascii="Nunito Sans" w:hAnsi="Nunito Sans"/>
      <w:sz w:val="22"/>
    </w:rPr>
  </w:style>
  <w:style w:type="paragraph" w:customStyle="1" w:styleId="BigHeading">
    <w:name w:val="Big Heading"/>
    <w:basedOn w:val="Title"/>
    <w:link w:val="BigHeadingChar"/>
    <w:qFormat/>
    <w:rsid w:val="00883363"/>
    <w:pPr>
      <w:pBdr>
        <w:bottom w:val="none" w:sz="0" w:space="0" w:color="auto"/>
      </w:pBdr>
      <w:spacing w:after="120"/>
    </w:pPr>
    <w:rPr>
      <w:rFonts w:ascii="Oswald" w:eastAsia="Times New Roman" w:hAnsi="Oswald" w:cs="Times New Roman"/>
      <w:b/>
      <w:bCs/>
      <w:color w:val="AE2674"/>
      <w:sz w:val="40"/>
      <w:szCs w:val="40"/>
    </w:rPr>
  </w:style>
  <w:style w:type="character" w:customStyle="1" w:styleId="BigHeadingChar">
    <w:name w:val="Big Heading Char"/>
    <w:basedOn w:val="TitleChar"/>
    <w:link w:val="BigHeading"/>
    <w:rsid w:val="00883363"/>
    <w:rPr>
      <w:rFonts w:ascii="Oswald" w:eastAsia="Times New Roman" w:hAnsi="Oswald" w:cstheme="majorBidi"/>
      <w:b/>
      <w:bCs/>
      <w:color w:val="AE2674"/>
      <w:spacing w:val="5"/>
      <w:kern w:val="28"/>
      <w:sz w:val="40"/>
      <w:szCs w:val="40"/>
    </w:rPr>
  </w:style>
  <w:style w:type="paragraph" w:customStyle="1" w:styleId="SubHeading">
    <w:name w:val="SubHeading"/>
    <w:basedOn w:val="Normal"/>
    <w:link w:val="SubHeadingChar"/>
    <w:qFormat/>
    <w:rsid w:val="008F07B5"/>
    <w:pPr>
      <w:pBdr>
        <w:bottom w:val="single" w:sz="8" w:space="4" w:color="AE2674"/>
      </w:pBdr>
    </w:pPr>
    <w:rPr>
      <w:rFonts w:ascii="Oswald" w:hAnsi="Oswald"/>
      <w:color w:val="AE2674"/>
      <w:sz w:val="32"/>
    </w:rPr>
  </w:style>
  <w:style w:type="character" w:customStyle="1" w:styleId="SubHeadingChar">
    <w:name w:val="SubHeading Char"/>
    <w:basedOn w:val="DefaultParagraphFont"/>
    <w:link w:val="SubHeading"/>
    <w:rsid w:val="008F07B5"/>
    <w:rPr>
      <w:rFonts w:ascii="Oswald" w:hAnsi="Oswald"/>
      <w:color w:val="AE2674"/>
      <w:sz w:val="32"/>
    </w:rPr>
  </w:style>
  <w:style w:type="character" w:customStyle="1" w:styleId="MainBody">
    <w:name w:val="MainBody"/>
    <w:basedOn w:val="DefaultParagraphFont"/>
    <w:uiPriority w:val="1"/>
    <w:qFormat/>
    <w:rsid w:val="008F07B5"/>
    <w:rPr>
      <w:rFonts w:ascii="Nunito Sans" w:hAnsi="Nunito Sans"/>
      <w:sz w:val="22"/>
    </w:rPr>
  </w:style>
  <w:style w:type="table" w:styleId="PlainTable1">
    <w:name w:val="Plain Table 1"/>
    <w:basedOn w:val="TableNormal"/>
    <w:uiPriority w:val="41"/>
    <w:rsid w:val="00F213E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llen\AppData\Local\Microsoft\Windows\INetCache\Content.Outlook\68L8TJ7C\Report%20Template%20NEW%200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2012-07-23T00:00:00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C3B7654EB0A43B91DAB432AB6D469" ma:contentTypeVersion="0" ma:contentTypeDescription="Create a new document." ma:contentTypeScope="" ma:versionID="ce27e4609c4bf6bef3843884b0b4693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E5E144-E77D-47FE-ADCD-0A0C9643E9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D036E0-38DF-4423-BDB6-38B461BA96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CE74E0-9538-4CDE-8DD1-1F47738FA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F6BF1FC-0EDF-43A7-98B7-ECD045335A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Template NEW 0.1</Template>
  <TotalTime>2759</TotalTime>
  <Pages>5</Pages>
  <Words>466</Words>
  <Characters>3105</Characters>
  <Application>Microsoft Office Word</Application>
  <DocSecurity>0</DocSecurity>
  <Lines>135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South East Health Ltd.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>Version 26.5.1</dc:subject>
  <dc:creator>Richard Allen</dc:creator>
  <cp:keywords/>
  <dc:description/>
  <cp:lastModifiedBy>Jason Ling</cp:lastModifiedBy>
  <cp:revision>208</cp:revision>
  <cp:lastPrinted>2026-03-13T13:29:00Z</cp:lastPrinted>
  <dcterms:created xsi:type="dcterms:W3CDTF">2026-03-13T15:05:00Z</dcterms:created>
  <dcterms:modified xsi:type="dcterms:W3CDTF">2026-06-30T15:45:00Z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0x010100B94C3B7654EB0A43B91DAB432AB6D469</vt:lpwstr>
  </property>
</Properties>
</file>