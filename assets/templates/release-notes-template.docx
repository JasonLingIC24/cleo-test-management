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Nunito Sans" w:hAnsi="Nunito Sans" w:cs="Courier New"/>
        </w:rPr>
        <w:id w:val="3514251"/>
        <w:docPartObj>
          <w:docPartGallery w:val="Cover Pages"/>
          <w:docPartUnique/>
        </w:docPartObj>
      </w:sdtPr>
      <w:sdtEndPr>
        <w:rPr>
          <w:color w:val="0000FF"/>
          <w:szCs w:val="22"/>
        </w:rPr>
      </w:sdtEndPr>
      <w:sdtContent>
        <w:p w14:paraId="034E8716" w14:textId="63B55091" w:rsidR="00542015" w:rsidRPr="002C2AAC" w:rsidRDefault="004D2B95" w:rsidP="004838BA">
          <w:pPr>
            <w:tabs>
              <w:tab w:val="left" w:pos="7050"/>
              <w:tab w:val="left" w:pos="7605"/>
            </w:tabs>
            <w:rPr>
              <w:rFonts w:ascii="Nunito Sans" w:hAnsi="Nunito Sans" w:cs="Courier New"/>
            </w:rPr>
          </w:pPr>
          <w:r w:rsidRPr="002C2AAC">
            <w:rPr>
              <w:rFonts w:ascii="Nunito Sans" w:hAnsi="Nunito Sans" w:cs="Courier New"/>
              <w:noProof/>
            </w:rPr>
            <w:drawing>
              <wp:anchor distT="0" distB="0" distL="0" distR="0" simplePos="0" relativeHeight="251659264" behindDoc="1" locked="0" layoutInCell="1" allowOverlap="1" wp14:anchorId="6A55F219" wp14:editId="12C2E6A4">
                <wp:simplePos x="0" y="0"/>
                <wp:positionH relativeFrom="margin">
                  <wp:posOffset>3834765</wp:posOffset>
                </wp:positionH>
                <wp:positionV relativeFrom="page">
                  <wp:posOffset>525780</wp:posOffset>
                </wp:positionV>
                <wp:extent cx="2194430" cy="830580"/>
                <wp:effectExtent l="0" t="0" r="0" b="762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4430" cy="830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2C2AAC">
            <w:rPr>
              <w:rFonts w:ascii="Nunito Sans" w:hAnsi="Nunito Sans" w:cs="Courier New"/>
              <w:noProof/>
            </w:rPr>
            <w:drawing>
              <wp:anchor distT="0" distB="0" distL="0" distR="0" simplePos="0" relativeHeight="251661312" behindDoc="1" locked="0" layoutInCell="1" allowOverlap="1" wp14:anchorId="248D3318" wp14:editId="02718F80">
                <wp:simplePos x="0" y="0"/>
                <wp:positionH relativeFrom="page">
                  <wp:posOffset>10088880</wp:posOffset>
                </wp:positionH>
                <wp:positionV relativeFrom="page">
                  <wp:posOffset>662940</wp:posOffset>
                </wp:positionV>
                <wp:extent cx="1673859" cy="634364"/>
                <wp:effectExtent l="0" t="0" r="0" b="0"/>
                <wp:wrapNone/>
                <wp:docPr id="733336515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3859" cy="634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7F2AD89C" w14:textId="77777777" w:rsidR="002F6C9F" w:rsidRPr="002C2AAC" w:rsidRDefault="002F6C9F" w:rsidP="001A7905">
          <w:pPr>
            <w:rPr>
              <w:rFonts w:ascii="Nunito Sans" w:hAnsi="Nunito Sans" w:cs="Courier New"/>
              <w:color w:val="0000FF"/>
              <w:szCs w:val="22"/>
            </w:rPr>
          </w:pPr>
        </w:p>
        <w:p w14:paraId="1E4092B6" w14:textId="77777777" w:rsidR="006D2E98" w:rsidRPr="002C2AAC" w:rsidRDefault="006D2E98">
          <w:pPr>
            <w:rPr>
              <w:rFonts w:ascii="Nunito Sans" w:hAnsi="Nunito Sans" w:cs="Courier New"/>
              <w:color w:val="0000FF"/>
              <w:szCs w:val="22"/>
            </w:rPr>
          </w:pPr>
        </w:p>
        <w:p w14:paraId="74D4F981" w14:textId="58AF7D3D" w:rsidR="006D2E98" w:rsidRPr="00334C49" w:rsidRDefault="00334C49" w:rsidP="00334C49">
          <w:pPr>
            <w:pStyle w:val="SubHeading"/>
            <w:rPr>
              <w:sz w:val="40"/>
              <w:szCs w:val="48"/>
            </w:rPr>
          </w:pPr>
          <w:r w:rsidRPr="00334C49">
            <w:rPr>
              <w:sz w:val="40"/>
              <w:szCs w:val="24"/>
            </w:rPr>
            <w:t>[[TITLE]]</w:t>
          </w:r>
          <w:r w:rsidR="00995D28">
            <w:rPr>
              <w:sz w:val="40"/>
              <w:szCs w:val="24"/>
            </w:rPr>
            <w:t xml:space="preserve"> v[[VERSION]]</w:t>
          </w:r>
        </w:p>
        <w:p w14:paraId="3EE379C7" w14:textId="77777777" w:rsidR="0098759A" w:rsidRPr="002C2AAC" w:rsidRDefault="0098759A">
          <w:pPr>
            <w:rPr>
              <w:rFonts w:ascii="Nunito Sans" w:hAnsi="Nunito Sans" w:cs="Courier New"/>
              <w:color w:val="0000FF"/>
              <w:szCs w:val="22"/>
            </w:rPr>
          </w:pPr>
        </w:p>
        <w:tbl>
          <w:tblPr>
            <w:tblpPr w:leftFromText="180" w:rightFromText="180" w:vertAnchor="text" w:horzAnchor="margin" w:tblpY="374"/>
            <w:tblW w:w="9051" w:type="dxa"/>
            <w:tblBorders>
              <w:top w:val="single" w:sz="4" w:space="0" w:color="B9B9B9"/>
              <w:bottom w:val="single" w:sz="4" w:space="0" w:color="B9B9B9"/>
              <w:insideH w:val="single" w:sz="4" w:space="0" w:color="B9B9B9"/>
            </w:tblBorders>
            <w:shd w:val="clear" w:color="auto" w:fill="F2F2F2" w:themeFill="background1" w:themeFillShade="F2"/>
            <w:tblLayout w:type="fixed"/>
            <w:tblLook w:val="0000" w:firstRow="0" w:lastRow="0" w:firstColumn="0" w:lastColumn="0" w:noHBand="0" w:noVBand="0"/>
          </w:tblPr>
          <w:tblGrid>
            <w:gridCol w:w="2385"/>
            <w:gridCol w:w="2641"/>
            <w:gridCol w:w="2323"/>
            <w:gridCol w:w="1702"/>
          </w:tblGrid>
          <w:tr w:rsidR="00C53299" w:rsidRPr="00F459CE" w14:paraId="2B42D35B" w14:textId="77777777" w:rsidTr="005D6888">
            <w:trPr>
              <w:trHeight w:val="601"/>
            </w:trPr>
            <w:tc>
              <w:tcPr>
                <w:tcW w:w="9051" w:type="dxa"/>
                <w:gridSpan w:val="4"/>
                <w:shd w:val="clear" w:color="auto" w:fill="F2F2F2" w:themeFill="background1" w:themeFillShade="F2"/>
                <w:vAlign w:val="center"/>
              </w:tcPr>
              <w:p w14:paraId="29C5FB34" w14:textId="0AAABD11" w:rsidR="00C53299" w:rsidRPr="009763EB" w:rsidRDefault="00C53299" w:rsidP="00C53299">
                <w:pPr>
                  <w:keepLines/>
                  <w:tabs>
                    <w:tab w:val="right" w:pos="14580"/>
                  </w:tabs>
                  <w:spacing w:before="60" w:after="60" w:line="264" w:lineRule="auto"/>
                  <w:ind w:right="-108"/>
                  <w:rPr>
                    <w:rStyle w:val="MainBody"/>
                    <w:sz w:val="20"/>
                    <w:szCs w:val="18"/>
                  </w:rPr>
                </w:pPr>
                <w:r w:rsidRPr="00F459CE">
                  <w:rPr>
                    <w:rStyle w:val="MainBody"/>
                    <w:b/>
                    <w:bCs/>
                  </w:rPr>
                  <w:t xml:space="preserve">Document </w:t>
                </w:r>
                <w:r w:rsidR="00334C49" w:rsidRPr="00F459CE">
                  <w:rPr>
                    <w:rStyle w:val="MainBody"/>
                    <w:b/>
                    <w:bCs/>
                  </w:rPr>
                  <w:t>F</w:t>
                </w:r>
                <w:r w:rsidRPr="00F459CE">
                  <w:rPr>
                    <w:rStyle w:val="MainBody"/>
                    <w:b/>
                    <w:bCs/>
                  </w:rPr>
                  <w:t>ilename</w:t>
                </w:r>
                <w:r w:rsidR="00382C27">
                  <w:rPr>
                    <w:rStyle w:val="MainBody"/>
                    <w:b/>
                    <w:bCs/>
                  </w:rPr>
                  <w:t xml:space="preserve"> </w:t>
                </w:r>
                <w:r w:rsidR="009763EB">
                  <w:rPr>
                    <w:rStyle w:val="MainBody"/>
                    <w:sz w:val="20"/>
                    <w:szCs w:val="18"/>
                  </w:rPr>
                  <w:t>[[</w:t>
                </w:r>
                <w:r w:rsidR="009763EB" w:rsidRPr="009763EB">
                  <w:rPr>
                    <w:rFonts w:ascii="Nunito Sans" w:hAnsi="Nunito Sans"/>
                    <w:szCs w:val="18"/>
                  </w:rPr>
                  <w:t>FILENAME</w:t>
                </w:r>
                <w:r w:rsidR="009763EB">
                  <w:rPr>
                    <w:rFonts w:ascii="Nunito Sans" w:hAnsi="Nunito Sans"/>
                    <w:szCs w:val="18"/>
                  </w:rPr>
                  <w:t>]]</w:t>
                </w:r>
              </w:p>
            </w:tc>
          </w:tr>
          <w:tr w:rsidR="00C53299" w:rsidRPr="00F459CE" w14:paraId="77D1FE97" w14:textId="77777777" w:rsidTr="005D6888">
            <w:trPr>
              <w:trHeight w:val="299"/>
            </w:trPr>
            <w:tc>
              <w:tcPr>
                <w:tcW w:w="5026" w:type="dxa"/>
                <w:gridSpan w:val="2"/>
                <w:tcBorders>
                  <w:right w:val="single" w:sz="4" w:space="0" w:color="B9B9B9"/>
                </w:tcBorders>
                <w:shd w:val="clear" w:color="auto" w:fill="F2F2F2" w:themeFill="background1" w:themeFillShade="F2"/>
                <w:vAlign w:val="center"/>
              </w:tcPr>
              <w:p w14:paraId="1BC2C83F" w14:textId="1BA4AC3C" w:rsidR="00C53299" w:rsidRPr="00F459CE" w:rsidRDefault="00C53299" w:rsidP="00C53299">
                <w:pPr>
                  <w:keepLines/>
                  <w:spacing w:before="60" w:after="60" w:line="264" w:lineRule="auto"/>
                  <w:rPr>
                    <w:rStyle w:val="MainBody"/>
                    <w:b/>
                    <w:bCs/>
                  </w:rPr>
                </w:pPr>
                <w:r w:rsidRPr="00F459CE">
                  <w:rPr>
                    <w:rStyle w:val="MainBody"/>
                    <w:b/>
                    <w:bCs/>
                  </w:rPr>
                  <w:t>Directorate / Programme</w:t>
                </w:r>
              </w:p>
            </w:tc>
            <w:tc>
              <w:tcPr>
                <w:tcW w:w="2323" w:type="dxa"/>
                <w:tcBorders>
                  <w:left w:val="single" w:sz="4" w:space="0" w:color="B9B9B9"/>
                </w:tcBorders>
                <w:shd w:val="clear" w:color="auto" w:fill="F2F2F2" w:themeFill="background1" w:themeFillShade="F2"/>
                <w:vAlign w:val="center"/>
              </w:tcPr>
              <w:p w14:paraId="1A88E53E" w14:textId="068311DA" w:rsidR="00C53299" w:rsidRPr="00F459CE" w:rsidRDefault="005D6888" w:rsidP="005D6888">
                <w:pPr>
                  <w:rPr>
                    <w:rStyle w:val="MainBody"/>
                  </w:rPr>
                </w:pPr>
                <w:r w:rsidRPr="005D6888">
                  <w:rPr>
                    <w:rStyle w:val="MainBody"/>
                    <w:sz w:val="20"/>
                    <w:szCs w:val="18"/>
                  </w:rPr>
                  <w:t>[[PRODUCT]]</w:t>
                </w:r>
              </w:p>
            </w:tc>
            <w:tc>
              <w:tcPr>
                <w:tcW w:w="1701" w:type="dxa"/>
                <w:shd w:val="clear" w:color="auto" w:fill="F2F2F2" w:themeFill="background1" w:themeFillShade="F2"/>
                <w:vAlign w:val="center"/>
              </w:tcPr>
              <w:p w14:paraId="10CF3286" w14:textId="77777777" w:rsidR="00C53299" w:rsidRPr="00F459CE" w:rsidRDefault="00C53299" w:rsidP="00C53299">
                <w:pPr>
                  <w:keepLines/>
                  <w:spacing w:before="60" w:after="60" w:line="264" w:lineRule="auto"/>
                  <w:rPr>
                    <w:rStyle w:val="MainBody"/>
                  </w:rPr>
                </w:pPr>
              </w:p>
            </w:tc>
          </w:tr>
          <w:tr w:rsidR="00C53299" w:rsidRPr="00F459CE" w14:paraId="4CEA380A" w14:textId="77777777" w:rsidTr="005D6888">
            <w:trPr>
              <w:trHeight w:val="299"/>
            </w:trPr>
            <w:tc>
              <w:tcPr>
                <w:tcW w:w="5026" w:type="dxa"/>
                <w:gridSpan w:val="2"/>
                <w:tcBorders>
                  <w:right w:val="single" w:sz="4" w:space="0" w:color="B9B9B9"/>
                </w:tcBorders>
                <w:shd w:val="clear" w:color="auto" w:fill="F2F2F2" w:themeFill="background1" w:themeFillShade="F2"/>
                <w:vAlign w:val="center"/>
              </w:tcPr>
              <w:p w14:paraId="4E20E4BC" w14:textId="77777777" w:rsidR="00C53299" w:rsidRPr="00F459CE" w:rsidRDefault="00C53299" w:rsidP="00C53299">
                <w:pPr>
                  <w:keepLines/>
                  <w:tabs>
                    <w:tab w:val="right" w:pos="14580"/>
                  </w:tabs>
                  <w:spacing w:before="60" w:after="60" w:line="264" w:lineRule="auto"/>
                  <w:ind w:right="-108"/>
                  <w:rPr>
                    <w:rStyle w:val="MainBody"/>
                    <w:b/>
                    <w:bCs/>
                  </w:rPr>
                </w:pPr>
                <w:r w:rsidRPr="00F459CE">
                  <w:rPr>
                    <w:rStyle w:val="MainBody"/>
                    <w:b/>
                    <w:bCs/>
                  </w:rPr>
                  <w:t>Document Reference</w:t>
                </w:r>
              </w:p>
            </w:tc>
            <w:tc>
              <w:tcPr>
                <w:tcW w:w="4025" w:type="dxa"/>
                <w:gridSpan w:val="2"/>
                <w:tcBorders>
                  <w:left w:val="single" w:sz="4" w:space="0" w:color="B9B9B9"/>
                </w:tcBorders>
                <w:shd w:val="clear" w:color="auto" w:fill="F2F2F2" w:themeFill="background1" w:themeFillShade="F2"/>
                <w:vAlign w:val="center"/>
              </w:tcPr>
              <w:p w14:paraId="5EF3E021" w14:textId="5E9C71E8" w:rsidR="00C53299" w:rsidRPr="005D6888" w:rsidRDefault="005D6888" w:rsidP="005D6888">
                <w:pPr>
                  <w:rPr>
                    <w:rStyle w:val="MainBody"/>
                    <w:sz w:val="20"/>
                    <w:szCs w:val="18"/>
                  </w:rPr>
                </w:pPr>
                <w:r w:rsidRPr="005D6888">
                  <w:rPr>
                    <w:rStyle w:val="MainBody"/>
                    <w:sz w:val="20"/>
                    <w:szCs w:val="18"/>
                  </w:rPr>
                  <w:t>[[DOC_VERSION]]</w:t>
                </w:r>
              </w:p>
            </w:tc>
          </w:tr>
          <w:tr w:rsidR="00C53299" w:rsidRPr="00F459CE" w14:paraId="418AD22C" w14:textId="77777777" w:rsidTr="005D6888">
            <w:trPr>
              <w:trHeight w:val="256"/>
            </w:trPr>
            <w:tc>
              <w:tcPr>
                <w:tcW w:w="2385" w:type="dxa"/>
                <w:shd w:val="clear" w:color="auto" w:fill="F2F2F2" w:themeFill="background1" w:themeFillShade="F2"/>
                <w:vAlign w:val="center"/>
              </w:tcPr>
              <w:p w14:paraId="5074C09B" w14:textId="77777777" w:rsidR="00C53299" w:rsidRPr="00F459CE" w:rsidRDefault="00C53299" w:rsidP="00C53299">
                <w:pPr>
                  <w:keepLines/>
                  <w:tabs>
                    <w:tab w:val="right" w:pos="14580"/>
                  </w:tabs>
                  <w:spacing w:line="264" w:lineRule="auto"/>
                  <w:ind w:right="-108"/>
                  <w:rPr>
                    <w:rStyle w:val="MainBody"/>
                    <w:b/>
                    <w:bCs/>
                  </w:rPr>
                </w:pPr>
                <w:r w:rsidRPr="00F459CE">
                  <w:rPr>
                    <w:rStyle w:val="MainBody"/>
                    <w:b/>
                    <w:bCs/>
                  </w:rPr>
                  <w:t>Product Director</w:t>
                </w:r>
              </w:p>
            </w:tc>
            <w:tc>
              <w:tcPr>
                <w:tcW w:w="2641" w:type="dxa"/>
                <w:tcBorders>
                  <w:right w:val="single" w:sz="4" w:space="0" w:color="B9B9B9"/>
                </w:tcBorders>
                <w:shd w:val="clear" w:color="auto" w:fill="F2F2F2" w:themeFill="background1" w:themeFillShade="F2"/>
                <w:vAlign w:val="center"/>
              </w:tcPr>
              <w:p w14:paraId="2A0DE682" w14:textId="690CCF3F" w:rsidR="00C53299" w:rsidRPr="00F459CE" w:rsidRDefault="005D6888" w:rsidP="00C53299">
                <w:pPr>
                  <w:keepLines/>
                  <w:spacing w:line="264" w:lineRule="auto"/>
                  <w:rPr>
                    <w:rStyle w:val="MainBody"/>
                    <w:sz w:val="20"/>
                    <w:szCs w:val="18"/>
                  </w:rPr>
                </w:pPr>
                <w:r>
                  <w:rPr>
                    <w:rStyle w:val="MainBody"/>
                    <w:sz w:val="20"/>
                    <w:szCs w:val="18"/>
                  </w:rPr>
                  <w:t>[[DIRECTOR]]</w:t>
                </w:r>
              </w:p>
            </w:tc>
            <w:tc>
              <w:tcPr>
                <w:tcW w:w="2323" w:type="dxa"/>
                <w:tcBorders>
                  <w:left w:val="single" w:sz="4" w:space="0" w:color="B9B9B9"/>
                </w:tcBorders>
                <w:shd w:val="clear" w:color="auto" w:fill="F2F2F2" w:themeFill="background1" w:themeFillShade="F2"/>
                <w:vAlign w:val="center"/>
              </w:tcPr>
              <w:p w14:paraId="7250C7CA" w14:textId="77777777" w:rsidR="00C53299" w:rsidRPr="00F459CE" w:rsidRDefault="00C53299" w:rsidP="00C53299">
                <w:pPr>
                  <w:keepLines/>
                  <w:tabs>
                    <w:tab w:val="right" w:pos="14580"/>
                  </w:tabs>
                  <w:spacing w:line="264" w:lineRule="auto"/>
                  <w:ind w:right="-108"/>
                  <w:rPr>
                    <w:rStyle w:val="MainBody"/>
                    <w:b/>
                    <w:bCs/>
                  </w:rPr>
                </w:pPr>
                <w:r w:rsidRPr="00F459CE">
                  <w:rPr>
                    <w:rStyle w:val="MainBody"/>
                    <w:b/>
                    <w:bCs/>
                  </w:rPr>
                  <w:t>Environment</w:t>
                </w:r>
              </w:p>
            </w:tc>
            <w:tc>
              <w:tcPr>
                <w:tcW w:w="1701" w:type="dxa"/>
                <w:shd w:val="clear" w:color="auto" w:fill="F2F2F2" w:themeFill="background1" w:themeFillShade="F2"/>
                <w:vAlign w:val="center"/>
              </w:tcPr>
              <w:p w14:paraId="200D83ED" w14:textId="6121A414" w:rsidR="00C53299" w:rsidRPr="00F459CE" w:rsidRDefault="00CF45B4" w:rsidP="00C53299">
                <w:pPr>
                  <w:rPr>
                    <w:rStyle w:val="MainBody"/>
                    <w:sz w:val="20"/>
                    <w:szCs w:val="18"/>
                  </w:rPr>
                </w:pPr>
                <w:r>
                  <w:rPr>
                    <w:rStyle w:val="MainBody"/>
                    <w:sz w:val="20"/>
                    <w:szCs w:val="18"/>
                  </w:rPr>
                  <w:t>[[ENV]]</w:t>
                </w:r>
              </w:p>
            </w:tc>
          </w:tr>
          <w:tr w:rsidR="00C53299" w:rsidRPr="00F459CE" w14:paraId="48A7B29A" w14:textId="77777777" w:rsidTr="005D6888">
            <w:trPr>
              <w:trHeight w:val="299"/>
            </w:trPr>
            <w:tc>
              <w:tcPr>
                <w:tcW w:w="2385" w:type="dxa"/>
                <w:shd w:val="clear" w:color="auto" w:fill="F2F2F2" w:themeFill="background1" w:themeFillShade="F2"/>
                <w:vAlign w:val="center"/>
              </w:tcPr>
              <w:p w14:paraId="05ADA8DF" w14:textId="77777777" w:rsidR="00C53299" w:rsidRPr="00F459CE" w:rsidRDefault="00C53299" w:rsidP="00C53299">
                <w:pPr>
                  <w:keepLines/>
                  <w:tabs>
                    <w:tab w:val="right" w:pos="14580"/>
                  </w:tabs>
                  <w:spacing w:line="264" w:lineRule="auto"/>
                  <w:ind w:right="-108"/>
                  <w:rPr>
                    <w:rStyle w:val="MainBody"/>
                    <w:b/>
                    <w:bCs/>
                  </w:rPr>
                </w:pPr>
                <w:r w:rsidRPr="00F459CE">
                  <w:rPr>
                    <w:rStyle w:val="MainBody"/>
                    <w:b/>
                    <w:bCs/>
                  </w:rPr>
                  <w:t>Owner</w:t>
                </w:r>
              </w:p>
            </w:tc>
            <w:tc>
              <w:tcPr>
                <w:tcW w:w="2641" w:type="dxa"/>
                <w:tcBorders>
                  <w:right w:val="single" w:sz="4" w:space="0" w:color="B9B9B9"/>
                </w:tcBorders>
                <w:shd w:val="clear" w:color="auto" w:fill="F2F2F2" w:themeFill="background1" w:themeFillShade="F2"/>
                <w:vAlign w:val="center"/>
              </w:tcPr>
              <w:p w14:paraId="7234200A" w14:textId="62C4A4A9" w:rsidR="00C53299" w:rsidRPr="00F459CE" w:rsidRDefault="005D6888" w:rsidP="00C53299">
                <w:pPr>
                  <w:keepLines/>
                  <w:spacing w:line="264" w:lineRule="auto"/>
                  <w:rPr>
                    <w:rStyle w:val="MainBody"/>
                    <w:sz w:val="20"/>
                    <w:szCs w:val="18"/>
                  </w:rPr>
                </w:pPr>
                <w:r>
                  <w:rPr>
                    <w:rStyle w:val="MainBody"/>
                    <w:sz w:val="20"/>
                    <w:szCs w:val="18"/>
                  </w:rPr>
                  <w:t>[[OWNER]]</w:t>
                </w:r>
              </w:p>
            </w:tc>
            <w:tc>
              <w:tcPr>
                <w:tcW w:w="2323" w:type="dxa"/>
                <w:tcBorders>
                  <w:left w:val="single" w:sz="4" w:space="0" w:color="B9B9B9"/>
                </w:tcBorders>
                <w:shd w:val="clear" w:color="auto" w:fill="F2F2F2" w:themeFill="background1" w:themeFillShade="F2"/>
                <w:vAlign w:val="center"/>
              </w:tcPr>
              <w:p w14:paraId="54BE2634" w14:textId="3DE2A875" w:rsidR="00C53299" w:rsidRPr="00F459CE" w:rsidRDefault="00334C49" w:rsidP="00C53299">
                <w:pPr>
                  <w:keepLines/>
                  <w:tabs>
                    <w:tab w:val="right" w:pos="14580"/>
                  </w:tabs>
                  <w:spacing w:line="264" w:lineRule="auto"/>
                  <w:ind w:right="-108"/>
                  <w:rPr>
                    <w:rStyle w:val="MainBody"/>
                    <w:b/>
                    <w:bCs/>
                  </w:rPr>
                </w:pPr>
                <w:r w:rsidRPr="00F459CE">
                  <w:rPr>
                    <w:rStyle w:val="MainBody"/>
                    <w:b/>
                    <w:bCs/>
                  </w:rPr>
                  <w:t xml:space="preserve">Release </w:t>
                </w:r>
                <w:r w:rsidR="00C53299" w:rsidRPr="00F459CE">
                  <w:rPr>
                    <w:rStyle w:val="MainBody"/>
                    <w:b/>
                    <w:bCs/>
                  </w:rPr>
                  <w:t>Version</w:t>
                </w:r>
              </w:p>
            </w:tc>
            <w:tc>
              <w:tcPr>
                <w:tcW w:w="1701" w:type="dxa"/>
                <w:shd w:val="clear" w:color="auto" w:fill="F2F2F2" w:themeFill="background1" w:themeFillShade="F2"/>
                <w:vAlign w:val="center"/>
              </w:tcPr>
              <w:p w14:paraId="1DCC7B6C" w14:textId="5D17377D" w:rsidR="00C53299" w:rsidRPr="00F459CE" w:rsidRDefault="00334C49" w:rsidP="00C53299">
                <w:pPr>
                  <w:keepLines/>
                  <w:spacing w:line="264" w:lineRule="auto"/>
                  <w:rPr>
                    <w:rStyle w:val="MainBody"/>
                    <w:sz w:val="20"/>
                    <w:szCs w:val="18"/>
                  </w:rPr>
                </w:pPr>
                <w:r w:rsidRPr="00F459CE">
                  <w:rPr>
                    <w:rStyle w:val="MainBody"/>
                    <w:sz w:val="20"/>
                    <w:szCs w:val="18"/>
                  </w:rPr>
                  <w:t>[[VERSION]]</w:t>
                </w:r>
              </w:p>
            </w:tc>
          </w:tr>
          <w:tr w:rsidR="00C53299" w:rsidRPr="00F459CE" w14:paraId="16931E5F" w14:textId="77777777" w:rsidTr="005D6888">
            <w:trPr>
              <w:trHeight w:val="299"/>
            </w:trPr>
            <w:tc>
              <w:tcPr>
                <w:tcW w:w="2385" w:type="dxa"/>
                <w:shd w:val="clear" w:color="auto" w:fill="F2F2F2" w:themeFill="background1" w:themeFillShade="F2"/>
                <w:vAlign w:val="center"/>
              </w:tcPr>
              <w:p w14:paraId="647BAC03" w14:textId="77777777" w:rsidR="00C53299" w:rsidRPr="00F459CE" w:rsidRDefault="00C53299" w:rsidP="00C53299">
                <w:pPr>
                  <w:keepLines/>
                  <w:tabs>
                    <w:tab w:val="right" w:pos="14580"/>
                  </w:tabs>
                  <w:spacing w:line="264" w:lineRule="auto"/>
                  <w:ind w:right="-108"/>
                  <w:rPr>
                    <w:rStyle w:val="MainBody"/>
                    <w:b/>
                    <w:bCs/>
                  </w:rPr>
                </w:pPr>
                <w:r w:rsidRPr="00F459CE">
                  <w:rPr>
                    <w:rStyle w:val="MainBody"/>
                    <w:b/>
                    <w:bCs/>
                  </w:rPr>
                  <w:t>Authors</w:t>
                </w:r>
              </w:p>
            </w:tc>
            <w:tc>
              <w:tcPr>
                <w:tcW w:w="2641" w:type="dxa"/>
                <w:tcBorders>
                  <w:right w:val="single" w:sz="4" w:space="0" w:color="B9B9B9"/>
                </w:tcBorders>
                <w:shd w:val="clear" w:color="auto" w:fill="F2F2F2" w:themeFill="background1" w:themeFillShade="F2"/>
                <w:vAlign w:val="center"/>
              </w:tcPr>
              <w:p w14:paraId="7782E8C5" w14:textId="4D495168" w:rsidR="00C53299" w:rsidRPr="00F459CE" w:rsidRDefault="00334C49" w:rsidP="00334C49">
                <w:pPr>
                  <w:rPr>
                    <w:rStyle w:val="MainBody"/>
                    <w:sz w:val="20"/>
                    <w:szCs w:val="18"/>
                  </w:rPr>
                </w:pPr>
                <w:r w:rsidRPr="00F459CE">
                  <w:rPr>
                    <w:rStyle w:val="MainBody"/>
                    <w:sz w:val="20"/>
                    <w:szCs w:val="18"/>
                  </w:rPr>
                  <w:t>[[AUTHORS]]</w:t>
                </w:r>
              </w:p>
            </w:tc>
            <w:tc>
              <w:tcPr>
                <w:tcW w:w="2323" w:type="dxa"/>
                <w:tcBorders>
                  <w:left w:val="single" w:sz="4" w:space="0" w:color="B9B9B9"/>
                </w:tcBorders>
                <w:shd w:val="clear" w:color="auto" w:fill="F2F2F2" w:themeFill="background1" w:themeFillShade="F2"/>
                <w:vAlign w:val="center"/>
              </w:tcPr>
              <w:p w14:paraId="7428CD2B" w14:textId="77777777" w:rsidR="00C53299" w:rsidRPr="00F459CE" w:rsidRDefault="00C53299" w:rsidP="00C53299">
                <w:pPr>
                  <w:keepLines/>
                  <w:tabs>
                    <w:tab w:val="right" w:pos="14580"/>
                  </w:tabs>
                  <w:spacing w:line="264" w:lineRule="auto"/>
                  <w:ind w:right="-108"/>
                  <w:rPr>
                    <w:rStyle w:val="MainBody"/>
                    <w:b/>
                    <w:bCs/>
                  </w:rPr>
                </w:pPr>
                <w:r w:rsidRPr="00F459CE">
                  <w:rPr>
                    <w:rStyle w:val="MainBody"/>
                    <w:b/>
                    <w:bCs/>
                  </w:rPr>
                  <w:t>Version Build Date</w:t>
                </w:r>
              </w:p>
            </w:tc>
            <w:tc>
              <w:tcPr>
                <w:tcW w:w="1701" w:type="dxa"/>
                <w:shd w:val="clear" w:color="auto" w:fill="F2F2F2" w:themeFill="background1" w:themeFillShade="F2"/>
                <w:vAlign w:val="center"/>
              </w:tcPr>
              <w:p w14:paraId="5C53D159" w14:textId="44245651" w:rsidR="00C53299" w:rsidRPr="00F459CE" w:rsidRDefault="00F459CE" w:rsidP="00F459CE">
                <w:pPr>
                  <w:keepLines/>
                  <w:spacing w:line="264" w:lineRule="auto"/>
                  <w:rPr>
                    <w:rStyle w:val="MainBody"/>
                    <w:sz w:val="20"/>
                    <w:szCs w:val="18"/>
                  </w:rPr>
                </w:pPr>
                <w:r w:rsidRPr="00F459CE">
                  <w:rPr>
                    <w:rStyle w:val="MainBody"/>
                    <w:sz w:val="20"/>
                    <w:szCs w:val="18"/>
                  </w:rPr>
                  <w:t>[[DATE]]</w:t>
                </w:r>
              </w:p>
            </w:tc>
          </w:tr>
        </w:tbl>
        <w:p w14:paraId="5CED7295" w14:textId="77777777" w:rsidR="005D6888" w:rsidRDefault="005D6888" w:rsidP="00641ECA">
          <w:pPr>
            <w:rPr>
              <w:rFonts w:ascii="Nunito Sans" w:hAnsi="Nunito Sans" w:cs="Courier New"/>
              <w:color w:val="0000FF"/>
              <w:szCs w:val="22"/>
            </w:rPr>
          </w:pPr>
        </w:p>
        <w:p w14:paraId="07D61624" w14:textId="1F7B6C10" w:rsidR="00641ECA" w:rsidRPr="002C2AAC" w:rsidRDefault="005B0280" w:rsidP="00641ECA">
          <w:pPr>
            <w:rPr>
              <w:rFonts w:ascii="Nunito Sans" w:hAnsi="Nunito Sans" w:cs="Courier New"/>
              <w:color w:val="0000FF"/>
              <w:szCs w:val="22"/>
            </w:rPr>
          </w:pPr>
        </w:p>
      </w:sdtContent>
    </w:sdt>
    <w:bookmarkStart w:id="0" w:name="_32hioqz" w:colFirst="0" w:colLast="0" w:displacedByCustomXml="prev"/>
    <w:bookmarkEnd w:id="0" w:displacedByCustomXml="prev"/>
    <w:bookmarkStart w:id="1" w:name="_9b6u0gghm40m" w:colFirst="0" w:colLast="0" w:displacedByCustomXml="prev"/>
    <w:bookmarkEnd w:id="1" w:displacedByCustomXml="prev"/>
    <w:bookmarkStart w:id="2" w:name="_Hlk161927158" w:displacedByCustomXml="prev"/>
    <w:p w14:paraId="315B53B3" w14:textId="77777777" w:rsidR="00E3751C" w:rsidRDefault="00E3751C" w:rsidP="00641ECA">
      <w:pPr>
        <w:rPr>
          <w:rStyle w:val="MainBody"/>
          <w:rFonts w:cs="Courier New"/>
        </w:rPr>
      </w:pPr>
    </w:p>
    <w:p w14:paraId="53581EE3" w14:textId="77777777" w:rsidR="00EC3759" w:rsidRDefault="00EC3759" w:rsidP="00EC0138">
      <w:pPr>
        <w:pStyle w:val="SubHeading"/>
        <w:spacing w:after="120"/>
      </w:pPr>
      <w:r w:rsidRPr="00EC3759">
        <w:t>Release Highlights</w:t>
      </w:r>
    </w:p>
    <w:p w14:paraId="1C7AFB02" w14:textId="1B70D67A" w:rsidR="00EC3759" w:rsidRDefault="00EC3759" w:rsidP="00402FB1">
      <w:pPr>
        <w:spacing w:after="240"/>
        <w:rPr>
          <w:rStyle w:val="MainBody"/>
          <w:rFonts w:cs="Courier New"/>
        </w:rPr>
      </w:pPr>
      <w:r w:rsidRPr="00EC3759">
        <w:rPr>
          <w:rFonts w:ascii="Nunito Sans" w:hAnsi="Nunito Sans" w:cs="Courier New"/>
          <w:sz w:val="22"/>
        </w:rPr>
        <w:t>[[HIGHLIGHTS]]</w:t>
      </w:r>
    </w:p>
    <w:p w14:paraId="6D2007BA" w14:textId="7D54D648" w:rsidR="002540E6" w:rsidRPr="00334C49" w:rsidRDefault="002540E6" w:rsidP="00EC0138">
      <w:pPr>
        <w:pStyle w:val="SubHeading"/>
        <w:spacing w:after="120"/>
        <w:rPr>
          <w:rStyle w:val="MainBody"/>
          <w:rFonts w:ascii="Oswald" w:hAnsi="Oswald"/>
          <w:sz w:val="32"/>
        </w:rPr>
      </w:pPr>
      <w:r w:rsidRPr="00334C49">
        <w:rPr>
          <w:rStyle w:val="MainBody"/>
          <w:rFonts w:ascii="Oswald" w:hAnsi="Oswald"/>
          <w:sz w:val="32"/>
        </w:rPr>
        <w:t>Release Summary</w:t>
      </w:r>
    </w:p>
    <w:p w14:paraId="5F06AA55" w14:textId="25B00940" w:rsidR="00433E3E" w:rsidRDefault="00B062C4" w:rsidP="00402FB1">
      <w:pPr>
        <w:spacing w:after="360"/>
        <w:rPr>
          <w:rStyle w:val="MainBody"/>
        </w:rPr>
      </w:pPr>
      <w:r w:rsidRPr="00B062C4">
        <w:rPr>
          <w:rStyle w:val="MainBody"/>
        </w:rPr>
        <w:t>[[SUMMARY]]</w:t>
      </w:r>
    </w:p>
    <w:p w14:paraId="6D5F9678" w14:textId="77777777" w:rsidR="00433E3E" w:rsidRDefault="00433E3E">
      <w:pPr>
        <w:rPr>
          <w:rStyle w:val="MainBody"/>
        </w:rPr>
      </w:pPr>
      <w:r>
        <w:rPr>
          <w:rStyle w:val="MainBody"/>
        </w:rPr>
        <w:br w:type="page"/>
      </w:r>
    </w:p>
    <w:p w14:paraId="3B2E2FC9" w14:textId="77777777" w:rsidR="0092340F" w:rsidRDefault="00F21125" w:rsidP="0092340F">
      <w:pPr>
        <w:rPr>
          <w:rFonts w:ascii="Nunito Sans" w:hAnsi="Nunito Sans"/>
          <w:sz w:val="22"/>
        </w:rPr>
      </w:pPr>
      <w:r w:rsidRPr="00F21125">
        <w:rPr>
          <w:rFonts w:ascii="Nunito Sans" w:hAnsi="Nunito Sans"/>
          <w:sz w:val="22"/>
        </w:rPr>
        <w:lastRenderedPageBreak/>
        <w:t>[[#SECTIONS]]</w:t>
      </w:r>
    </w:p>
    <w:p w14:paraId="5FC5E3DF" w14:textId="5414C09D" w:rsidR="00F21125" w:rsidRDefault="00F21125" w:rsidP="0064346F">
      <w:pPr>
        <w:pStyle w:val="SubHeading"/>
        <w:spacing w:after="120"/>
      </w:pPr>
      <w:r w:rsidRPr="00F21125">
        <w:t>[[title]]</w:t>
      </w:r>
    </w:p>
    <w:p w14:paraId="27568080" w14:textId="40FD6BAB" w:rsidR="00AC4C12" w:rsidRPr="004465FC" w:rsidRDefault="00392CA3" w:rsidP="00DE7BBE">
      <w:pPr>
        <w:rPr>
          <w:rStyle w:val="MainBody"/>
        </w:rPr>
      </w:pPr>
      <w:r w:rsidRPr="00724233">
        <w:rPr>
          <w:rFonts w:ascii="Nunito Sans" w:hAnsi="Nunito Sans"/>
          <w:sz w:val="22"/>
        </w:rPr>
        <w:t>[[#items</w:t>
      </w:r>
      <w:proofErr w:type="gramStart"/>
      <w:r w:rsidRPr="00724233">
        <w:rPr>
          <w:rFonts w:ascii="Nunito Sans" w:hAnsi="Nunito Sans"/>
          <w:sz w:val="22"/>
        </w:rPr>
        <w:t>]]</w:t>
      </w:r>
      <w:r w:rsidR="00724233" w:rsidRPr="005215EB">
        <w:rPr>
          <w:rStyle w:val="MainBody"/>
          <w:color w:val="AE2674"/>
          <w:sz w:val="24"/>
          <w:szCs w:val="24"/>
        </w:rPr>
        <w:t>[</w:t>
      </w:r>
      <w:proofErr w:type="gramEnd"/>
      <w:r w:rsidR="00724233" w:rsidRPr="005215EB">
        <w:rPr>
          <w:rStyle w:val="MainBody"/>
          <w:color w:val="AE2674"/>
          <w:sz w:val="24"/>
          <w:szCs w:val="24"/>
        </w:rPr>
        <w:t>[</w:t>
      </w:r>
      <w:r w:rsidR="00BA3E4B" w:rsidRPr="005215EB">
        <w:rPr>
          <w:rStyle w:val="MainBody"/>
          <w:color w:val="AE2674"/>
          <w:sz w:val="24"/>
          <w:szCs w:val="24"/>
        </w:rPr>
        <w:t>key</w:t>
      </w:r>
      <w:r w:rsidR="00724233" w:rsidRPr="005215EB">
        <w:rPr>
          <w:rStyle w:val="MainBody"/>
          <w:color w:val="AE2674"/>
          <w:sz w:val="24"/>
          <w:szCs w:val="24"/>
        </w:rPr>
        <w:t>]]</w:t>
      </w:r>
    </w:p>
    <w:p w14:paraId="1F67C614" w14:textId="77777777" w:rsidR="004465FC" w:rsidRDefault="00BA3E4B" w:rsidP="0064346F">
      <w:pPr>
        <w:spacing w:after="120"/>
        <w:rPr>
          <w:rStyle w:val="MainBody"/>
        </w:rPr>
      </w:pPr>
      <w:r>
        <w:rPr>
          <w:rStyle w:val="MainBody"/>
        </w:rPr>
        <w:t>[[text]]</w:t>
      </w:r>
    </w:p>
    <w:p w14:paraId="1AB3F019" w14:textId="551846FA" w:rsidR="005426C4" w:rsidRDefault="00724233" w:rsidP="00DE7BBE">
      <w:pPr>
        <w:rPr>
          <w:rStyle w:val="MainBody"/>
        </w:rPr>
      </w:pPr>
      <w:r w:rsidRPr="002E5EF6">
        <w:rPr>
          <w:rStyle w:val="MainBody"/>
        </w:rPr>
        <w:t>[[/items]]</w:t>
      </w:r>
    </w:p>
    <w:p w14:paraId="4735B681" w14:textId="0C9A68D2" w:rsidR="00956E41" w:rsidRDefault="00F21125" w:rsidP="005426C4">
      <w:pPr>
        <w:rPr>
          <w:rStyle w:val="MainBody"/>
        </w:rPr>
      </w:pPr>
      <w:r w:rsidRPr="002E5EF6">
        <w:rPr>
          <w:rStyle w:val="MainBody"/>
        </w:rPr>
        <w:t>[[/SECTIONS]]</w:t>
      </w:r>
    </w:p>
    <w:p w14:paraId="3BA7E4C9" w14:textId="77777777" w:rsidR="00262EF4" w:rsidRDefault="00262EF4" w:rsidP="00286666">
      <w:pPr>
        <w:rPr>
          <w:rStyle w:val="MainBody"/>
        </w:rPr>
      </w:pPr>
    </w:p>
    <w:p w14:paraId="4EF28AA7" w14:textId="27991760" w:rsidR="006D2E98" w:rsidRPr="00262EF4" w:rsidRDefault="00286666" w:rsidP="00262EF4">
      <w:pPr>
        <w:pStyle w:val="SubHeading"/>
        <w:rPr>
          <w:rFonts w:ascii="Nunito Sans" w:hAnsi="Nunito Sans"/>
          <w:sz w:val="22"/>
        </w:rPr>
      </w:pPr>
      <w:r>
        <w:rPr>
          <w:rStyle w:val="MainBody"/>
        </w:rPr>
        <w:br w:type="page"/>
      </w:r>
      <w:r w:rsidR="006D2E98" w:rsidRPr="003722B0">
        <w:lastRenderedPageBreak/>
        <w:t>Sign-off</w:t>
      </w:r>
    </w:p>
    <w:p w14:paraId="2D609D29" w14:textId="77777777" w:rsidR="003722B0" w:rsidRDefault="003722B0" w:rsidP="009E707A">
      <w:pPr>
        <w:pStyle w:val="Text2"/>
        <w:rPr>
          <w:rFonts w:cs="Courier New"/>
        </w:rPr>
      </w:pPr>
    </w:p>
    <w:p w14:paraId="1992A57A" w14:textId="195001C5" w:rsidR="006D2E98" w:rsidRPr="002C2AAC" w:rsidRDefault="006D2E98" w:rsidP="009E707A">
      <w:pPr>
        <w:pStyle w:val="Text2"/>
        <w:rPr>
          <w:rFonts w:cs="Courier New"/>
        </w:rPr>
      </w:pPr>
      <w:r w:rsidRPr="002C2AAC">
        <w:rPr>
          <w:rFonts w:cs="Courier New"/>
        </w:rPr>
        <w:t>To proceed with the release, the following must be approved.</w:t>
      </w:r>
    </w:p>
    <w:p w14:paraId="29E30BBE" w14:textId="77777777" w:rsidR="006D2E98" w:rsidRPr="002C2AAC" w:rsidRDefault="006D2E98" w:rsidP="00376EF2">
      <w:pPr>
        <w:pStyle w:val="Text2"/>
        <w:numPr>
          <w:ilvl w:val="0"/>
          <w:numId w:val="4"/>
        </w:numPr>
        <w:rPr>
          <w:rFonts w:cs="Courier New"/>
        </w:rPr>
      </w:pPr>
      <w:r w:rsidRPr="002C2AAC">
        <w:rPr>
          <w:rFonts w:cs="Courier New"/>
        </w:rPr>
        <w:t xml:space="preserve">Test scripts </w:t>
      </w:r>
      <w:r w:rsidRPr="002C2AAC">
        <w:rPr>
          <w:rStyle w:val="MainBody"/>
          <w:rFonts w:cs="Courier New"/>
        </w:rPr>
        <w:t>covered</w:t>
      </w:r>
      <w:r w:rsidRPr="002C2AAC">
        <w:rPr>
          <w:rFonts w:cs="Courier New"/>
        </w:rPr>
        <w:t xml:space="preserve"> all functionality, and the degree of testing has covered the functionality of the system to a satisfactory level</w:t>
      </w:r>
    </w:p>
    <w:p w14:paraId="06464A60" w14:textId="77777777" w:rsidR="006D2E98" w:rsidRPr="002C2AAC" w:rsidRDefault="006D2E98" w:rsidP="00376EF2">
      <w:pPr>
        <w:pStyle w:val="Text2"/>
        <w:numPr>
          <w:ilvl w:val="0"/>
          <w:numId w:val="4"/>
        </w:numPr>
        <w:rPr>
          <w:rFonts w:cs="Courier New"/>
        </w:rPr>
      </w:pPr>
      <w:r w:rsidRPr="002C2AAC">
        <w:rPr>
          <w:rFonts w:cs="Courier New"/>
        </w:rPr>
        <w:t>The defect level is at an acceptable level to release.</w:t>
      </w:r>
    </w:p>
    <w:p w14:paraId="519FE9E4" w14:textId="77777777" w:rsidR="006D2E98" w:rsidRPr="002C2AAC" w:rsidRDefault="006D2E98" w:rsidP="00376EF2">
      <w:pPr>
        <w:pStyle w:val="Text2"/>
        <w:numPr>
          <w:ilvl w:val="0"/>
          <w:numId w:val="4"/>
        </w:numPr>
        <w:rPr>
          <w:rFonts w:cs="Courier New"/>
        </w:rPr>
      </w:pPr>
      <w:r w:rsidRPr="002C2AAC">
        <w:rPr>
          <w:rFonts w:cs="Courier New"/>
        </w:rPr>
        <w:t>The outstanding defects above the exit criteria threshold will go into OAT with other outstanding defects as known defects.</w:t>
      </w:r>
    </w:p>
    <w:p w14:paraId="7EDC9F53" w14:textId="77777777" w:rsidR="006D2E98" w:rsidRPr="002C2AAC" w:rsidRDefault="006D2E98" w:rsidP="009E707A">
      <w:pPr>
        <w:pStyle w:val="Text2"/>
        <w:rPr>
          <w:rFonts w:cs="Courier New"/>
        </w:rPr>
      </w:pPr>
    </w:p>
    <w:p w14:paraId="70D928A3" w14:textId="77777777" w:rsidR="006D2E98" w:rsidRPr="002C2AAC" w:rsidRDefault="006D2E98" w:rsidP="00E4027F">
      <w:pPr>
        <w:pStyle w:val="Text2"/>
        <w:rPr>
          <w:rFonts w:cs="Courier New"/>
          <w:sz w:val="20"/>
          <w:szCs w:val="18"/>
        </w:rPr>
      </w:pPr>
    </w:p>
    <w:tbl>
      <w:tblPr>
        <w:tblStyle w:val="TableGridLight"/>
        <w:tblW w:w="9072" w:type="dxa"/>
        <w:tblBorders>
          <w:left w:val="none" w:sz="0" w:space="0" w:color="auto"/>
          <w:right w:val="none" w:sz="0" w:space="0" w:color="auto"/>
        </w:tblBorders>
        <w:shd w:val="clear" w:color="auto" w:fill="F2F2F2" w:themeFill="background1" w:themeFillShade="F2"/>
        <w:tblLayout w:type="fixed"/>
        <w:tblLook w:val="0000" w:firstRow="0" w:lastRow="0" w:firstColumn="0" w:lastColumn="0" w:noHBand="0" w:noVBand="0"/>
      </w:tblPr>
      <w:tblGrid>
        <w:gridCol w:w="2473"/>
        <w:gridCol w:w="2199"/>
        <w:gridCol w:w="2474"/>
        <w:gridCol w:w="1926"/>
      </w:tblGrid>
      <w:tr w:rsidR="006D2E98" w:rsidRPr="002C2AAC" w14:paraId="6D2E44E8" w14:textId="77777777" w:rsidTr="00286666">
        <w:trPr>
          <w:trHeight w:hRule="exact" w:val="567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5F8EE39" w14:textId="77777777" w:rsidR="006D2E98" w:rsidRPr="002C2AAC" w:rsidRDefault="006D2E98" w:rsidP="00286666">
            <w:pPr>
              <w:keepLines/>
              <w:tabs>
                <w:tab w:val="right" w:pos="14580"/>
              </w:tabs>
              <w:spacing w:before="60" w:after="60" w:line="264" w:lineRule="auto"/>
              <w:ind w:right="-108"/>
              <w:rPr>
                <w:rFonts w:cs="Courier New"/>
                <w:szCs w:val="18"/>
              </w:rPr>
            </w:pPr>
            <w:r w:rsidRPr="00286666">
              <w:rPr>
                <w:rStyle w:val="MainBody"/>
                <w:b/>
                <w:bCs/>
              </w:rPr>
              <w:t>Name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9D7E808" w14:textId="77777777" w:rsidR="006D2E98" w:rsidRPr="00286666" w:rsidRDefault="006D2E98" w:rsidP="00286666">
            <w:pPr>
              <w:keepLines/>
              <w:tabs>
                <w:tab w:val="right" w:pos="14580"/>
              </w:tabs>
              <w:spacing w:before="60" w:after="60" w:line="264" w:lineRule="auto"/>
              <w:ind w:right="-108"/>
              <w:rPr>
                <w:rStyle w:val="MainBody"/>
                <w:b/>
                <w:bCs/>
              </w:rPr>
            </w:pPr>
            <w:r w:rsidRPr="00286666">
              <w:rPr>
                <w:rStyle w:val="MainBody"/>
                <w:b/>
                <w:bCs/>
              </w:rPr>
              <w:t>Position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AED6740" w14:textId="77777777" w:rsidR="006D2E98" w:rsidRPr="00286666" w:rsidRDefault="006D2E98" w:rsidP="00286666">
            <w:pPr>
              <w:keepLines/>
              <w:tabs>
                <w:tab w:val="right" w:pos="14580"/>
              </w:tabs>
              <w:spacing w:before="60" w:after="60" w:line="264" w:lineRule="auto"/>
              <w:ind w:right="-108"/>
              <w:rPr>
                <w:rStyle w:val="MainBody"/>
                <w:b/>
                <w:bCs/>
              </w:rPr>
            </w:pPr>
            <w:r w:rsidRPr="00286666">
              <w:rPr>
                <w:rStyle w:val="MainBody"/>
                <w:b/>
                <w:bCs/>
              </w:rPr>
              <w:t>Signature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009EF51F" w14:textId="77777777" w:rsidR="006D2E98" w:rsidRPr="00286666" w:rsidRDefault="006D2E98" w:rsidP="00286666">
            <w:pPr>
              <w:keepLines/>
              <w:tabs>
                <w:tab w:val="right" w:pos="14580"/>
              </w:tabs>
              <w:spacing w:before="60" w:after="60" w:line="264" w:lineRule="auto"/>
              <w:ind w:right="-108"/>
              <w:rPr>
                <w:rStyle w:val="MainBody"/>
                <w:b/>
                <w:bCs/>
              </w:rPr>
            </w:pPr>
            <w:r w:rsidRPr="00286666">
              <w:rPr>
                <w:rStyle w:val="MainBody"/>
                <w:b/>
                <w:bCs/>
              </w:rPr>
              <w:t>Date</w:t>
            </w:r>
          </w:p>
        </w:tc>
      </w:tr>
      <w:tr w:rsidR="006D2E98" w:rsidRPr="002C2AAC" w14:paraId="537D6C49" w14:textId="77777777" w:rsidTr="00286666">
        <w:trPr>
          <w:trHeight w:hRule="exact" w:val="454"/>
        </w:trPr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23165D4A" w14:textId="09BB3C3F" w:rsidR="006D2E98" w:rsidRPr="008B1BFB" w:rsidRDefault="00286666" w:rsidP="008B1BFB">
            <w:pPr>
              <w:rPr>
                <w:rFonts w:ascii="Nunito Sans" w:hAnsi="Nunito Sans"/>
                <w:sz w:val="22"/>
              </w:rPr>
            </w:pPr>
            <w:r w:rsidRPr="00A805BB">
              <w:rPr>
                <w:rStyle w:val="MainBody"/>
              </w:rPr>
              <w:t>[[DIRECTOR]]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2C059934" w14:textId="0BE5A290" w:rsidR="006D2E98" w:rsidRPr="00286666" w:rsidRDefault="00286666" w:rsidP="00286666">
            <w:pPr>
              <w:keepLines/>
              <w:tabs>
                <w:tab w:val="right" w:pos="14580"/>
              </w:tabs>
              <w:spacing w:line="264" w:lineRule="auto"/>
              <w:ind w:right="-108"/>
              <w:rPr>
                <w:rStyle w:val="MainBody"/>
                <w:b/>
                <w:bCs/>
              </w:rPr>
            </w:pPr>
            <w:r w:rsidRPr="00286666">
              <w:rPr>
                <w:rStyle w:val="MainBody"/>
                <w:b/>
                <w:bCs/>
              </w:rPr>
              <w:t>Product Director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6DD33801" w14:textId="3396E760" w:rsidR="006D2E98" w:rsidRPr="00334C49" w:rsidRDefault="00D33595" w:rsidP="00E4027F">
            <w:pPr>
              <w:pStyle w:val="Text2"/>
              <w:rPr>
                <w:rFonts w:cs="Courier New"/>
                <w:sz w:val="20"/>
                <w:szCs w:val="18"/>
              </w:rPr>
            </w:pPr>
            <w:r>
              <w:rPr>
                <w:rStyle w:val="MainBody"/>
                <w:sz w:val="20"/>
                <w:szCs w:val="18"/>
              </w:rPr>
              <w:t>[[DIRECTOR]]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B186F94" w14:textId="58C29C05" w:rsidR="006D2E98" w:rsidRPr="00334C49" w:rsidRDefault="00334C49" w:rsidP="00334C49">
            <w:pPr>
              <w:rPr>
                <w:rFonts w:ascii="Nunito Sans" w:hAnsi="Nunito Sans"/>
                <w:szCs w:val="18"/>
              </w:rPr>
            </w:pPr>
            <w:r w:rsidRPr="00334C49">
              <w:rPr>
                <w:rStyle w:val="MainBody"/>
                <w:sz w:val="20"/>
                <w:szCs w:val="18"/>
              </w:rPr>
              <w:t>[[DATE]]</w:t>
            </w:r>
          </w:p>
        </w:tc>
      </w:tr>
      <w:tr w:rsidR="00286666" w:rsidRPr="002C2AAC" w14:paraId="151C6EC2" w14:textId="77777777" w:rsidTr="00286666">
        <w:trPr>
          <w:trHeight w:hRule="exact" w:val="454"/>
        </w:trPr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46605FD3" w14:textId="68F5C99E" w:rsidR="00286666" w:rsidRDefault="00286666" w:rsidP="008B1BFB">
            <w:pPr>
              <w:rPr>
                <w:rStyle w:val="MainBody"/>
                <w:sz w:val="20"/>
                <w:szCs w:val="18"/>
              </w:rPr>
            </w:pPr>
            <w:r w:rsidRPr="00A805BB">
              <w:rPr>
                <w:rStyle w:val="MainBody"/>
              </w:rPr>
              <w:t>[[OWNER]]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A490514" w14:textId="71405FCD" w:rsidR="00286666" w:rsidRPr="00286666" w:rsidRDefault="00286666" w:rsidP="00286666">
            <w:pPr>
              <w:keepLines/>
              <w:tabs>
                <w:tab w:val="right" w:pos="14580"/>
              </w:tabs>
              <w:spacing w:line="264" w:lineRule="auto"/>
              <w:ind w:right="-108"/>
              <w:rPr>
                <w:rStyle w:val="MainBody"/>
                <w:b/>
                <w:bCs/>
              </w:rPr>
            </w:pPr>
            <w:r w:rsidRPr="00286666">
              <w:rPr>
                <w:rStyle w:val="MainBody"/>
                <w:b/>
                <w:bCs/>
              </w:rPr>
              <w:t>Product Owner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5E54D1E4" w14:textId="12197731" w:rsidR="00286666" w:rsidRDefault="00D33595" w:rsidP="00E4027F">
            <w:pPr>
              <w:pStyle w:val="Text2"/>
              <w:rPr>
                <w:rFonts w:cs="Courier New"/>
                <w:sz w:val="20"/>
                <w:szCs w:val="18"/>
              </w:rPr>
            </w:pPr>
            <w:r>
              <w:rPr>
                <w:rStyle w:val="MainBody"/>
                <w:sz w:val="20"/>
                <w:szCs w:val="18"/>
              </w:rPr>
              <w:t>[[OWNER]]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704FAF5" w14:textId="59583365" w:rsidR="00286666" w:rsidRPr="00334C49" w:rsidRDefault="00286666" w:rsidP="00334C49">
            <w:pPr>
              <w:rPr>
                <w:rStyle w:val="MainBody"/>
                <w:sz w:val="20"/>
                <w:szCs w:val="18"/>
              </w:rPr>
            </w:pPr>
            <w:r w:rsidRPr="00334C49">
              <w:rPr>
                <w:rStyle w:val="MainBody"/>
                <w:sz w:val="20"/>
                <w:szCs w:val="18"/>
              </w:rPr>
              <w:t>[[DATE]]</w:t>
            </w:r>
          </w:p>
        </w:tc>
      </w:tr>
      <w:bookmarkEnd w:id="2"/>
    </w:tbl>
    <w:p w14:paraId="622700B9" w14:textId="77777777" w:rsidR="00E54D09" w:rsidRPr="002C2AAC" w:rsidRDefault="00E54D09" w:rsidP="00E4027F">
      <w:pPr>
        <w:pStyle w:val="Text2"/>
        <w:rPr>
          <w:rFonts w:cs="Courier New"/>
          <w:sz w:val="20"/>
          <w:szCs w:val="18"/>
        </w:rPr>
      </w:pPr>
    </w:p>
    <w:sectPr w:rsidR="00E54D09" w:rsidRPr="002C2AAC" w:rsidSect="00873D7C">
      <w:headerReference w:type="default" r:id="rId13"/>
      <w:footerReference w:type="default" r:id="rId14"/>
      <w:headerReference w:type="first" r:id="rId15"/>
      <w:pgSz w:w="11906" w:h="16838"/>
      <w:pgMar w:top="1440" w:right="1440" w:bottom="1440" w:left="1440" w:header="708" w:footer="34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74C3A" w14:textId="77777777" w:rsidR="005B0280" w:rsidRDefault="005B0280" w:rsidP="00542015">
      <w:r>
        <w:separator/>
      </w:r>
    </w:p>
  </w:endnote>
  <w:endnote w:type="continuationSeparator" w:id="0">
    <w:p w14:paraId="753A514C" w14:textId="77777777" w:rsidR="005B0280" w:rsidRDefault="005B0280" w:rsidP="00542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ntax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63947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4CD519" w14:textId="362466B9" w:rsidR="00873D7C" w:rsidRDefault="00873D7C">
        <w:pPr>
          <w:pStyle w:val="Footer"/>
          <w:jc w:val="right"/>
        </w:pPr>
        <w:r w:rsidRPr="0089284F">
          <w:rPr>
            <w:rFonts w:ascii="Nunito Sans" w:hAnsi="Nunito Sans"/>
            <w:b/>
            <w:bCs/>
          </w:rPr>
          <w:fldChar w:fldCharType="begin"/>
        </w:r>
        <w:r w:rsidRPr="0089284F">
          <w:rPr>
            <w:rFonts w:ascii="Nunito Sans" w:hAnsi="Nunito Sans"/>
            <w:b/>
            <w:bCs/>
          </w:rPr>
          <w:instrText xml:space="preserve"> PAGE   \* MERGEFORMAT </w:instrText>
        </w:r>
        <w:r w:rsidRPr="0089284F">
          <w:rPr>
            <w:rFonts w:ascii="Nunito Sans" w:hAnsi="Nunito Sans"/>
            <w:b/>
            <w:bCs/>
          </w:rPr>
          <w:fldChar w:fldCharType="separate"/>
        </w:r>
        <w:r w:rsidRPr="0089284F">
          <w:rPr>
            <w:rFonts w:ascii="Nunito Sans" w:hAnsi="Nunito Sans"/>
            <w:b/>
            <w:bCs/>
            <w:noProof/>
          </w:rPr>
          <w:t>2</w:t>
        </w:r>
        <w:r w:rsidRPr="0089284F">
          <w:rPr>
            <w:rFonts w:ascii="Nunito Sans" w:hAnsi="Nunito Sans"/>
            <w:b/>
            <w:bCs/>
            <w:noProof/>
          </w:rPr>
          <w:fldChar w:fldCharType="end"/>
        </w:r>
      </w:p>
    </w:sdtContent>
  </w:sdt>
  <w:p w14:paraId="3D40812F" w14:textId="3F6B3A69" w:rsidR="009006FA" w:rsidRDefault="009006FA" w:rsidP="009006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21B11" w14:textId="77777777" w:rsidR="005B0280" w:rsidRDefault="005B0280" w:rsidP="00542015">
      <w:r>
        <w:separator/>
      </w:r>
    </w:p>
  </w:footnote>
  <w:footnote w:type="continuationSeparator" w:id="0">
    <w:p w14:paraId="4B4E3930" w14:textId="77777777" w:rsidR="005B0280" w:rsidRDefault="005B0280" w:rsidP="00542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15263" w14:textId="5BBDED2F" w:rsidR="00574C13" w:rsidRPr="002D7948" w:rsidRDefault="004D2B95" w:rsidP="009006FA">
    <w:pPr>
      <w:pStyle w:val="Header"/>
      <w:tabs>
        <w:tab w:val="clear" w:pos="9026"/>
        <w:tab w:val="right" w:pos="8222"/>
      </w:tabs>
      <w:ind w:right="804"/>
      <w:rPr>
        <w:rFonts w:ascii="Oswald" w:hAnsi="Oswald" w:cs="Calibri"/>
        <w:b/>
        <w:bCs/>
        <w:color w:val="AE2674"/>
        <w:sz w:val="24"/>
      </w:rPr>
    </w:pPr>
    <w:r>
      <w:rPr>
        <w:rFonts w:ascii="Oswald" w:hAnsi="Oswald" w:cs="Calibri"/>
        <w:b/>
        <w:bCs/>
        <w:color w:val="AE2674"/>
        <w:sz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AF7A" w14:textId="00282D6E" w:rsidR="0098759A" w:rsidRPr="009C6F0A" w:rsidRDefault="00334C49" w:rsidP="009C6F0A">
    <w:pPr>
      <w:pStyle w:val="Header"/>
      <w:rPr>
        <w:rFonts w:ascii="Nunito Sans" w:hAnsi="Nunito Sans"/>
        <w:sz w:val="18"/>
        <w:szCs w:val="18"/>
      </w:rPr>
    </w:pPr>
    <w:r>
      <w:rPr>
        <w:rFonts w:ascii="Nunito Sans" w:hAnsi="Nunito Sans"/>
        <w:sz w:val="18"/>
        <w:szCs w:val="18"/>
      </w:rPr>
      <w:t>[[TITLE]] v[[VERSION]]</w:t>
    </w:r>
  </w:p>
  <w:p w14:paraId="1938D04B" w14:textId="77777777" w:rsidR="00561EA7" w:rsidRDefault="00561EA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ADA"/>
    <w:multiLevelType w:val="hybridMultilevel"/>
    <w:tmpl w:val="7FC64068"/>
    <w:lvl w:ilvl="0" w:tplc="08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" w15:restartNumberingAfterBreak="0">
    <w:nsid w:val="2F7F4ECA"/>
    <w:multiLevelType w:val="hybridMultilevel"/>
    <w:tmpl w:val="D0EA60B6"/>
    <w:lvl w:ilvl="0" w:tplc="CFAEC4B2">
      <w:start w:val="1"/>
      <w:numFmt w:val="decimal"/>
      <w:pStyle w:val="TOC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C6813"/>
    <w:multiLevelType w:val="hybridMultilevel"/>
    <w:tmpl w:val="18FA9CFC"/>
    <w:lvl w:ilvl="0" w:tplc="1F66D5D6">
      <w:start w:val="1"/>
      <w:numFmt w:val="bullet"/>
      <w:pStyle w:val="Body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5509E"/>
    <w:multiLevelType w:val="multilevel"/>
    <w:tmpl w:val="8DE8A658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9F57AF2"/>
    <w:multiLevelType w:val="hybridMultilevel"/>
    <w:tmpl w:val="ECBEC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36B6C"/>
    <w:multiLevelType w:val="hybridMultilevel"/>
    <w:tmpl w:val="993612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283B77"/>
    <w:multiLevelType w:val="hybridMultilevel"/>
    <w:tmpl w:val="F340954A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2326EF4"/>
    <w:multiLevelType w:val="multilevel"/>
    <w:tmpl w:val="B46ADD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3"/>
      <w:lvlText w:val="%1.%2."/>
      <w:lvlJc w:val="left"/>
      <w:pPr>
        <w:ind w:left="792" w:hanging="432"/>
      </w:pPr>
      <w:rPr>
        <w:color w:val="706E6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E571431"/>
    <w:multiLevelType w:val="hybridMultilevel"/>
    <w:tmpl w:val="BDD2D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575597">
    <w:abstractNumId w:val="3"/>
  </w:num>
  <w:num w:numId="2" w16cid:durableId="609629826">
    <w:abstractNumId w:val="1"/>
  </w:num>
  <w:num w:numId="3" w16cid:durableId="2088458037">
    <w:abstractNumId w:val="7"/>
  </w:num>
  <w:num w:numId="4" w16cid:durableId="602960868">
    <w:abstractNumId w:val="2"/>
  </w:num>
  <w:num w:numId="5" w16cid:durableId="1527596388">
    <w:abstractNumId w:val="5"/>
  </w:num>
  <w:num w:numId="6" w16cid:durableId="1410494795">
    <w:abstractNumId w:val="0"/>
  </w:num>
  <w:num w:numId="7" w16cid:durableId="840973334">
    <w:abstractNumId w:val="4"/>
  </w:num>
  <w:num w:numId="8" w16cid:durableId="122818796">
    <w:abstractNumId w:val="6"/>
  </w:num>
  <w:num w:numId="9" w16cid:durableId="198896978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284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1A"/>
    <w:rsid w:val="00005DD2"/>
    <w:rsid w:val="0001476F"/>
    <w:rsid w:val="00014B54"/>
    <w:rsid w:val="0001618C"/>
    <w:rsid w:val="0002604D"/>
    <w:rsid w:val="000268D2"/>
    <w:rsid w:val="00027DA6"/>
    <w:rsid w:val="000307EF"/>
    <w:rsid w:val="00034A93"/>
    <w:rsid w:val="00034AAA"/>
    <w:rsid w:val="0004276D"/>
    <w:rsid w:val="00056BA8"/>
    <w:rsid w:val="000604F7"/>
    <w:rsid w:val="000749EB"/>
    <w:rsid w:val="0009128C"/>
    <w:rsid w:val="00096A47"/>
    <w:rsid w:val="000A3520"/>
    <w:rsid w:val="000A3BD2"/>
    <w:rsid w:val="000A4D99"/>
    <w:rsid w:val="000B3C98"/>
    <w:rsid w:val="000B3FAB"/>
    <w:rsid w:val="000B6237"/>
    <w:rsid w:val="000C2F9D"/>
    <w:rsid w:val="000C717C"/>
    <w:rsid w:val="000D0983"/>
    <w:rsid w:val="000D2C0F"/>
    <w:rsid w:val="000D3BF1"/>
    <w:rsid w:val="000E2172"/>
    <w:rsid w:val="000E2CA6"/>
    <w:rsid w:val="000E5666"/>
    <w:rsid w:val="000F1D9A"/>
    <w:rsid w:val="000F46B8"/>
    <w:rsid w:val="000F5AEA"/>
    <w:rsid w:val="00105590"/>
    <w:rsid w:val="0010732C"/>
    <w:rsid w:val="001119BD"/>
    <w:rsid w:val="00126F2F"/>
    <w:rsid w:val="00130CB3"/>
    <w:rsid w:val="00142C95"/>
    <w:rsid w:val="00160944"/>
    <w:rsid w:val="00161753"/>
    <w:rsid w:val="001631E9"/>
    <w:rsid w:val="00163A48"/>
    <w:rsid w:val="0016490A"/>
    <w:rsid w:val="00166ACE"/>
    <w:rsid w:val="0017664E"/>
    <w:rsid w:val="00177B6B"/>
    <w:rsid w:val="0018051B"/>
    <w:rsid w:val="00185A48"/>
    <w:rsid w:val="001903D5"/>
    <w:rsid w:val="00190A75"/>
    <w:rsid w:val="00196620"/>
    <w:rsid w:val="001A25D8"/>
    <w:rsid w:val="001A2F4E"/>
    <w:rsid w:val="001A31B5"/>
    <w:rsid w:val="001A7905"/>
    <w:rsid w:val="001B620B"/>
    <w:rsid w:val="001B7200"/>
    <w:rsid w:val="001B753E"/>
    <w:rsid w:val="001C00BC"/>
    <w:rsid w:val="001C1C0B"/>
    <w:rsid w:val="001C24B9"/>
    <w:rsid w:val="001C4D07"/>
    <w:rsid w:val="001C668A"/>
    <w:rsid w:val="001C6EB8"/>
    <w:rsid w:val="001C7128"/>
    <w:rsid w:val="001C77CF"/>
    <w:rsid w:val="001D2684"/>
    <w:rsid w:val="001D2EB2"/>
    <w:rsid w:val="001E1DC3"/>
    <w:rsid w:val="001E2462"/>
    <w:rsid w:val="001F42C9"/>
    <w:rsid w:val="00206D21"/>
    <w:rsid w:val="00220269"/>
    <w:rsid w:val="00221F3B"/>
    <w:rsid w:val="00222A72"/>
    <w:rsid w:val="00223BAD"/>
    <w:rsid w:val="00225987"/>
    <w:rsid w:val="00225D28"/>
    <w:rsid w:val="00225D5A"/>
    <w:rsid w:val="002267A4"/>
    <w:rsid w:val="00234FB4"/>
    <w:rsid w:val="002352B2"/>
    <w:rsid w:val="00236383"/>
    <w:rsid w:val="002502AC"/>
    <w:rsid w:val="00253977"/>
    <w:rsid w:val="002540E6"/>
    <w:rsid w:val="0026158C"/>
    <w:rsid w:val="00262EF4"/>
    <w:rsid w:val="00263084"/>
    <w:rsid w:val="00266FA4"/>
    <w:rsid w:val="00275154"/>
    <w:rsid w:val="002770B7"/>
    <w:rsid w:val="002822E5"/>
    <w:rsid w:val="00283735"/>
    <w:rsid w:val="00283EE2"/>
    <w:rsid w:val="0028428F"/>
    <w:rsid w:val="00286434"/>
    <w:rsid w:val="00286666"/>
    <w:rsid w:val="002936EE"/>
    <w:rsid w:val="00294FCE"/>
    <w:rsid w:val="00296569"/>
    <w:rsid w:val="002A1338"/>
    <w:rsid w:val="002A56A3"/>
    <w:rsid w:val="002B69B1"/>
    <w:rsid w:val="002C1668"/>
    <w:rsid w:val="002C22F0"/>
    <w:rsid w:val="002C29D3"/>
    <w:rsid w:val="002C2AAC"/>
    <w:rsid w:val="002D04EB"/>
    <w:rsid w:val="002D7745"/>
    <w:rsid w:val="002D7948"/>
    <w:rsid w:val="002E06A9"/>
    <w:rsid w:val="002E5EF6"/>
    <w:rsid w:val="002E76AC"/>
    <w:rsid w:val="002E7CB4"/>
    <w:rsid w:val="002F07D7"/>
    <w:rsid w:val="002F150B"/>
    <w:rsid w:val="002F51EE"/>
    <w:rsid w:val="002F6AB7"/>
    <w:rsid w:val="002F6C9F"/>
    <w:rsid w:val="00303326"/>
    <w:rsid w:val="0031398A"/>
    <w:rsid w:val="003156B7"/>
    <w:rsid w:val="003170A5"/>
    <w:rsid w:val="00320CEC"/>
    <w:rsid w:val="003236A4"/>
    <w:rsid w:val="00334C49"/>
    <w:rsid w:val="00337E02"/>
    <w:rsid w:val="00344E12"/>
    <w:rsid w:val="003452F9"/>
    <w:rsid w:val="00345445"/>
    <w:rsid w:val="003455EE"/>
    <w:rsid w:val="00345C0F"/>
    <w:rsid w:val="0035621B"/>
    <w:rsid w:val="0036116E"/>
    <w:rsid w:val="00364B70"/>
    <w:rsid w:val="00365BC4"/>
    <w:rsid w:val="003722B0"/>
    <w:rsid w:val="0037484F"/>
    <w:rsid w:val="00376EF2"/>
    <w:rsid w:val="00377E1F"/>
    <w:rsid w:val="00380B7E"/>
    <w:rsid w:val="00382C27"/>
    <w:rsid w:val="00384282"/>
    <w:rsid w:val="003854FF"/>
    <w:rsid w:val="00390955"/>
    <w:rsid w:val="00391FE1"/>
    <w:rsid w:val="00392CA3"/>
    <w:rsid w:val="00394C78"/>
    <w:rsid w:val="00395879"/>
    <w:rsid w:val="003A446A"/>
    <w:rsid w:val="003B0307"/>
    <w:rsid w:val="003B62CD"/>
    <w:rsid w:val="003C4322"/>
    <w:rsid w:val="003D2FDB"/>
    <w:rsid w:val="003D3574"/>
    <w:rsid w:val="003D3A6A"/>
    <w:rsid w:val="003D6D58"/>
    <w:rsid w:val="003E028E"/>
    <w:rsid w:val="003E740B"/>
    <w:rsid w:val="003F5E51"/>
    <w:rsid w:val="00401298"/>
    <w:rsid w:val="0040156C"/>
    <w:rsid w:val="00402FB1"/>
    <w:rsid w:val="00413664"/>
    <w:rsid w:val="004138B4"/>
    <w:rsid w:val="00415CDE"/>
    <w:rsid w:val="00415F9F"/>
    <w:rsid w:val="00422A57"/>
    <w:rsid w:val="00424313"/>
    <w:rsid w:val="00425615"/>
    <w:rsid w:val="00433E3E"/>
    <w:rsid w:val="00433E44"/>
    <w:rsid w:val="0043698B"/>
    <w:rsid w:val="00440EF8"/>
    <w:rsid w:val="004465FC"/>
    <w:rsid w:val="00447485"/>
    <w:rsid w:val="00452453"/>
    <w:rsid w:val="004545AB"/>
    <w:rsid w:val="004632B1"/>
    <w:rsid w:val="00465348"/>
    <w:rsid w:val="004674B8"/>
    <w:rsid w:val="004705DF"/>
    <w:rsid w:val="0047179C"/>
    <w:rsid w:val="00474D00"/>
    <w:rsid w:val="00475B04"/>
    <w:rsid w:val="00480596"/>
    <w:rsid w:val="004838BA"/>
    <w:rsid w:val="00484AC3"/>
    <w:rsid w:val="00487B20"/>
    <w:rsid w:val="0049271F"/>
    <w:rsid w:val="00495A2B"/>
    <w:rsid w:val="004978BC"/>
    <w:rsid w:val="004A28C1"/>
    <w:rsid w:val="004A461E"/>
    <w:rsid w:val="004B42B5"/>
    <w:rsid w:val="004B680A"/>
    <w:rsid w:val="004C042A"/>
    <w:rsid w:val="004C3B40"/>
    <w:rsid w:val="004C5D2E"/>
    <w:rsid w:val="004C7589"/>
    <w:rsid w:val="004D2B95"/>
    <w:rsid w:val="004E135B"/>
    <w:rsid w:val="004E3C54"/>
    <w:rsid w:val="004F593E"/>
    <w:rsid w:val="004F72BD"/>
    <w:rsid w:val="004F7F2F"/>
    <w:rsid w:val="00502BB0"/>
    <w:rsid w:val="00505523"/>
    <w:rsid w:val="00515578"/>
    <w:rsid w:val="005202E9"/>
    <w:rsid w:val="005215EB"/>
    <w:rsid w:val="00525CAB"/>
    <w:rsid w:val="00531F8E"/>
    <w:rsid w:val="00541975"/>
    <w:rsid w:val="00542015"/>
    <w:rsid w:val="005421DF"/>
    <w:rsid w:val="005426C4"/>
    <w:rsid w:val="00546294"/>
    <w:rsid w:val="005534E7"/>
    <w:rsid w:val="005573B1"/>
    <w:rsid w:val="005577EA"/>
    <w:rsid w:val="00561EA7"/>
    <w:rsid w:val="00572852"/>
    <w:rsid w:val="00574C13"/>
    <w:rsid w:val="00580408"/>
    <w:rsid w:val="00583166"/>
    <w:rsid w:val="00594077"/>
    <w:rsid w:val="00594A2E"/>
    <w:rsid w:val="005A0988"/>
    <w:rsid w:val="005A3EB3"/>
    <w:rsid w:val="005B0280"/>
    <w:rsid w:val="005B3040"/>
    <w:rsid w:val="005B54C5"/>
    <w:rsid w:val="005C0D04"/>
    <w:rsid w:val="005C3AB4"/>
    <w:rsid w:val="005C7295"/>
    <w:rsid w:val="005D5869"/>
    <w:rsid w:val="005D6888"/>
    <w:rsid w:val="005D7DD9"/>
    <w:rsid w:val="005E0217"/>
    <w:rsid w:val="005E3F84"/>
    <w:rsid w:val="005E742E"/>
    <w:rsid w:val="005F034F"/>
    <w:rsid w:val="00600D89"/>
    <w:rsid w:val="0061156C"/>
    <w:rsid w:val="00613650"/>
    <w:rsid w:val="00621052"/>
    <w:rsid w:val="00622C8E"/>
    <w:rsid w:val="006249BB"/>
    <w:rsid w:val="00624C52"/>
    <w:rsid w:val="00632A06"/>
    <w:rsid w:val="00637BD4"/>
    <w:rsid w:val="00637E0C"/>
    <w:rsid w:val="00641ECA"/>
    <w:rsid w:val="00642127"/>
    <w:rsid w:val="0064346F"/>
    <w:rsid w:val="00644C2B"/>
    <w:rsid w:val="00650355"/>
    <w:rsid w:val="00650692"/>
    <w:rsid w:val="00651686"/>
    <w:rsid w:val="006559E9"/>
    <w:rsid w:val="00665122"/>
    <w:rsid w:val="00665897"/>
    <w:rsid w:val="006675CC"/>
    <w:rsid w:val="00672561"/>
    <w:rsid w:val="00677E25"/>
    <w:rsid w:val="0068439A"/>
    <w:rsid w:val="006902D5"/>
    <w:rsid w:val="006961BC"/>
    <w:rsid w:val="00697882"/>
    <w:rsid w:val="00697EF9"/>
    <w:rsid w:val="006A0957"/>
    <w:rsid w:val="006A0F34"/>
    <w:rsid w:val="006A37AB"/>
    <w:rsid w:val="006A3FA5"/>
    <w:rsid w:val="006B0B3C"/>
    <w:rsid w:val="006B686B"/>
    <w:rsid w:val="006B7FAF"/>
    <w:rsid w:val="006C00FA"/>
    <w:rsid w:val="006C2629"/>
    <w:rsid w:val="006C63A0"/>
    <w:rsid w:val="006D2E98"/>
    <w:rsid w:val="006D4FEA"/>
    <w:rsid w:val="006D6777"/>
    <w:rsid w:val="006D77E1"/>
    <w:rsid w:val="006F1194"/>
    <w:rsid w:val="006F24EA"/>
    <w:rsid w:val="006F3109"/>
    <w:rsid w:val="006F71B1"/>
    <w:rsid w:val="00706303"/>
    <w:rsid w:val="0070773B"/>
    <w:rsid w:val="007106FC"/>
    <w:rsid w:val="0071612D"/>
    <w:rsid w:val="00724233"/>
    <w:rsid w:val="0072741A"/>
    <w:rsid w:val="00731682"/>
    <w:rsid w:val="0073563B"/>
    <w:rsid w:val="00741487"/>
    <w:rsid w:val="00741BBF"/>
    <w:rsid w:val="00745F03"/>
    <w:rsid w:val="0075062D"/>
    <w:rsid w:val="00750D8C"/>
    <w:rsid w:val="00751C29"/>
    <w:rsid w:val="007551E8"/>
    <w:rsid w:val="0075654A"/>
    <w:rsid w:val="00757FE2"/>
    <w:rsid w:val="007616B6"/>
    <w:rsid w:val="0077015C"/>
    <w:rsid w:val="007705A0"/>
    <w:rsid w:val="00772963"/>
    <w:rsid w:val="0077452E"/>
    <w:rsid w:val="00775C75"/>
    <w:rsid w:val="00780D70"/>
    <w:rsid w:val="00781543"/>
    <w:rsid w:val="00783E39"/>
    <w:rsid w:val="007920E9"/>
    <w:rsid w:val="007A2D50"/>
    <w:rsid w:val="007B21A1"/>
    <w:rsid w:val="007B40C9"/>
    <w:rsid w:val="007C1DD2"/>
    <w:rsid w:val="007C4381"/>
    <w:rsid w:val="007C781A"/>
    <w:rsid w:val="007D6BEE"/>
    <w:rsid w:val="007D6F56"/>
    <w:rsid w:val="007E172C"/>
    <w:rsid w:val="007E1CF0"/>
    <w:rsid w:val="007E1FA6"/>
    <w:rsid w:val="007E43B7"/>
    <w:rsid w:val="007F19B0"/>
    <w:rsid w:val="007F7F73"/>
    <w:rsid w:val="008004A3"/>
    <w:rsid w:val="00812F86"/>
    <w:rsid w:val="008178DD"/>
    <w:rsid w:val="00821029"/>
    <w:rsid w:val="008214B7"/>
    <w:rsid w:val="00823FAE"/>
    <w:rsid w:val="008307CF"/>
    <w:rsid w:val="00832E3A"/>
    <w:rsid w:val="00835E2A"/>
    <w:rsid w:val="00837678"/>
    <w:rsid w:val="00837F68"/>
    <w:rsid w:val="008478A6"/>
    <w:rsid w:val="00847AAC"/>
    <w:rsid w:val="00853449"/>
    <w:rsid w:val="00857D23"/>
    <w:rsid w:val="0086204D"/>
    <w:rsid w:val="008654D6"/>
    <w:rsid w:val="00873D7C"/>
    <w:rsid w:val="00877D4F"/>
    <w:rsid w:val="00880766"/>
    <w:rsid w:val="00882956"/>
    <w:rsid w:val="00883363"/>
    <w:rsid w:val="00890044"/>
    <w:rsid w:val="0089112C"/>
    <w:rsid w:val="0089284F"/>
    <w:rsid w:val="00895FA1"/>
    <w:rsid w:val="008A32C4"/>
    <w:rsid w:val="008A4CB3"/>
    <w:rsid w:val="008A51E6"/>
    <w:rsid w:val="008A58A1"/>
    <w:rsid w:val="008A6AC9"/>
    <w:rsid w:val="008B14B7"/>
    <w:rsid w:val="008B1BFB"/>
    <w:rsid w:val="008B6464"/>
    <w:rsid w:val="008C02E3"/>
    <w:rsid w:val="008C09C3"/>
    <w:rsid w:val="008C5385"/>
    <w:rsid w:val="008C616A"/>
    <w:rsid w:val="008C7EB3"/>
    <w:rsid w:val="008D3164"/>
    <w:rsid w:val="008D62B5"/>
    <w:rsid w:val="008F0B94"/>
    <w:rsid w:val="009006FA"/>
    <w:rsid w:val="00900A7C"/>
    <w:rsid w:val="00900EB8"/>
    <w:rsid w:val="009130E2"/>
    <w:rsid w:val="009135F8"/>
    <w:rsid w:val="00913EF5"/>
    <w:rsid w:val="0091717A"/>
    <w:rsid w:val="0092340F"/>
    <w:rsid w:val="00930A4E"/>
    <w:rsid w:val="00935C6C"/>
    <w:rsid w:val="0094081D"/>
    <w:rsid w:val="009427C8"/>
    <w:rsid w:val="009437F9"/>
    <w:rsid w:val="00944A8F"/>
    <w:rsid w:val="0094732F"/>
    <w:rsid w:val="00953005"/>
    <w:rsid w:val="00956E41"/>
    <w:rsid w:val="0096044E"/>
    <w:rsid w:val="00964218"/>
    <w:rsid w:val="00966C2E"/>
    <w:rsid w:val="009763EB"/>
    <w:rsid w:val="00977BC8"/>
    <w:rsid w:val="009820DF"/>
    <w:rsid w:val="00986EBB"/>
    <w:rsid w:val="0098759A"/>
    <w:rsid w:val="00987701"/>
    <w:rsid w:val="00987C54"/>
    <w:rsid w:val="00995D28"/>
    <w:rsid w:val="0099672F"/>
    <w:rsid w:val="00996E17"/>
    <w:rsid w:val="009A33E6"/>
    <w:rsid w:val="009A3B18"/>
    <w:rsid w:val="009A791F"/>
    <w:rsid w:val="009B0109"/>
    <w:rsid w:val="009B1820"/>
    <w:rsid w:val="009B1843"/>
    <w:rsid w:val="009B3C44"/>
    <w:rsid w:val="009B5609"/>
    <w:rsid w:val="009B62D3"/>
    <w:rsid w:val="009B6541"/>
    <w:rsid w:val="009C208D"/>
    <w:rsid w:val="009C6F0A"/>
    <w:rsid w:val="009C7FDF"/>
    <w:rsid w:val="009D1BDE"/>
    <w:rsid w:val="009E1FB1"/>
    <w:rsid w:val="009E4EB3"/>
    <w:rsid w:val="009E707A"/>
    <w:rsid w:val="009F3470"/>
    <w:rsid w:val="009F4261"/>
    <w:rsid w:val="009F68A7"/>
    <w:rsid w:val="009F7B85"/>
    <w:rsid w:val="00A032A5"/>
    <w:rsid w:val="00A057A9"/>
    <w:rsid w:val="00A05FDA"/>
    <w:rsid w:val="00A07ABD"/>
    <w:rsid w:val="00A12A95"/>
    <w:rsid w:val="00A13638"/>
    <w:rsid w:val="00A2097D"/>
    <w:rsid w:val="00A259EA"/>
    <w:rsid w:val="00A27C83"/>
    <w:rsid w:val="00A412B4"/>
    <w:rsid w:val="00A463F1"/>
    <w:rsid w:val="00A50428"/>
    <w:rsid w:val="00A51E82"/>
    <w:rsid w:val="00A52F22"/>
    <w:rsid w:val="00A55CAD"/>
    <w:rsid w:val="00A6651A"/>
    <w:rsid w:val="00A7222A"/>
    <w:rsid w:val="00A73A0F"/>
    <w:rsid w:val="00A74065"/>
    <w:rsid w:val="00A8021E"/>
    <w:rsid w:val="00A805BB"/>
    <w:rsid w:val="00A81023"/>
    <w:rsid w:val="00A814B5"/>
    <w:rsid w:val="00A83726"/>
    <w:rsid w:val="00A93860"/>
    <w:rsid w:val="00AA04BE"/>
    <w:rsid w:val="00AA0D98"/>
    <w:rsid w:val="00AA1E1A"/>
    <w:rsid w:val="00AA3E95"/>
    <w:rsid w:val="00AB01BD"/>
    <w:rsid w:val="00AB3A46"/>
    <w:rsid w:val="00AB4FF9"/>
    <w:rsid w:val="00AC296C"/>
    <w:rsid w:val="00AC4C12"/>
    <w:rsid w:val="00AE0ABB"/>
    <w:rsid w:val="00AE309B"/>
    <w:rsid w:val="00AE6AAE"/>
    <w:rsid w:val="00AE6E47"/>
    <w:rsid w:val="00AF1348"/>
    <w:rsid w:val="00AF6309"/>
    <w:rsid w:val="00B007EB"/>
    <w:rsid w:val="00B04300"/>
    <w:rsid w:val="00B062C4"/>
    <w:rsid w:val="00B116CB"/>
    <w:rsid w:val="00B14D2A"/>
    <w:rsid w:val="00B16589"/>
    <w:rsid w:val="00B20920"/>
    <w:rsid w:val="00B23E0F"/>
    <w:rsid w:val="00B27B2E"/>
    <w:rsid w:val="00B31C5C"/>
    <w:rsid w:val="00B4088D"/>
    <w:rsid w:val="00B40C5F"/>
    <w:rsid w:val="00B467E1"/>
    <w:rsid w:val="00B60624"/>
    <w:rsid w:val="00B7416E"/>
    <w:rsid w:val="00B82CAA"/>
    <w:rsid w:val="00B87EF1"/>
    <w:rsid w:val="00BA14C9"/>
    <w:rsid w:val="00BA220D"/>
    <w:rsid w:val="00BA3E4B"/>
    <w:rsid w:val="00BC306E"/>
    <w:rsid w:val="00BC4516"/>
    <w:rsid w:val="00BC7221"/>
    <w:rsid w:val="00BC7AE8"/>
    <w:rsid w:val="00BC7B14"/>
    <w:rsid w:val="00BD130B"/>
    <w:rsid w:val="00BD62AC"/>
    <w:rsid w:val="00BF118F"/>
    <w:rsid w:val="00C056B4"/>
    <w:rsid w:val="00C170A8"/>
    <w:rsid w:val="00C217A1"/>
    <w:rsid w:val="00C23B08"/>
    <w:rsid w:val="00C268BC"/>
    <w:rsid w:val="00C41C01"/>
    <w:rsid w:val="00C4546F"/>
    <w:rsid w:val="00C45979"/>
    <w:rsid w:val="00C53299"/>
    <w:rsid w:val="00C548ED"/>
    <w:rsid w:val="00C62479"/>
    <w:rsid w:val="00C72472"/>
    <w:rsid w:val="00C80E1F"/>
    <w:rsid w:val="00C84260"/>
    <w:rsid w:val="00C86DEC"/>
    <w:rsid w:val="00C924D8"/>
    <w:rsid w:val="00CA1370"/>
    <w:rsid w:val="00CB0451"/>
    <w:rsid w:val="00CB06D6"/>
    <w:rsid w:val="00CB4EED"/>
    <w:rsid w:val="00CB682E"/>
    <w:rsid w:val="00CC0576"/>
    <w:rsid w:val="00CE0DD0"/>
    <w:rsid w:val="00CE2B92"/>
    <w:rsid w:val="00CF0E06"/>
    <w:rsid w:val="00CF21F1"/>
    <w:rsid w:val="00CF45B4"/>
    <w:rsid w:val="00CF47ED"/>
    <w:rsid w:val="00D04A15"/>
    <w:rsid w:val="00D138EB"/>
    <w:rsid w:val="00D17684"/>
    <w:rsid w:val="00D33595"/>
    <w:rsid w:val="00D502F4"/>
    <w:rsid w:val="00D558B4"/>
    <w:rsid w:val="00D55CCF"/>
    <w:rsid w:val="00D616C0"/>
    <w:rsid w:val="00D81C19"/>
    <w:rsid w:val="00D8270A"/>
    <w:rsid w:val="00D8284E"/>
    <w:rsid w:val="00D83F5A"/>
    <w:rsid w:val="00D955A5"/>
    <w:rsid w:val="00DA1189"/>
    <w:rsid w:val="00DA30F5"/>
    <w:rsid w:val="00DA65EA"/>
    <w:rsid w:val="00DA6CA3"/>
    <w:rsid w:val="00DB262B"/>
    <w:rsid w:val="00DC61CB"/>
    <w:rsid w:val="00DD0ED2"/>
    <w:rsid w:val="00DD1583"/>
    <w:rsid w:val="00DD6655"/>
    <w:rsid w:val="00DE221E"/>
    <w:rsid w:val="00DE7BBE"/>
    <w:rsid w:val="00DF0A7A"/>
    <w:rsid w:val="00DF1EE7"/>
    <w:rsid w:val="00DF3B1E"/>
    <w:rsid w:val="00DF75CE"/>
    <w:rsid w:val="00E020A4"/>
    <w:rsid w:val="00E1219B"/>
    <w:rsid w:val="00E13BC1"/>
    <w:rsid w:val="00E15ECD"/>
    <w:rsid w:val="00E16AD2"/>
    <w:rsid w:val="00E174E8"/>
    <w:rsid w:val="00E21028"/>
    <w:rsid w:val="00E2470D"/>
    <w:rsid w:val="00E356A3"/>
    <w:rsid w:val="00E36D7A"/>
    <w:rsid w:val="00E3751C"/>
    <w:rsid w:val="00E4027F"/>
    <w:rsid w:val="00E40AB6"/>
    <w:rsid w:val="00E41DA9"/>
    <w:rsid w:val="00E53352"/>
    <w:rsid w:val="00E53E33"/>
    <w:rsid w:val="00E54D09"/>
    <w:rsid w:val="00E6441A"/>
    <w:rsid w:val="00E72891"/>
    <w:rsid w:val="00E7461D"/>
    <w:rsid w:val="00E82C6E"/>
    <w:rsid w:val="00E82EFF"/>
    <w:rsid w:val="00E8353D"/>
    <w:rsid w:val="00EA21DF"/>
    <w:rsid w:val="00EA33A8"/>
    <w:rsid w:val="00EA5C83"/>
    <w:rsid w:val="00EA79C3"/>
    <w:rsid w:val="00EB140C"/>
    <w:rsid w:val="00EB1CF8"/>
    <w:rsid w:val="00EB72D8"/>
    <w:rsid w:val="00EC0138"/>
    <w:rsid w:val="00EC3759"/>
    <w:rsid w:val="00EC4AF8"/>
    <w:rsid w:val="00ED2DCA"/>
    <w:rsid w:val="00ED35D3"/>
    <w:rsid w:val="00ED40E1"/>
    <w:rsid w:val="00ED6BDD"/>
    <w:rsid w:val="00EE6340"/>
    <w:rsid w:val="00EE766C"/>
    <w:rsid w:val="00EF3560"/>
    <w:rsid w:val="00EF527A"/>
    <w:rsid w:val="00EF5E7C"/>
    <w:rsid w:val="00F03513"/>
    <w:rsid w:val="00F05D3D"/>
    <w:rsid w:val="00F0745B"/>
    <w:rsid w:val="00F11A99"/>
    <w:rsid w:val="00F14CB1"/>
    <w:rsid w:val="00F21125"/>
    <w:rsid w:val="00F23558"/>
    <w:rsid w:val="00F2495E"/>
    <w:rsid w:val="00F2752F"/>
    <w:rsid w:val="00F3054C"/>
    <w:rsid w:val="00F42B8D"/>
    <w:rsid w:val="00F459CE"/>
    <w:rsid w:val="00F45C80"/>
    <w:rsid w:val="00F50056"/>
    <w:rsid w:val="00F54938"/>
    <w:rsid w:val="00F63766"/>
    <w:rsid w:val="00F65930"/>
    <w:rsid w:val="00F673DC"/>
    <w:rsid w:val="00F675E8"/>
    <w:rsid w:val="00F73675"/>
    <w:rsid w:val="00F803BD"/>
    <w:rsid w:val="00F86367"/>
    <w:rsid w:val="00F87E1B"/>
    <w:rsid w:val="00F96C3B"/>
    <w:rsid w:val="00F974AB"/>
    <w:rsid w:val="00FC0BA4"/>
    <w:rsid w:val="00FC3BF2"/>
    <w:rsid w:val="00FC4272"/>
    <w:rsid w:val="00FD1305"/>
    <w:rsid w:val="00FD2688"/>
    <w:rsid w:val="00FD51ED"/>
    <w:rsid w:val="00FE5368"/>
    <w:rsid w:val="00FE7946"/>
    <w:rsid w:val="00FE7BB7"/>
    <w:rsid w:val="00FE7D25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0ABA1"/>
  <w15:docId w15:val="{EC3FF47E-48BF-4DD5-B71E-DE6695BF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888"/>
  </w:style>
  <w:style w:type="paragraph" w:styleId="Heading1">
    <w:name w:val="heading 1"/>
    <w:basedOn w:val="Normal"/>
    <w:next w:val="Normal"/>
    <w:link w:val="Heading1Char"/>
    <w:uiPriority w:val="9"/>
    <w:qFormat/>
    <w:rsid w:val="006F71B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EB3"/>
    <w:pPr>
      <w:keepNext/>
      <w:keepLines/>
      <w:numPr>
        <w:numId w:val="1"/>
      </w:numPr>
      <w:spacing w:before="200"/>
      <w:outlineLvl w:val="1"/>
    </w:pPr>
    <w:rPr>
      <w:rFonts w:ascii="Oswald" w:eastAsiaTheme="majorEastAsia" w:hAnsi="Oswald" w:cstheme="majorBidi"/>
      <w:b/>
      <w:bCs/>
      <w:color w:val="17365D" w:themeColor="text2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9B0"/>
    <w:pPr>
      <w:keepNext/>
      <w:keepLines/>
      <w:numPr>
        <w:ilvl w:val="1"/>
        <w:numId w:val="3"/>
      </w:numPr>
      <w:spacing w:before="200"/>
      <w:outlineLvl w:val="2"/>
    </w:pPr>
    <w:rPr>
      <w:rFonts w:ascii="Nunito Sans" w:eastAsiaTheme="majorEastAsia" w:hAnsi="Nunito Sans" w:cstheme="majorBidi"/>
      <w:b/>
      <w:bCs/>
      <w:color w:val="18193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67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E9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E9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ponseTable">
    <w:name w:val="Response Table"/>
    <w:basedOn w:val="Normal"/>
    <w:rsid w:val="00EB140C"/>
    <w:pPr>
      <w:spacing w:before="60" w:after="60"/>
    </w:pPr>
    <w:rPr>
      <w:color w:val="0000FF"/>
    </w:rPr>
  </w:style>
  <w:style w:type="paragraph" w:styleId="ListParagraph">
    <w:name w:val="List Paragraph"/>
    <w:aliases w:val="F5 List Paragraph,List Paragraph1,Numbered Indented Text,Colorful List - Accent 11,Numbered Para 1,Dot pt,No Spacing1,List Paragraph Char Char Char,Indicator Text,Bullet Points,MAIN CONTENT,Bullet 1,List Paragraph12,Normal numbered,L"/>
    <w:basedOn w:val="Normal"/>
    <w:link w:val="ListParagraphChar"/>
    <w:uiPriority w:val="1"/>
    <w:qFormat/>
    <w:rsid w:val="00EB140C"/>
    <w:pPr>
      <w:spacing w:after="200" w:line="276" w:lineRule="auto"/>
      <w:ind w:left="720"/>
      <w:contextualSpacing/>
    </w:pPr>
    <w:rPr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14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40C"/>
    <w:rPr>
      <w:rFonts w:ascii="Tahoma" w:eastAsia="Times New Roman" w:hAnsi="Tahoma" w:cs="Tahoma"/>
      <w:sz w:val="16"/>
      <w:szCs w:val="16"/>
      <w:lang w:eastAsia="en-GB"/>
    </w:rPr>
  </w:style>
  <w:style w:type="paragraph" w:styleId="BodyText3">
    <w:name w:val="Body Text 3"/>
    <w:basedOn w:val="Normal"/>
    <w:link w:val="BodyText3Char"/>
    <w:rsid w:val="00EB140C"/>
    <w:pPr>
      <w:tabs>
        <w:tab w:val="left" w:pos="3402"/>
        <w:tab w:val="left" w:pos="6663"/>
      </w:tabs>
      <w:spacing w:before="120" w:after="120"/>
    </w:pPr>
    <w:rPr>
      <w:color w:val="000000"/>
    </w:rPr>
  </w:style>
  <w:style w:type="character" w:customStyle="1" w:styleId="BodyText3Char">
    <w:name w:val="Body Text 3 Char"/>
    <w:basedOn w:val="DefaultParagraphFont"/>
    <w:link w:val="BodyText3"/>
    <w:rsid w:val="00EB140C"/>
    <w:rPr>
      <w:rFonts w:ascii="Times New Roman" w:eastAsia="Times New Roman" w:hAnsi="Times New Roman" w:cs="Times New Roman"/>
      <w:color w:val="000000"/>
      <w:sz w:val="24"/>
      <w:szCs w:val="24"/>
      <w:lang w:eastAsia="en-GB"/>
    </w:rPr>
  </w:style>
  <w:style w:type="paragraph" w:styleId="NoSpacing">
    <w:name w:val="No Spacing"/>
    <w:link w:val="NoSpacingChar"/>
    <w:uiPriority w:val="1"/>
    <w:qFormat/>
    <w:rsid w:val="00542015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42015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5420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201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420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2015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C7EB3"/>
    <w:rPr>
      <w:rFonts w:ascii="Oswald" w:eastAsiaTheme="majorEastAsia" w:hAnsi="Oswald" w:cstheme="majorBidi"/>
      <w:b/>
      <w:bCs/>
      <w:color w:val="17365D" w:themeColor="text2" w:themeShade="B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F71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F19B0"/>
    <w:rPr>
      <w:rFonts w:ascii="Nunito Sans" w:eastAsiaTheme="majorEastAsia" w:hAnsi="Nunito Sans" w:cstheme="majorBidi"/>
      <w:b/>
      <w:bCs/>
      <w:color w:val="181932"/>
      <w:sz w:val="24"/>
    </w:rPr>
  </w:style>
  <w:style w:type="character" w:styleId="PlaceholderText">
    <w:name w:val="Placeholder Text"/>
    <w:basedOn w:val="DefaultParagraphFont"/>
    <w:uiPriority w:val="99"/>
    <w:semiHidden/>
    <w:rsid w:val="00832E3A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6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37F6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OC1">
    <w:name w:val="toc 1"/>
    <w:basedOn w:val="Normal"/>
    <w:next w:val="Normal"/>
    <w:autoRedefine/>
    <w:uiPriority w:val="39"/>
    <w:qFormat/>
    <w:rsid w:val="002502AC"/>
    <w:pPr>
      <w:numPr>
        <w:numId w:val="2"/>
      </w:numPr>
      <w:spacing w:after="120"/>
    </w:pPr>
    <w:rPr>
      <w:lang w:eastAsia="en-US"/>
    </w:rPr>
  </w:style>
  <w:style w:type="character" w:styleId="Hyperlink">
    <w:name w:val="Hyperlink"/>
    <w:basedOn w:val="DefaultParagraphFont"/>
    <w:uiPriority w:val="99"/>
    <w:rsid w:val="0018051B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90A75"/>
    <w:pPr>
      <w:spacing w:line="276" w:lineRule="auto"/>
      <w:outlineLvl w:val="9"/>
    </w:pPr>
    <w:rPr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E0DD0"/>
    <w:pPr>
      <w:tabs>
        <w:tab w:val="left" w:pos="709"/>
        <w:tab w:val="right" w:leader="dot" w:pos="9016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CE0DD0"/>
    <w:pPr>
      <w:tabs>
        <w:tab w:val="left" w:pos="1843"/>
        <w:tab w:val="right" w:leader="dot" w:pos="9016"/>
      </w:tabs>
      <w:spacing w:after="100" w:line="276" w:lineRule="auto"/>
      <w:ind w:left="1440"/>
    </w:pPr>
    <w:rPr>
      <w:rFonts w:asciiTheme="minorHAnsi" w:eastAsiaTheme="minorEastAsia" w:hAnsiTheme="minorHAnsi" w:cstheme="minorBidi"/>
      <w:szCs w:val="22"/>
      <w:lang w:val="en-US" w:eastAsia="en-US"/>
    </w:rPr>
  </w:style>
  <w:style w:type="table" w:styleId="TableGrid">
    <w:name w:val="Table Grid"/>
    <w:basedOn w:val="TableNormal"/>
    <w:uiPriority w:val="59"/>
    <w:rsid w:val="000F1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uiPriority w:val="62"/>
    <w:rsid w:val="000F1D9A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7C1DD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C1DD2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353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548DD4" w:themeColor="text2" w:themeTint="9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8353D"/>
    <w:rPr>
      <w:rFonts w:asciiTheme="majorHAnsi" w:eastAsiaTheme="majorEastAsia" w:hAnsiTheme="majorHAnsi" w:cstheme="majorBidi"/>
      <w:color w:val="548DD4" w:themeColor="text2" w:themeTint="99"/>
      <w:spacing w:val="5"/>
      <w:kern w:val="28"/>
      <w:sz w:val="52"/>
      <w:szCs w:val="52"/>
    </w:rPr>
  </w:style>
  <w:style w:type="paragraph" w:customStyle="1" w:styleId="Default">
    <w:name w:val="Default"/>
    <w:rsid w:val="007E1CF0"/>
    <w:pPr>
      <w:autoSpaceDE w:val="0"/>
      <w:autoSpaceDN w:val="0"/>
      <w:adjustRightInd w:val="0"/>
    </w:pPr>
    <w:rPr>
      <w:rFonts w:ascii="Syntax" w:eastAsia="MS ??" w:hAnsi="Syntax" w:cs="Syntax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CB06D6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267A4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4"/>
    </w:rPr>
  </w:style>
  <w:style w:type="paragraph" w:customStyle="1" w:styleId="Text1">
    <w:name w:val="Text 1"/>
    <w:link w:val="Text1Char"/>
    <w:qFormat/>
    <w:rsid w:val="002267A4"/>
    <w:pPr>
      <w:spacing w:before="120" w:after="120"/>
      <w:ind w:left="567"/>
      <w:jc w:val="both"/>
    </w:pPr>
    <w:rPr>
      <w:rFonts w:ascii="Arial" w:eastAsia="Times New Roman" w:hAnsi="Arial"/>
      <w:sz w:val="22"/>
      <w:szCs w:val="22"/>
    </w:rPr>
  </w:style>
  <w:style w:type="character" w:customStyle="1" w:styleId="Text1Char">
    <w:name w:val="Text 1 Char"/>
    <w:link w:val="Text1"/>
    <w:rsid w:val="002267A4"/>
    <w:rPr>
      <w:rFonts w:ascii="Arial" w:eastAsia="Times New Roman" w:hAnsi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267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67A4"/>
    <w:pPr>
      <w:spacing w:after="160"/>
    </w:pPr>
    <w:rPr>
      <w:rFonts w:asciiTheme="minorHAnsi" w:eastAsiaTheme="minorHAnsi" w:hAnsiTheme="minorHAnsi" w:cstheme="minorBidi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67A4"/>
    <w:rPr>
      <w:rFonts w:asciiTheme="minorHAnsi" w:eastAsiaTheme="minorHAnsi" w:hAnsiTheme="minorHAnsi" w:cstheme="minorBidi"/>
      <w:lang w:eastAsia="en-US"/>
    </w:rPr>
  </w:style>
  <w:style w:type="character" w:customStyle="1" w:styleId="ListParagraphChar">
    <w:name w:val="List Paragraph Char"/>
    <w:aliases w:val="F5 List Paragraph Char,List Paragraph1 Char,Numbered Indented Text Char,Colorful List - Accent 11 Char,Numbered Para 1 Char,Dot pt Char,No Spacing1 Char,List Paragraph Char Char Char Char,Indicator Text Char,Bullet Points Char,L Char"/>
    <w:link w:val="ListParagraph"/>
    <w:uiPriority w:val="34"/>
    <w:qFormat/>
    <w:rsid w:val="002267A4"/>
    <w:rPr>
      <w:rFonts w:eastAsia="Times New Roman"/>
      <w:sz w:val="22"/>
      <w:szCs w:val="22"/>
    </w:rPr>
  </w:style>
  <w:style w:type="paragraph" w:customStyle="1" w:styleId="RespAns">
    <w:name w:val="Resp Ans"/>
    <w:basedOn w:val="Normal"/>
    <w:link w:val="RespAnsChar"/>
    <w:rsid w:val="002267A4"/>
    <w:pPr>
      <w:autoSpaceDE w:val="0"/>
      <w:autoSpaceDN w:val="0"/>
      <w:adjustRightInd w:val="0"/>
      <w:spacing w:after="60"/>
    </w:pPr>
    <w:rPr>
      <w:rFonts w:ascii="Arial" w:hAnsi="Arial" w:cs="Arial"/>
      <w:sz w:val="24"/>
      <w:szCs w:val="22"/>
      <w:lang w:eastAsia="en-US"/>
    </w:rPr>
  </w:style>
  <w:style w:type="character" w:customStyle="1" w:styleId="RespAnsChar">
    <w:name w:val="Resp Ans Char"/>
    <w:link w:val="RespAns"/>
    <w:rsid w:val="002267A4"/>
    <w:rPr>
      <w:rFonts w:ascii="Arial" w:eastAsia="Times New Roman" w:hAnsi="Arial" w:cs="Arial"/>
      <w:sz w:val="24"/>
      <w:szCs w:val="22"/>
      <w:lang w:eastAsia="en-US"/>
    </w:rPr>
  </w:style>
  <w:style w:type="table" w:customStyle="1" w:styleId="ListTable31">
    <w:name w:val="List Table 31"/>
    <w:basedOn w:val="TableNormal"/>
    <w:uiPriority w:val="48"/>
    <w:rsid w:val="00E54D0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5654A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1631E9"/>
    <w:rPr>
      <w:rFonts w:eastAsia="Times New Roman"/>
      <w:sz w:val="22"/>
      <w:szCs w:val="24"/>
    </w:rPr>
  </w:style>
  <w:style w:type="paragraph" w:customStyle="1" w:styleId="PolicyText">
    <w:name w:val="Policy Text"/>
    <w:basedOn w:val="Normal"/>
    <w:qFormat/>
    <w:rsid w:val="00A814B5"/>
    <w:pPr>
      <w:spacing w:before="100" w:beforeAutospacing="1" w:after="100" w:afterAutospacing="1" w:line="276" w:lineRule="auto"/>
    </w:pPr>
    <w:rPr>
      <w:rFonts w:ascii="Nunito Sans" w:hAnsi="Nunito Sans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63A48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A99"/>
    <w:pPr>
      <w:spacing w:after="0"/>
    </w:pPr>
    <w:rPr>
      <w:rFonts w:ascii="Calibri" w:eastAsia="Times New Roman" w:hAnsi="Calibri" w:cs="Times New Roman"/>
      <w:b/>
      <w:bCs/>
      <w:lang w:eastAsia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A99"/>
    <w:rPr>
      <w:rFonts w:asciiTheme="minorHAnsi" w:eastAsia="Times New Roman" w:hAnsiTheme="minorHAnsi" w:cstheme="minorBidi"/>
      <w:b/>
      <w:bCs/>
      <w:lang w:eastAsia="en-US"/>
    </w:rPr>
  </w:style>
  <w:style w:type="character" w:styleId="Strong">
    <w:name w:val="Strong"/>
    <w:basedOn w:val="DefaultParagraphFont"/>
    <w:uiPriority w:val="22"/>
    <w:qFormat/>
    <w:rsid w:val="00C548E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E98"/>
    <w:rPr>
      <w:rFonts w:asciiTheme="majorHAnsi" w:eastAsiaTheme="majorEastAsia" w:hAnsiTheme="majorHAnsi" w:cstheme="majorBidi"/>
      <w:color w:val="365F91" w:themeColor="accent1" w:themeShade="BF"/>
      <w:sz w:val="22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E98"/>
    <w:rPr>
      <w:rFonts w:asciiTheme="majorHAnsi" w:eastAsiaTheme="majorEastAsia" w:hAnsiTheme="majorHAnsi" w:cstheme="majorBidi"/>
      <w:color w:val="243F60" w:themeColor="accent1" w:themeShade="7F"/>
      <w:sz w:val="22"/>
      <w:szCs w:val="24"/>
    </w:rPr>
  </w:style>
  <w:style w:type="paragraph" w:customStyle="1" w:styleId="SubHeading">
    <w:name w:val="SubHeading"/>
    <w:basedOn w:val="Normal"/>
    <w:link w:val="SubHeadingChar"/>
    <w:qFormat/>
    <w:rsid w:val="00334C49"/>
    <w:pPr>
      <w:pBdr>
        <w:bottom w:val="single" w:sz="8" w:space="4" w:color="AE2674"/>
      </w:pBdr>
    </w:pPr>
    <w:rPr>
      <w:rFonts w:ascii="Oswald" w:hAnsi="Oswald"/>
      <w:color w:val="AE2674"/>
      <w:sz w:val="32"/>
    </w:rPr>
  </w:style>
  <w:style w:type="character" w:customStyle="1" w:styleId="SubHeadingChar">
    <w:name w:val="SubHeading Char"/>
    <w:basedOn w:val="TitleChar"/>
    <w:link w:val="SubHeading"/>
    <w:rsid w:val="00334C49"/>
    <w:rPr>
      <w:rFonts w:ascii="Oswald" w:eastAsiaTheme="majorEastAsia" w:hAnsi="Oswald" w:cstheme="majorBidi"/>
      <w:color w:val="AE2674"/>
      <w:spacing w:val="5"/>
      <w:kern w:val="28"/>
      <w:sz w:val="32"/>
      <w:szCs w:val="52"/>
    </w:rPr>
  </w:style>
  <w:style w:type="paragraph" w:customStyle="1" w:styleId="Text2">
    <w:name w:val="Text_2"/>
    <w:basedOn w:val="Normal"/>
    <w:link w:val="Text2Char"/>
    <w:qFormat/>
    <w:rsid w:val="00883363"/>
    <w:rPr>
      <w:rFonts w:ascii="Nunito Sans" w:hAnsi="Nunito Sans"/>
      <w:sz w:val="22"/>
    </w:rPr>
  </w:style>
  <w:style w:type="character" w:customStyle="1" w:styleId="Text2Char">
    <w:name w:val="Text_2 Char"/>
    <w:basedOn w:val="DefaultParagraphFont"/>
    <w:link w:val="Text2"/>
    <w:rsid w:val="00883363"/>
    <w:rPr>
      <w:rFonts w:ascii="Nunito Sans" w:hAnsi="Nunito Sans"/>
      <w:sz w:val="22"/>
    </w:rPr>
  </w:style>
  <w:style w:type="paragraph" w:customStyle="1" w:styleId="MainHeading">
    <w:name w:val="MainHeading"/>
    <w:basedOn w:val="Title"/>
    <w:link w:val="MainHeadingChar"/>
    <w:qFormat/>
    <w:rsid w:val="00883363"/>
    <w:pPr>
      <w:pBdr>
        <w:bottom w:val="none" w:sz="0" w:space="0" w:color="auto"/>
      </w:pBdr>
      <w:spacing w:after="120"/>
    </w:pPr>
    <w:rPr>
      <w:rFonts w:ascii="Oswald" w:eastAsia="Times New Roman" w:hAnsi="Oswald" w:cs="Times New Roman"/>
      <w:b/>
      <w:bCs/>
      <w:color w:val="AE2674"/>
      <w:sz w:val="40"/>
      <w:szCs w:val="40"/>
    </w:rPr>
  </w:style>
  <w:style w:type="character" w:customStyle="1" w:styleId="MainHeadingChar">
    <w:name w:val="MainHeading Char"/>
    <w:basedOn w:val="TitleChar"/>
    <w:link w:val="MainHeading"/>
    <w:rsid w:val="00883363"/>
    <w:rPr>
      <w:rFonts w:ascii="Oswald" w:eastAsia="Times New Roman" w:hAnsi="Oswald" w:cstheme="majorBidi"/>
      <w:b/>
      <w:bCs/>
      <w:color w:val="AE2674"/>
      <w:spacing w:val="5"/>
      <w:kern w:val="28"/>
      <w:sz w:val="40"/>
      <w:szCs w:val="40"/>
    </w:rPr>
  </w:style>
  <w:style w:type="paragraph" w:customStyle="1" w:styleId="Body">
    <w:name w:val="Body"/>
    <w:basedOn w:val="Text2"/>
    <w:link w:val="BodyChar"/>
    <w:rsid w:val="00641ECA"/>
    <w:pPr>
      <w:numPr>
        <w:numId w:val="4"/>
      </w:numPr>
    </w:pPr>
  </w:style>
  <w:style w:type="character" w:customStyle="1" w:styleId="BodyChar">
    <w:name w:val="Body Char"/>
    <w:basedOn w:val="Text2Char"/>
    <w:link w:val="Body"/>
    <w:rsid w:val="00641ECA"/>
    <w:rPr>
      <w:rFonts w:ascii="Nunito Sans" w:hAnsi="Nunito Sans"/>
      <w:sz w:val="22"/>
    </w:rPr>
  </w:style>
  <w:style w:type="character" w:customStyle="1" w:styleId="MainBody">
    <w:name w:val="MainBody"/>
    <w:basedOn w:val="DefaultParagraphFont"/>
    <w:uiPriority w:val="1"/>
    <w:qFormat/>
    <w:rsid w:val="00641ECA"/>
    <w:rPr>
      <w:rFonts w:ascii="Nunito Sans" w:hAnsi="Nunito Sans"/>
      <w:sz w:val="22"/>
    </w:rPr>
  </w:style>
  <w:style w:type="table" w:styleId="TableGridLight">
    <w:name w:val="Grid Table Light"/>
    <w:basedOn w:val="TableNormal"/>
    <w:uiPriority w:val="40"/>
    <w:rsid w:val="0028666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llen\AppData\Local\Microsoft\Windows\INetCache\Content.Outlook\68L8TJ7C\Report%20Template%20NEW%200.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2012-07-23T00:00:00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4C3B7654EB0A43B91DAB432AB6D469" ma:contentTypeVersion="0" ma:contentTypeDescription="Create a new document." ma:contentTypeScope="" ma:versionID="ce27e4609c4bf6bef3843884b0b4693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CE74E0-9538-4CDE-8DD1-1F47738FA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3D036E0-38DF-4423-BDB6-38B461BA96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7E5E144-E77D-47FE-ADCD-0A0C9643E9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AF6BF1FC-0EDF-43A7-98B7-ECD045335A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Template NEW 0.1</Template>
  <TotalTime>493</TotalTime>
  <Pages>3</Pages>
  <Words>134</Words>
  <Characters>807</Characters>
  <Application>Microsoft Office Word</Application>
  <DocSecurity>0</DocSecurity>
  <Lines>50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South East Health Ltd.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>Version 26.5.1</dc:subject>
  <dc:creator>Richard Allen</dc:creator>
  <cp:keywords/>
  <dc:description/>
  <cp:lastModifiedBy>Jason Ling</cp:lastModifiedBy>
  <cp:revision>108</cp:revision>
  <cp:lastPrinted>2026-03-13T13:29:00Z</cp:lastPrinted>
  <dcterms:created xsi:type="dcterms:W3CDTF">2026-03-13T15:05:00Z</dcterms:created>
  <dcterms:modified xsi:type="dcterms:W3CDTF">2026-06-26T12:08:00Z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0x010100B94C3B7654EB0A43B91DAB432AB6D469</vt:lpwstr>
  </property>
</Properties>
</file>